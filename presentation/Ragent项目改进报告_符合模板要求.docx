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E17897" w14:paraId="58EFC4DE" w14:textId="77777777">
        <w:trPr>
          <w:jc w:val="center"/>
        </w:trPr>
        <w:tc>
          <w:tcPr>
            <w:tcW w:w="4510" w:type="dxa"/>
            <w:shd w:val="clear" w:color="auto" w:fill="F2F4F7"/>
            <w:vAlign w:val="center"/>
          </w:tcPr>
          <w:p w14:paraId="798E06BC" w14:textId="77777777" w:rsidR="00E17897" w:rsidRDefault="00000000">
            <w:pPr>
              <w:jc w:val="center"/>
            </w:pPr>
            <w:r>
              <w:rPr>
                <w:b/>
                <w:sz w:val="19"/>
              </w:rPr>
              <w:t>产品名称 Product name</w:t>
            </w:r>
          </w:p>
        </w:tc>
        <w:tc>
          <w:tcPr>
            <w:tcW w:w="4510" w:type="dxa"/>
            <w:shd w:val="clear" w:color="auto" w:fill="F2F4F7"/>
            <w:vAlign w:val="center"/>
          </w:tcPr>
          <w:p w14:paraId="58A54FB5" w14:textId="77777777" w:rsidR="00E17897" w:rsidRDefault="00000000">
            <w:pPr>
              <w:jc w:val="center"/>
            </w:pPr>
            <w:r>
              <w:rPr>
                <w:b/>
                <w:sz w:val="19"/>
              </w:rPr>
              <w:t>公开等级 Openness level</w:t>
            </w:r>
          </w:p>
        </w:tc>
      </w:tr>
      <w:tr w:rsidR="00E17897" w14:paraId="5F8FDC44" w14:textId="77777777">
        <w:trPr>
          <w:jc w:val="center"/>
        </w:trPr>
        <w:tc>
          <w:tcPr>
            <w:tcW w:w="4510" w:type="dxa"/>
            <w:vAlign w:val="center"/>
          </w:tcPr>
          <w:p w14:paraId="01606AFE" w14:textId="77777777" w:rsidR="00E17897" w:rsidRDefault="00000000">
            <w:pPr>
              <w:jc w:val="center"/>
            </w:pPr>
            <w:r>
              <w:rPr>
                <w:sz w:val="19"/>
              </w:rPr>
              <w:t>Ragent 项目改进报告</w:t>
            </w:r>
            <w:r>
              <w:br/>
            </w:r>
            <w:r>
              <w:rPr>
                <w:sz w:val="19"/>
              </w:rPr>
              <w:t>Ragent Project Improvement Report</w:t>
            </w:r>
          </w:p>
        </w:tc>
        <w:tc>
          <w:tcPr>
            <w:tcW w:w="4510" w:type="dxa"/>
            <w:vAlign w:val="center"/>
          </w:tcPr>
          <w:p w14:paraId="6AF54CCA" w14:textId="77777777" w:rsidR="00E17897" w:rsidRDefault="00000000">
            <w:pPr>
              <w:jc w:val="center"/>
            </w:pPr>
            <w:r>
              <w:rPr>
                <w:sz w:val="19"/>
              </w:rPr>
              <w:t>内部 Internal</w:t>
            </w:r>
          </w:p>
        </w:tc>
      </w:tr>
      <w:tr w:rsidR="00E17897" w14:paraId="7F0D484B" w14:textId="77777777">
        <w:trPr>
          <w:jc w:val="center"/>
        </w:trPr>
        <w:tc>
          <w:tcPr>
            <w:tcW w:w="4510" w:type="dxa"/>
            <w:vAlign w:val="center"/>
          </w:tcPr>
          <w:p w14:paraId="2D01FDE3" w14:textId="77777777" w:rsidR="00E17897" w:rsidRDefault="00000000">
            <w:pPr>
              <w:jc w:val="center"/>
            </w:pPr>
            <w:r>
              <w:rPr>
                <w:sz w:val="19"/>
              </w:rPr>
              <w:t>文档版本 Document version</w:t>
            </w:r>
          </w:p>
        </w:tc>
        <w:tc>
          <w:tcPr>
            <w:tcW w:w="4510" w:type="dxa"/>
            <w:vAlign w:val="center"/>
          </w:tcPr>
          <w:p w14:paraId="4075B77F" w14:textId="77777777" w:rsidR="00E17897" w:rsidRDefault="00000000">
            <w:pPr>
              <w:jc w:val="center"/>
            </w:pPr>
            <w:r>
              <w:rPr>
                <w:sz w:val="19"/>
              </w:rPr>
              <w:t>Total 21 pages 共 21 页</w:t>
            </w:r>
          </w:p>
        </w:tc>
      </w:tr>
      <w:tr w:rsidR="00E17897" w14:paraId="0DDAE486" w14:textId="77777777">
        <w:trPr>
          <w:jc w:val="center"/>
        </w:trPr>
        <w:tc>
          <w:tcPr>
            <w:tcW w:w="4510" w:type="dxa"/>
            <w:vAlign w:val="center"/>
          </w:tcPr>
          <w:p w14:paraId="3B9B5830" w14:textId="77777777" w:rsidR="00E17897" w:rsidRDefault="00000000">
            <w:pPr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4510" w:type="dxa"/>
            <w:vAlign w:val="center"/>
          </w:tcPr>
          <w:p w14:paraId="5192F557" w14:textId="77777777" w:rsidR="00E17897" w:rsidRDefault="00E17897">
            <w:pPr>
              <w:jc w:val="center"/>
            </w:pPr>
          </w:p>
        </w:tc>
      </w:tr>
    </w:tbl>
    <w:p w14:paraId="217D9AF5" w14:textId="77777777" w:rsidR="00E17897" w:rsidRDefault="00E17897"/>
    <w:p w14:paraId="6AAE7E45" w14:textId="77777777" w:rsidR="00E17897" w:rsidRDefault="00E17897"/>
    <w:p w14:paraId="432F1208" w14:textId="77777777" w:rsidR="00E17897" w:rsidRDefault="00E17897"/>
    <w:p w14:paraId="7FD38522" w14:textId="77777777" w:rsidR="00E17897" w:rsidRDefault="00000000">
      <w:pPr>
        <w:pStyle w:val="ae"/>
      </w:pPr>
      <w:r>
        <w:t>Ragent 项目改进报告</w:t>
      </w:r>
    </w:p>
    <w:p w14:paraId="70A76D73" w14:textId="77777777" w:rsidR="00E17897" w:rsidRDefault="00000000">
      <w:pPr>
        <w:pStyle w:val="ae"/>
      </w:pPr>
      <w:r>
        <w:t>Ragent Project Improvement Report</w:t>
      </w:r>
    </w:p>
    <w:p w14:paraId="621EB79B" w14:textId="77777777" w:rsidR="00E17897" w:rsidRDefault="00E17897"/>
    <w:p w14:paraId="4F76A5A0" w14:textId="77777777" w:rsidR="00E17897" w:rsidRDefault="00E17897"/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50"/>
        <w:gridCol w:w="2550"/>
        <w:gridCol w:w="2150"/>
        <w:gridCol w:w="1870"/>
      </w:tblGrid>
      <w:tr w:rsidR="00E17897" w14:paraId="48E8CB1E" w14:textId="77777777">
        <w:trPr>
          <w:jc w:val="center"/>
        </w:trPr>
        <w:tc>
          <w:tcPr>
            <w:tcW w:w="2450" w:type="dxa"/>
            <w:vAlign w:val="center"/>
          </w:tcPr>
          <w:p w14:paraId="15BCCFAF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拟制:</w:t>
            </w:r>
            <w:r>
              <w:br/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w="2550" w:type="dxa"/>
            <w:vAlign w:val="center"/>
          </w:tcPr>
          <w:p w14:paraId="077816EA" w14:textId="77777777" w:rsidR="00E17897" w:rsidRDefault="00000000">
            <w:pPr>
              <w:jc w:val="center"/>
            </w:pPr>
            <w:r>
              <w:rPr>
                <w:sz w:val="18"/>
              </w:rPr>
              <w:t>李国卫 00831932</w:t>
            </w:r>
          </w:p>
        </w:tc>
        <w:tc>
          <w:tcPr>
            <w:tcW w:w="2150" w:type="dxa"/>
            <w:vAlign w:val="center"/>
          </w:tcPr>
          <w:p w14:paraId="2513B42D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7FF3D96B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16E16145" w14:textId="77777777">
        <w:trPr>
          <w:jc w:val="center"/>
        </w:trPr>
        <w:tc>
          <w:tcPr>
            <w:tcW w:w="2450" w:type="dxa"/>
            <w:vAlign w:val="center"/>
          </w:tcPr>
          <w:p w14:paraId="25C5114C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审核:</w:t>
            </w:r>
            <w:r>
              <w:br/>
            </w:r>
            <w:r>
              <w:rPr>
                <w:b/>
                <w:sz w:val="18"/>
              </w:rPr>
              <w:t>Reviewed by</w:t>
            </w:r>
          </w:p>
        </w:tc>
        <w:tc>
          <w:tcPr>
            <w:tcW w:w="2550" w:type="dxa"/>
            <w:vAlign w:val="center"/>
          </w:tcPr>
          <w:p w14:paraId="14354A75" w14:textId="77777777" w:rsidR="00E17897" w:rsidRDefault="00000000">
            <w:pPr>
              <w:jc w:val="center"/>
            </w:pPr>
            <w:r>
              <w:rPr>
                <w:sz w:val="18"/>
              </w:rPr>
              <w:t>刘力维 00488985</w:t>
            </w:r>
          </w:p>
        </w:tc>
        <w:tc>
          <w:tcPr>
            <w:tcW w:w="2150" w:type="dxa"/>
            <w:vAlign w:val="center"/>
          </w:tcPr>
          <w:p w14:paraId="5B7626AC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5EB668DA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017B7314" w14:textId="77777777">
        <w:trPr>
          <w:jc w:val="center"/>
        </w:trPr>
        <w:tc>
          <w:tcPr>
            <w:tcW w:w="2450" w:type="dxa"/>
            <w:vAlign w:val="center"/>
          </w:tcPr>
          <w:p w14:paraId="5F5D4106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审核:</w:t>
            </w:r>
            <w:r>
              <w:br/>
            </w:r>
            <w:r>
              <w:rPr>
                <w:b/>
                <w:sz w:val="18"/>
              </w:rPr>
              <w:t>Reviewed by</w:t>
            </w:r>
          </w:p>
        </w:tc>
        <w:tc>
          <w:tcPr>
            <w:tcW w:w="2550" w:type="dxa"/>
            <w:vAlign w:val="center"/>
          </w:tcPr>
          <w:p w14:paraId="17945C6C" w14:textId="77777777" w:rsidR="00E17897" w:rsidRDefault="00E17897">
            <w:pPr>
              <w:jc w:val="center"/>
            </w:pPr>
          </w:p>
        </w:tc>
        <w:tc>
          <w:tcPr>
            <w:tcW w:w="2150" w:type="dxa"/>
            <w:vAlign w:val="center"/>
          </w:tcPr>
          <w:p w14:paraId="31AA5B86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6F85F7AC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  <w:tr w:rsidR="00E17897" w14:paraId="76070158" w14:textId="77777777">
        <w:trPr>
          <w:jc w:val="center"/>
        </w:trPr>
        <w:tc>
          <w:tcPr>
            <w:tcW w:w="2450" w:type="dxa"/>
            <w:vAlign w:val="center"/>
          </w:tcPr>
          <w:p w14:paraId="77FA87D3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批准:</w:t>
            </w:r>
            <w:r>
              <w:br/>
            </w:r>
            <w:r>
              <w:rPr>
                <w:b/>
                <w:sz w:val="18"/>
              </w:rPr>
              <w:t>Granted by</w:t>
            </w:r>
          </w:p>
        </w:tc>
        <w:tc>
          <w:tcPr>
            <w:tcW w:w="2550" w:type="dxa"/>
            <w:vAlign w:val="center"/>
          </w:tcPr>
          <w:p w14:paraId="6139A762" w14:textId="77777777" w:rsidR="00E17897" w:rsidRDefault="00E17897">
            <w:pPr>
              <w:jc w:val="center"/>
            </w:pPr>
          </w:p>
        </w:tc>
        <w:tc>
          <w:tcPr>
            <w:tcW w:w="2150" w:type="dxa"/>
            <w:vAlign w:val="center"/>
          </w:tcPr>
          <w:p w14:paraId="7BD73809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日期：</w:t>
            </w:r>
            <w:r>
              <w:br/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870" w:type="dxa"/>
            <w:vAlign w:val="center"/>
          </w:tcPr>
          <w:p w14:paraId="0A8D9E85" w14:textId="77777777" w:rsidR="00E17897" w:rsidRDefault="00000000">
            <w:pPr>
              <w:jc w:val="center"/>
            </w:pPr>
            <w:r>
              <w:rPr>
                <w:sz w:val="18"/>
              </w:rPr>
              <w:t>2026-05-26</w:t>
            </w:r>
          </w:p>
        </w:tc>
      </w:tr>
    </w:tbl>
    <w:p w14:paraId="05CB938B" w14:textId="77777777" w:rsidR="00E17897" w:rsidRDefault="00E17897"/>
    <w:p w14:paraId="6DE7F7A9" w14:textId="77777777" w:rsidR="00E17897" w:rsidRDefault="00E17897"/>
    <w:p w14:paraId="77150920" w14:textId="77777777" w:rsidR="00E17897" w:rsidRDefault="00000000">
      <w:pPr>
        <w:jc w:val="center"/>
      </w:pPr>
      <w:r>
        <w:rPr>
          <w:noProof/>
        </w:rPr>
        <w:drawing>
          <wp:inline distT="0" distB="0" distL="0" distR="0" wp14:anchorId="1676E5BC" wp14:editId="6A582201">
            <wp:extent cx="749808" cy="749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FEB1" w14:textId="77777777" w:rsidR="00E17897" w:rsidRDefault="00000000">
      <w:pPr>
        <w:pStyle w:val="af0"/>
      </w:pPr>
      <w:r>
        <w:t>华为技术有限公司</w:t>
      </w:r>
    </w:p>
    <w:p w14:paraId="5036C60F" w14:textId="77777777" w:rsidR="00E17897" w:rsidRDefault="00000000">
      <w:pPr>
        <w:pStyle w:val="af0"/>
      </w:pPr>
      <w:r>
        <w:t>Ragent Project Team</w:t>
      </w:r>
    </w:p>
    <w:p w14:paraId="60590DBB" w14:textId="77777777" w:rsidR="00E17897" w:rsidRDefault="00000000">
      <w:r>
        <w:lastRenderedPageBreak/>
        <w:br w:type="page"/>
      </w:r>
    </w:p>
    <w:p w14:paraId="5370A86F" w14:textId="77777777" w:rsidR="00E17897" w:rsidRDefault="00000000">
      <w:pPr>
        <w:pStyle w:val="af1"/>
        <w:jc w:val="left"/>
      </w:pPr>
      <w:r>
        <w:rPr>
          <w:rFonts w:eastAsia="Arial"/>
          <w:b/>
          <w:sz w:val="30"/>
        </w:rPr>
        <w:lastRenderedPageBreak/>
        <w:t>修订记录 Revision record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3820"/>
        <w:gridCol w:w="1400"/>
      </w:tblGrid>
      <w:tr w:rsidR="00E17897" w14:paraId="04DB6BC2" w14:textId="77777777">
        <w:trPr>
          <w:jc w:val="center"/>
        </w:trPr>
        <w:tc>
          <w:tcPr>
            <w:tcW w:w="1900" w:type="dxa"/>
            <w:shd w:val="clear" w:color="auto" w:fill="F2F4F7"/>
            <w:vAlign w:val="center"/>
          </w:tcPr>
          <w:p w14:paraId="23FA7A93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日期</w:t>
            </w:r>
            <w:r>
              <w:rPr>
                <w:b/>
                <w:sz w:val="17"/>
              </w:rPr>
              <w:br/>
              <w:t>Date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5B3D217B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修订版本</w:t>
            </w:r>
            <w:r>
              <w:rPr>
                <w:b/>
                <w:sz w:val="17"/>
              </w:rPr>
              <w:br/>
              <w:t>Revision version</w:t>
            </w:r>
          </w:p>
        </w:tc>
        <w:tc>
          <w:tcPr>
            <w:tcW w:w="3820" w:type="dxa"/>
            <w:shd w:val="clear" w:color="auto" w:fill="F2F4F7"/>
            <w:vAlign w:val="center"/>
          </w:tcPr>
          <w:p w14:paraId="533A61D8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修改描述</w:t>
            </w:r>
            <w:r>
              <w:rPr>
                <w:b/>
                <w:sz w:val="17"/>
              </w:rPr>
              <w:br/>
              <w:t>change Description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01C88678" w14:textId="77777777" w:rsidR="00E17897" w:rsidRDefault="00000000">
            <w:pPr>
              <w:jc w:val="center"/>
            </w:pPr>
            <w:r>
              <w:rPr>
                <w:b/>
                <w:sz w:val="17"/>
              </w:rPr>
              <w:t>作者</w:t>
            </w:r>
            <w:r>
              <w:rPr>
                <w:b/>
                <w:sz w:val="17"/>
              </w:rPr>
              <w:br/>
              <w:t>Author</w:t>
            </w:r>
          </w:p>
        </w:tc>
      </w:tr>
      <w:tr w:rsidR="00E17897" w14:paraId="2EF3C5B7" w14:textId="77777777">
        <w:trPr>
          <w:jc w:val="center"/>
        </w:trPr>
        <w:tc>
          <w:tcPr>
            <w:tcW w:w="1900" w:type="dxa"/>
            <w:vAlign w:val="center"/>
          </w:tcPr>
          <w:p w14:paraId="70C1B3DD" w14:textId="3DFBE0C9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521E1393" w14:textId="78A0702A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66E1CEFC" w14:textId="6561EBD0" w:rsidR="00E17897" w:rsidRDefault="00E17897"/>
        </w:tc>
        <w:tc>
          <w:tcPr>
            <w:tcW w:w="1400" w:type="dxa"/>
            <w:vAlign w:val="center"/>
          </w:tcPr>
          <w:p w14:paraId="7FCE788D" w14:textId="245B809E" w:rsidR="00E17897" w:rsidRDefault="00E17897">
            <w:pPr>
              <w:jc w:val="center"/>
            </w:pPr>
          </w:p>
        </w:tc>
      </w:tr>
      <w:tr w:rsidR="00E17897" w14:paraId="6E645EF0" w14:textId="77777777">
        <w:trPr>
          <w:jc w:val="center"/>
        </w:trPr>
        <w:tc>
          <w:tcPr>
            <w:tcW w:w="1900" w:type="dxa"/>
            <w:vAlign w:val="center"/>
          </w:tcPr>
          <w:p w14:paraId="58F4C722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41885265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5CDCDE0" w14:textId="77777777" w:rsidR="00E17897" w:rsidRDefault="00E17897"/>
        </w:tc>
        <w:tc>
          <w:tcPr>
            <w:tcW w:w="1400" w:type="dxa"/>
            <w:vAlign w:val="center"/>
          </w:tcPr>
          <w:p w14:paraId="635FD467" w14:textId="77777777" w:rsidR="00E17897" w:rsidRDefault="00E17897">
            <w:pPr>
              <w:jc w:val="center"/>
            </w:pPr>
          </w:p>
        </w:tc>
      </w:tr>
      <w:tr w:rsidR="00E17897" w14:paraId="3C15A107" w14:textId="77777777">
        <w:trPr>
          <w:jc w:val="center"/>
        </w:trPr>
        <w:tc>
          <w:tcPr>
            <w:tcW w:w="1900" w:type="dxa"/>
            <w:vAlign w:val="center"/>
          </w:tcPr>
          <w:p w14:paraId="1B9B1021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26C68DE4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A3E3DBE" w14:textId="77777777" w:rsidR="00E17897" w:rsidRDefault="00E17897"/>
        </w:tc>
        <w:tc>
          <w:tcPr>
            <w:tcW w:w="1400" w:type="dxa"/>
            <w:vAlign w:val="center"/>
          </w:tcPr>
          <w:p w14:paraId="30D37AAA" w14:textId="77777777" w:rsidR="00E17897" w:rsidRDefault="00E17897">
            <w:pPr>
              <w:jc w:val="center"/>
            </w:pPr>
          </w:p>
        </w:tc>
      </w:tr>
      <w:tr w:rsidR="00E17897" w14:paraId="09A2AE5C" w14:textId="77777777">
        <w:trPr>
          <w:jc w:val="center"/>
        </w:trPr>
        <w:tc>
          <w:tcPr>
            <w:tcW w:w="1900" w:type="dxa"/>
            <w:vAlign w:val="center"/>
          </w:tcPr>
          <w:p w14:paraId="24CF5825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41754BAC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4BE4E338" w14:textId="77777777" w:rsidR="00E17897" w:rsidRDefault="00E17897"/>
        </w:tc>
        <w:tc>
          <w:tcPr>
            <w:tcW w:w="1400" w:type="dxa"/>
            <w:vAlign w:val="center"/>
          </w:tcPr>
          <w:p w14:paraId="26EDBE1A" w14:textId="77777777" w:rsidR="00E17897" w:rsidRDefault="00E17897">
            <w:pPr>
              <w:jc w:val="center"/>
            </w:pPr>
          </w:p>
        </w:tc>
      </w:tr>
      <w:tr w:rsidR="00E17897" w14:paraId="68503C37" w14:textId="77777777">
        <w:trPr>
          <w:jc w:val="center"/>
        </w:trPr>
        <w:tc>
          <w:tcPr>
            <w:tcW w:w="1900" w:type="dxa"/>
            <w:vAlign w:val="center"/>
          </w:tcPr>
          <w:p w14:paraId="4107BAC4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6094C5A5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466F3FFB" w14:textId="77777777" w:rsidR="00E17897" w:rsidRDefault="00E17897"/>
        </w:tc>
        <w:tc>
          <w:tcPr>
            <w:tcW w:w="1400" w:type="dxa"/>
            <w:vAlign w:val="center"/>
          </w:tcPr>
          <w:p w14:paraId="34F64F62" w14:textId="77777777" w:rsidR="00E17897" w:rsidRDefault="00E17897">
            <w:pPr>
              <w:jc w:val="center"/>
            </w:pPr>
          </w:p>
        </w:tc>
      </w:tr>
      <w:tr w:rsidR="00E17897" w14:paraId="48A4FCC5" w14:textId="77777777">
        <w:trPr>
          <w:jc w:val="center"/>
        </w:trPr>
        <w:tc>
          <w:tcPr>
            <w:tcW w:w="1900" w:type="dxa"/>
            <w:vAlign w:val="center"/>
          </w:tcPr>
          <w:p w14:paraId="6922ED1C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7BEF30EC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234C133" w14:textId="77777777" w:rsidR="00E17897" w:rsidRDefault="00E17897"/>
        </w:tc>
        <w:tc>
          <w:tcPr>
            <w:tcW w:w="1400" w:type="dxa"/>
            <w:vAlign w:val="center"/>
          </w:tcPr>
          <w:p w14:paraId="5CE497EB" w14:textId="77777777" w:rsidR="00E17897" w:rsidRDefault="00E17897">
            <w:pPr>
              <w:jc w:val="center"/>
            </w:pPr>
          </w:p>
        </w:tc>
      </w:tr>
      <w:tr w:rsidR="00E17897" w14:paraId="7E7E0D51" w14:textId="77777777">
        <w:trPr>
          <w:jc w:val="center"/>
        </w:trPr>
        <w:tc>
          <w:tcPr>
            <w:tcW w:w="1900" w:type="dxa"/>
            <w:vAlign w:val="center"/>
          </w:tcPr>
          <w:p w14:paraId="7C81E8B4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1EC94B1C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B534578" w14:textId="77777777" w:rsidR="00E17897" w:rsidRDefault="00E17897"/>
        </w:tc>
        <w:tc>
          <w:tcPr>
            <w:tcW w:w="1400" w:type="dxa"/>
            <w:vAlign w:val="center"/>
          </w:tcPr>
          <w:p w14:paraId="349CCD55" w14:textId="77777777" w:rsidR="00E17897" w:rsidRDefault="00E17897">
            <w:pPr>
              <w:jc w:val="center"/>
            </w:pPr>
          </w:p>
        </w:tc>
      </w:tr>
      <w:tr w:rsidR="00E17897" w14:paraId="65E3456A" w14:textId="77777777">
        <w:trPr>
          <w:jc w:val="center"/>
        </w:trPr>
        <w:tc>
          <w:tcPr>
            <w:tcW w:w="1900" w:type="dxa"/>
            <w:vAlign w:val="center"/>
          </w:tcPr>
          <w:p w14:paraId="44D1DBA7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41E47FD7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760943B4" w14:textId="77777777" w:rsidR="00E17897" w:rsidRDefault="00E17897"/>
        </w:tc>
        <w:tc>
          <w:tcPr>
            <w:tcW w:w="1400" w:type="dxa"/>
            <w:vAlign w:val="center"/>
          </w:tcPr>
          <w:p w14:paraId="5C77401B" w14:textId="77777777" w:rsidR="00E17897" w:rsidRDefault="00E17897">
            <w:pPr>
              <w:jc w:val="center"/>
            </w:pPr>
          </w:p>
        </w:tc>
      </w:tr>
      <w:tr w:rsidR="00E17897" w14:paraId="267E9385" w14:textId="77777777">
        <w:trPr>
          <w:jc w:val="center"/>
        </w:trPr>
        <w:tc>
          <w:tcPr>
            <w:tcW w:w="1900" w:type="dxa"/>
            <w:vAlign w:val="center"/>
          </w:tcPr>
          <w:p w14:paraId="5AEAEC24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01720BDB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0F3D7DD2" w14:textId="77777777" w:rsidR="00E17897" w:rsidRDefault="00E17897"/>
        </w:tc>
        <w:tc>
          <w:tcPr>
            <w:tcW w:w="1400" w:type="dxa"/>
            <w:vAlign w:val="center"/>
          </w:tcPr>
          <w:p w14:paraId="451089AD" w14:textId="77777777" w:rsidR="00E17897" w:rsidRDefault="00E17897">
            <w:pPr>
              <w:jc w:val="center"/>
            </w:pPr>
          </w:p>
        </w:tc>
      </w:tr>
      <w:tr w:rsidR="00E17897" w14:paraId="21C7425A" w14:textId="77777777">
        <w:trPr>
          <w:jc w:val="center"/>
        </w:trPr>
        <w:tc>
          <w:tcPr>
            <w:tcW w:w="1900" w:type="dxa"/>
            <w:vAlign w:val="center"/>
          </w:tcPr>
          <w:p w14:paraId="60EE1321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2860D393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5A1682D" w14:textId="77777777" w:rsidR="00E17897" w:rsidRDefault="00E17897"/>
        </w:tc>
        <w:tc>
          <w:tcPr>
            <w:tcW w:w="1400" w:type="dxa"/>
            <w:vAlign w:val="center"/>
          </w:tcPr>
          <w:p w14:paraId="3C263B8C" w14:textId="77777777" w:rsidR="00E17897" w:rsidRDefault="00E17897">
            <w:pPr>
              <w:jc w:val="center"/>
            </w:pPr>
          </w:p>
        </w:tc>
      </w:tr>
      <w:tr w:rsidR="00E17897" w14:paraId="464CCB4B" w14:textId="77777777">
        <w:trPr>
          <w:jc w:val="center"/>
        </w:trPr>
        <w:tc>
          <w:tcPr>
            <w:tcW w:w="1900" w:type="dxa"/>
            <w:vAlign w:val="center"/>
          </w:tcPr>
          <w:p w14:paraId="74493E06" w14:textId="77777777" w:rsidR="00E17897" w:rsidRDefault="00E17897">
            <w:pPr>
              <w:jc w:val="center"/>
            </w:pPr>
          </w:p>
        </w:tc>
        <w:tc>
          <w:tcPr>
            <w:tcW w:w="1900" w:type="dxa"/>
            <w:vAlign w:val="center"/>
          </w:tcPr>
          <w:p w14:paraId="38DD6963" w14:textId="77777777" w:rsidR="00E17897" w:rsidRDefault="00E17897">
            <w:pPr>
              <w:jc w:val="center"/>
            </w:pPr>
          </w:p>
        </w:tc>
        <w:tc>
          <w:tcPr>
            <w:tcW w:w="3820" w:type="dxa"/>
            <w:vAlign w:val="center"/>
          </w:tcPr>
          <w:p w14:paraId="2120C286" w14:textId="77777777" w:rsidR="00E17897" w:rsidRDefault="00E17897"/>
        </w:tc>
        <w:tc>
          <w:tcPr>
            <w:tcW w:w="1400" w:type="dxa"/>
            <w:vAlign w:val="center"/>
          </w:tcPr>
          <w:p w14:paraId="00D35411" w14:textId="77777777" w:rsidR="00E17897" w:rsidRDefault="00E17897">
            <w:pPr>
              <w:jc w:val="center"/>
            </w:pPr>
          </w:p>
        </w:tc>
      </w:tr>
    </w:tbl>
    <w:p w14:paraId="0B1FE227" w14:textId="77777777" w:rsidR="00E17897" w:rsidRDefault="00000000">
      <w:r>
        <w:br w:type="page"/>
      </w:r>
    </w:p>
    <w:p w14:paraId="6133B24E" w14:textId="77777777" w:rsidR="00E17897" w:rsidRDefault="00000000">
      <w:pPr>
        <w:pStyle w:val="af4"/>
      </w:pPr>
      <w:r>
        <w:lastRenderedPageBreak/>
        <w:t>目  录 Table of Contents</w:t>
      </w:r>
    </w:p>
    <w:tbl>
      <w:tblPr>
        <w:tblStyle w:val="aff3"/>
        <w:tblW w:w="9020" w:type="dxa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020"/>
        <w:gridCol w:w="1000"/>
      </w:tblGrid>
      <w:tr w:rsidR="00E17897" w14:paraId="05F85218" w14:textId="77777777">
        <w:trPr>
          <w:jc w:val="center"/>
        </w:trPr>
        <w:tc>
          <w:tcPr>
            <w:tcW w:w="8020" w:type="dxa"/>
            <w:vAlign w:val="center"/>
          </w:tcPr>
          <w:p w14:paraId="174C46C3" w14:textId="77777777" w:rsidR="00E17897" w:rsidRDefault="00000000">
            <w:r>
              <w:rPr>
                <w:sz w:val="19"/>
              </w:rPr>
              <w:t>1 简介</w:t>
            </w:r>
          </w:p>
        </w:tc>
        <w:tc>
          <w:tcPr>
            <w:tcW w:w="1000" w:type="dxa"/>
            <w:vAlign w:val="center"/>
          </w:tcPr>
          <w:p w14:paraId="644353F2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6BE01F76" w14:textId="77777777">
        <w:trPr>
          <w:jc w:val="center"/>
        </w:trPr>
        <w:tc>
          <w:tcPr>
            <w:tcW w:w="8020" w:type="dxa"/>
            <w:vAlign w:val="center"/>
          </w:tcPr>
          <w:p w14:paraId="22721AC4" w14:textId="77777777" w:rsidR="00E17897" w:rsidRDefault="00000000">
            <w:pPr>
              <w:ind w:left="240"/>
            </w:pPr>
            <w:r>
              <w:rPr>
                <w:sz w:val="19"/>
              </w:rPr>
              <w:t>1.1 目的</w:t>
            </w:r>
          </w:p>
        </w:tc>
        <w:tc>
          <w:tcPr>
            <w:tcW w:w="1000" w:type="dxa"/>
            <w:vAlign w:val="center"/>
          </w:tcPr>
          <w:p w14:paraId="0E79A5F3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11A40A76" w14:textId="77777777">
        <w:trPr>
          <w:jc w:val="center"/>
        </w:trPr>
        <w:tc>
          <w:tcPr>
            <w:tcW w:w="8020" w:type="dxa"/>
            <w:vAlign w:val="center"/>
          </w:tcPr>
          <w:p w14:paraId="1023D6F3" w14:textId="77777777" w:rsidR="00E17897" w:rsidRDefault="00000000">
            <w:pPr>
              <w:ind w:left="240"/>
            </w:pPr>
            <w:r>
              <w:rPr>
                <w:sz w:val="19"/>
              </w:rPr>
              <w:t>1.2 当前的局限性</w:t>
            </w:r>
          </w:p>
        </w:tc>
        <w:tc>
          <w:tcPr>
            <w:tcW w:w="1000" w:type="dxa"/>
            <w:vAlign w:val="center"/>
          </w:tcPr>
          <w:p w14:paraId="49F9DD1A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74AA82E7" w14:textId="77777777">
        <w:trPr>
          <w:jc w:val="center"/>
        </w:trPr>
        <w:tc>
          <w:tcPr>
            <w:tcW w:w="8020" w:type="dxa"/>
            <w:vAlign w:val="center"/>
          </w:tcPr>
          <w:p w14:paraId="5D320671" w14:textId="77777777" w:rsidR="00E17897" w:rsidRDefault="00000000">
            <w:pPr>
              <w:ind w:left="240"/>
            </w:pPr>
            <w:r>
              <w:rPr>
                <w:sz w:val="19"/>
              </w:rPr>
              <w:t>1.3 挑战与需求</w:t>
            </w:r>
          </w:p>
        </w:tc>
        <w:tc>
          <w:tcPr>
            <w:tcW w:w="1000" w:type="dxa"/>
            <w:vAlign w:val="center"/>
          </w:tcPr>
          <w:p w14:paraId="632DF205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16D9EBDB" w14:textId="77777777">
        <w:trPr>
          <w:jc w:val="center"/>
        </w:trPr>
        <w:tc>
          <w:tcPr>
            <w:tcW w:w="8020" w:type="dxa"/>
            <w:vAlign w:val="center"/>
          </w:tcPr>
          <w:p w14:paraId="4C6CD6FF" w14:textId="77777777" w:rsidR="00E17897" w:rsidRDefault="00000000">
            <w:r>
              <w:rPr>
                <w:sz w:val="19"/>
              </w:rPr>
              <w:t>2 算法背景</w:t>
            </w:r>
          </w:p>
        </w:tc>
        <w:tc>
          <w:tcPr>
            <w:tcW w:w="1000" w:type="dxa"/>
            <w:vAlign w:val="center"/>
          </w:tcPr>
          <w:p w14:paraId="0680D0E1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12EAE21C" w14:textId="77777777">
        <w:trPr>
          <w:jc w:val="center"/>
        </w:trPr>
        <w:tc>
          <w:tcPr>
            <w:tcW w:w="8020" w:type="dxa"/>
            <w:vAlign w:val="center"/>
          </w:tcPr>
          <w:p w14:paraId="4139F92A" w14:textId="77777777" w:rsidR="00E17897" w:rsidRDefault="00000000">
            <w:pPr>
              <w:ind w:left="240"/>
            </w:pPr>
            <w:r>
              <w:rPr>
                <w:sz w:val="19"/>
              </w:rPr>
              <w:t>2.1 传统 RAG 与 GraphRAG 的演进脉络</w:t>
            </w:r>
          </w:p>
        </w:tc>
        <w:tc>
          <w:tcPr>
            <w:tcW w:w="1000" w:type="dxa"/>
            <w:vAlign w:val="center"/>
          </w:tcPr>
          <w:p w14:paraId="68189A78" w14:textId="77777777" w:rsidR="00E17897" w:rsidRDefault="00000000">
            <w:pPr>
              <w:jc w:val="right"/>
            </w:pPr>
            <w:r>
              <w:rPr>
                <w:sz w:val="19"/>
              </w:rPr>
              <w:t>8</w:t>
            </w:r>
          </w:p>
        </w:tc>
      </w:tr>
      <w:tr w:rsidR="00E17897" w14:paraId="4B2E60F4" w14:textId="77777777">
        <w:trPr>
          <w:jc w:val="center"/>
        </w:trPr>
        <w:tc>
          <w:tcPr>
            <w:tcW w:w="8020" w:type="dxa"/>
            <w:vAlign w:val="center"/>
          </w:tcPr>
          <w:p w14:paraId="57F110F4" w14:textId="77777777" w:rsidR="00E17897" w:rsidRDefault="00000000">
            <w:pPr>
              <w:ind w:left="240"/>
            </w:pPr>
            <w:r>
              <w:rPr>
                <w:sz w:val="19"/>
              </w:rPr>
              <w:t>2.2 专业文档的结构化解析需求</w:t>
            </w:r>
          </w:p>
        </w:tc>
        <w:tc>
          <w:tcPr>
            <w:tcW w:w="1000" w:type="dxa"/>
            <w:vAlign w:val="center"/>
          </w:tcPr>
          <w:p w14:paraId="5624571A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0050E914" w14:textId="77777777">
        <w:trPr>
          <w:jc w:val="center"/>
        </w:trPr>
        <w:tc>
          <w:tcPr>
            <w:tcW w:w="8020" w:type="dxa"/>
            <w:vAlign w:val="center"/>
          </w:tcPr>
          <w:p w14:paraId="4D4A48AE" w14:textId="77777777" w:rsidR="00E17897" w:rsidRDefault="00000000">
            <w:pPr>
              <w:ind w:left="240"/>
            </w:pPr>
            <w:r>
              <w:rPr>
                <w:sz w:val="19"/>
              </w:rPr>
              <w:t>2.3 可解释检索与证据覆盖的重要性</w:t>
            </w:r>
          </w:p>
        </w:tc>
        <w:tc>
          <w:tcPr>
            <w:tcW w:w="1000" w:type="dxa"/>
            <w:vAlign w:val="center"/>
          </w:tcPr>
          <w:p w14:paraId="35D32576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0AD90583" w14:textId="77777777">
        <w:trPr>
          <w:jc w:val="center"/>
        </w:trPr>
        <w:tc>
          <w:tcPr>
            <w:tcW w:w="8020" w:type="dxa"/>
            <w:vAlign w:val="center"/>
          </w:tcPr>
          <w:p w14:paraId="3B0A4323" w14:textId="77777777" w:rsidR="00E17897" w:rsidRDefault="00000000">
            <w:r>
              <w:rPr>
                <w:sz w:val="19"/>
              </w:rPr>
              <w:t>3 当前业界研究进展</w:t>
            </w:r>
          </w:p>
        </w:tc>
        <w:tc>
          <w:tcPr>
            <w:tcW w:w="1000" w:type="dxa"/>
            <w:vAlign w:val="center"/>
          </w:tcPr>
          <w:p w14:paraId="13BE6944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32E4FF90" w14:textId="77777777">
        <w:trPr>
          <w:jc w:val="center"/>
        </w:trPr>
        <w:tc>
          <w:tcPr>
            <w:tcW w:w="8020" w:type="dxa"/>
            <w:vAlign w:val="center"/>
          </w:tcPr>
          <w:p w14:paraId="42B521B8" w14:textId="77777777" w:rsidR="00E17897" w:rsidRDefault="00000000">
            <w:pPr>
              <w:ind w:left="240"/>
            </w:pPr>
            <w:r>
              <w:rPr>
                <w:sz w:val="19"/>
              </w:rPr>
              <w:t>3.1 知识图谱增强检索的发展方向</w:t>
            </w:r>
          </w:p>
        </w:tc>
        <w:tc>
          <w:tcPr>
            <w:tcW w:w="1000" w:type="dxa"/>
            <w:vAlign w:val="center"/>
          </w:tcPr>
          <w:p w14:paraId="39DB7359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7067862B" w14:textId="77777777">
        <w:trPr>
          <w:jc w:val="center"/>
        </w:trPr>
        <w:tc>
          <w:tcPr>
            <w:tcW w:w="8020" w:type="dxa"/>
            <w:vAlign w:val="center"/>
          </w:tcPr>
          <w:p w14:paraId="162D162D" w14:textId="77777777" w:rsidR="00E17897" w:rsidRDefault="00000000">
            <w:pPr>
              <w:ind w:left="240"/>
            </w:pPr>
            <w:r>
              <w:rPr>
                <w:sz w:val="19"/>
              </w:rPr>
              <w:t>3.2 多模态文档解析与结构化索引进展</w:t>
            </w:r>
          </w:p>
        </w:tc>
        <w:tc>
          <w:tcPr>
            <w:tcW w:w="1000" w:type="dxa"/>
            <w:vAlign w:val="center"/>
          </w:tcPr>
          <w:p w14:paraId="5AB86E2C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7FF5DCB5" w14:textId="77777777">
        <w:trPr>
          <w:jc w:val="center"/>
        </w:trPr>
        <w:tc>
          <w:tcPr>
            <w:tcW w:w="8020" w:type="dxa"/>
            <w:vAlign w:val="center"/>
          </w:tcPr>
          <w:p w14:paraId="4E9306F2" w14:textId="77777777" w:rsidR="00E17897" w:rsidRDefault="00000000">
            <w:pPr>
              <w:ind w:left="240"/>
            </w:pPr>
            <w:r>
              <w:rPr>
                <w:sz w:val="19"/>
              </w:rPr>
              <w:t>3.3 可解释问答与工作台化趋势</w:t>
            </w:r>
          </w:p>
        </w:tc>
        <w:tc>
          <w:tcPr>
            <w:tcW w:w="1000" w:type="dxa"/>
            <w:vAlign w:val="center"/>
          </w:tcPr>
          <w:p w14:paraId="797E5E55" w14:textId="77777777" w:rsidR="00E17897" w:rsidRDefault="00000000">
            <w:pPr>
              <w:jc w:val="right"/>
            </w:pPr>
            <w:r>
              <w:rPr>
                <w:sz w:val="19"/>
              </w:rPr>
              <w:t>9</w:t>
            </w:r>
          </w:p>
        </w:tc>
      </w:tr>
      <w:tr w:rsidR="00E17897" w14:paraId="7D5E51A4" w14:textId="77777777">
        <w:trPr>
          <w:jc w:val="center"/>
        </w:trPr>
        <w:tc>
          <w:tcPr>
            <w:tcW w:w="8020" w:type="dxa"/>
            <w:vAlign w:val="center"/>
          </w:tcPr>
          <w:p w14:paraId="1621194C" w14:textId="77777777" w:rsidR="00E17897" w:rsidRDefault="00000000">
            <w:r>
              <w:rPr>
                <w:sz w:val="19"/>
              </w:rPr>
              <w:t>4 算法设计与实现</w:t>
            </w:r>
          </w:p>
        </w:tc>
        <w:tc>
          <w:tcPr>
            <w:tcW w:w="1000" w:type="dxa"/>
            <w:vAlign w:val="center"/>
          </w:tcPr>
          <w:p w14:paraId="0ED430BC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52002F68" w14:textId="77777777">
        <w:trPr>
          <w:jc w:val="center"/>
        </w:trPr>
        <w:tc>
          <w:tcPr>
            <w:tcW w:w="8020" w:type="dxa"/>
            <w:vAlign w:val="center"/>
          </w:tcPr>
          <w:p w14:paraId="266F0D5F" w14:textId="77777777" w:rsidR="00E17897" w:rsidRDefault="00000000">
            <w:pPr>
              <w:ind w:left="240"/>
            </w:pPr>
            <w:r>
              <w:rPr>
                <w:sz w:val="19"/>
              </w:rPr>
              <w:t>4.1 关键技术与创新</w:t>
            </w:r>
          </w:p>
        </w:tc>
        <w:tc>
          <w:tcPr>
            <w:tcW w:w="1000" w:type="dxa"/>
            <w:vAlign w:val="center"/>
          </w:tcPr>
          <w:p w14:paraId="0D60B4AE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505F4DD0" w14:textId="77777777">
        <w:trPr>
          <w:jc w:val="center"/>
        </w:trPr>
        <w:tc>
          <w:tcPr>
            <w:tcW w:w="8020" w:type="dxa"/>
            <w:vAlign w:val="center"/>
          </w:tcPr>
          <w:p w14:paraId="6C278B76" w14:textId="77777777" w:rsidR="00E17897" w:rsidRDefault="00000000">
            <w:pPr>
              <w:ind w:left="240"/>
            </w:pPr>
            <w:r>
              <w:rPr>
                <w:sz w:val="19"/>
              </w:rPr>
              <w:t>4.2 算法原理及技术实现</w:t>
            </w:r>
          </w:p>
        </w:tc>
        <w:tc>
          <w:tcPr>
            <w:tcW w:w="1000" w:type="dxa"/>
            <w:vAlign w:val="center"/>
          </w:tcPr>
          <w:p w14:paraId="441E102C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08117D3E" w14:textId="77777777">
        <w:trPr>
          <w:jc w:val="center"/>
        </w:trPr>
        <w:tc>
          <w:tcPr>
            <w:tcW w:w="8020" w:type="dxa"/>
            <w:vAlign w:val="center"/>
          </w:tcPr>
          <w:p w14:paraId="7338F8A1" w14:textId="77777777" w:rsidR="00E17897" w:rsidRDefault="00000000">
            <w:pPr>
              <w:ind w:left="480"/>
            </w:pPr>
            <w:r>
              <w:rPr>
                <w:sz w:val="19"/>
              </w:rPr>
              <w:t>4.2.1 底层结构化 ingestion pipeline</w:t>
            </w:r>
          </w:p>
        </w:tc>
        <w:tc>
          <w:tcPr>
            <w:tcW w:w="1000" w:type="dxa"/>
            <w:vAlign w:val="center"/>
          </w:tcPr>
          <w:p w14:paraId="6BA7310C" w14:textId="77777777" w:rsidR="00E17897" w:rsidRDefault="00000000">
            <w:pPr>
              <w:jc w:val="right"/>
            </w:pPr>
            <w:r>
              <w:rPr>
                <w:sz w:val="19"/>
              </w:rPr>
              <w:t>10</w:t>
            </w:r>
          </w:p>
        </w:tc>
      </w:tr>
      <w:tr w:rsidR="00E17897" w14:paraId="1FC5B8A9" w14:textId="77777777">
        <w:trPr>
          <w:jc w:val="center"/>
        </w:trPr>
        <w:tc>
          <w:tcPr>
            <w:tcW w:w="8020" w:type="dxa"/>
            <w:vAlign w:val="center"/>
          </w:tcPr>
          <w:p w14:paraId="21FE6BF2" w14:textId="77777777" w:rsidR="00E17897" w:rsidRDefault="00000000">
            <w:pPr>
              <w:ind w:left="480"/>
            </w:pPr>
            <w:r>
              <w:rPr>
                <w:sz w:val="19"/>
              </w:rPr>
              <w:t>4.2.2 Entity-Relation-Chunk 异构证据图与混合检索</w:t>
            </w:r>
          </w:p>
        </w:tc>
        <w:tc>
          <w:tcPr>
            <w:tcW w:w="1000" w:type="dxa"/>
            <w:vAlign w:val="center"/>
          </w:tcPr>
          <w:p w14:paraId="387FF423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55E28FE7" w14:textId="77777777">
        <w:trPr>
          <w:jc w:val="center"/>
        </w:trPr>
        <w:tc>
          <w:tcPr>
            <w:tcW w:w="8020" w:type="dxa"/>
            <w:vAlign w:val="center"/>
          </w:tcPr>
          <w:p w14:paraId="7F49EBFB" w14:textId="77777777" w:rsidR="00E17897" w:rsidRDefault="00000000">
            <w:pPr>
              <w:ind w:left="480"/>
            </w:pPr>
            <w:r>
              <w:rPr>
                <w:sz w:val="19"/>
              </w:rPr>
              <w:t>4.2.3 kg-workbench 可视化与可解释问答工作台</w:t>
            </w:r>
          </w:p>
        </w:tc>
        <w:tc>
          <w:tcPr>
            <w:tcW w:w="1000" w:type="dxa"/>
            <w:vAlign w:val="center"/>
          </w:tcPr>
          <w:p w14:paraId="51EEEC0D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10311A5D" w14:textId="77777777">
        <w:trPr>
          <w:jc w:val="center"/>
        </w:trPr>
        <w:tc>
          <w:tcPr>
            <w:tcW w:w="8020" w:type="dxa"/>
            <w:vAlign w:val="center"/>
          </w:tcPr>
          <w:p w14:paraId="6FB7814F" w14:textId="77777777" w:rsidR="00E17897" w:rsidRDefault="00000000">
            <w:pPr>
              <w:ind w:left="240"/>
            </w:pPr>
            <w:r>
              <w:rPr>
                <w:sz w:val="19"/>
              </w:rPr>
              <w:t>4.3 4 月 17 日后的算法与架构补充</w:t>
            </w:r>
          </w:p>
        </w:tc>
        <w:tc>
          <w:tcPr>
            <w:tcW w:w="1000" w:type="dxa"/>
            <w:vAlign w:val="center"/>
          </w:tcPr>
          <w:p w14:paraId="6DE89F38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603BA789" w14:textId="77777777">
        <w:trPr>
          <w:jc w:val="center"/>
        </w:trPr>
        <w:tc>
          <w:tcPr>
            <w:tcW w:w="8020" w:type="dxa"/>
            <w:vAlign w:val="center"/>
          </w:tcPr>
          <w:p w14:paraId="46CD0E5E" w14:textId="77777777" w:rsidR="00E17897" w:rsidRDefault="00000000">
            <w:pPr>
              <w:ind w:left="480"/>
            </w:pPr>
            <w:r>
              <w:rPr>
                <w:sz w:val="19"/>
              </w:rPr>
              <w:t>4.3.1 版本化查询缓存与 SQLite 存储基线</w:t>
            </w:r>
          </w:p>
        </w:tc>
        <w:tc>
          <w:tcPr>
            <w:tcW w:w="1000" w:type="dxa"/>
            <w:vAlign w:val="center"/>
          </w:tcPr>
          <w:p w14:paraId="43AD08E9" w14:textId="77777777" w:rsidR="00E17897" w:rsidRDefault="00000000">
            <w:pPr>
              <w:jc w:val="right"/>
            </w:pPr>
            <w:r>
              <w:rPr>
                <w:sz w:val="19"/>
              </w:rPr>
              <w:t>11</w:t>
            </w:r>
          </w:p>
        </w:tc>
      </w:tr>
      <w:tr w:rsidR="00E17897" w14:paraId="769FCCB6" w14:textId="77777777">
        <w:trPr>
          <w:jc w:val="center"/>
        </w:trPr>
        <w:tc>
          <w:tcPr>
            <w:tcW w:w="8020" w:type="dxa"/>
            <w:vAlign w:val="center"/>
          </w:tcPr>
          <w:p w14:paraId="6B972B40" w14:textId="77777777" w:rsidR="00E17897" w:rsidRDefault="00000000">
            <w:pPr>
              <w:ind w:left="480"/>
            </w:pPr>
            <w:r>
              <w:rPr>
                <w:sz w:val="19"/>
              </w:rPr>
              <w:t>4.3.2 批量向量查询与关键词候选缓存</w:t>
            </w:r>
          </w:p>
        </w:tc>
        <w:tc>
          <w:tcPr>
            <w:tcW w:w="1000" w:type="dxa"/>
            <w:vAlign w:val="center"/>
          </w:tcPr>
          <w:p w14:paraId="21633974" w14:textId="77777777" w:rsidR="00E17897" w:rsidRDefault="00000000">
            <w:pPr>
              <w:jc w:val="right"/>
            </w:pPr>
            <w:r>
              <w:rPr>
                <w:sz w:val="19"/>
              </w:rPr>
              <w:t>12</w:t>
            </w:r>
          </w:p>
        </w:tc>
      </w:tr>
      <w:tr w:rsidR="00E17897" w14:paraId="422A6670" w14:textId="77777777">
        <w:trPr>
          <w:jc w:val="center"/>
        </w:trPr>
        <w:tc>
          <w:tcPr>
            <w:tcW w:w="8020" w:type="dxa"/>
            <w:vAlign w:val="center"/>
          </w:tcPr>
          <w:p w14:paraId="6B7D5D72" w14:textId="77777777" w:rsidR="00E17897" w:rsidRDefault="00000000">
            <w:pPr>
              <w:ind w:left="480"/>
            </w:pPr>
            <w:r>
              <w:rPr>
                <w:sz w:val="19"/>
              </w:rPr>
              <w:t>4.3.3 无 LLM 关键词抽取与检索降级策略</w:t>
            </w:r>
          </w:p>
        </w:tc>
        <w:tc>
          <w:tcPr>
            <w:tcW w:w="1000" w:type="dxa"/>
            <w:vAlign w:val="center"/>
          </w:tcPr>
          <w:p w14:paraId="4376DDDE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3BB58647" w14:textId="77777777">
        <w:trPr>
          <w:jc w:val="center"/>
        </w:trPr>
        <w:tc>
          <w:tcPr>
            <w:tcW w:w="8020" w:type="dxa"/>
            <w:vAlign w:val="center"/>
          </w:tcPr>
          <w:p w14:paraId="6FA8B9E4" w14:textId="77777777" w:rsidR="00E17897" w:rsidRDefault="00000000">
            <w:r>
              <w:rPr>
                <w:sz w:val="19"/>
              </w:rPr>
              <w:t>5 实验结果及解读</w:t>
            </w:r>
          </w:p>
        </w:tc>
        <w:tc>
          <w:tcPr>
            <w:tcW w:w="1000" w:type="dxa"/>
            <w:vAlign w:val="center"/>
          </w:tcPr>
          <w:p w14:paraId="36F04C8D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3E27817E" w14:textId="77777777">
        <w:trPr>
          <w:jc w:val="center"/>
        </w:trPr>
        <w:tc>
          <w:tcPr>
            <w:tcW w:w="8020" w:type="dxa"/>
            <w:vAlign w:val="center"/>
          </w:tcPr>
          <w:p w14:paraId="3DED2F74" w14:textId="77777777" w:rsidR="00E17897" w:rsidRDefault="00000000">
            <w:pPr>
              <w:ind w:left="240"/>
            </w:pPr>
            <w:r>
              <w:rPr>
                <w:sz w:val="19"/>
              </w:rPr>
              <w:t>5.1 实验条件与数据准备</w:t>
            </w:r>
          </w:p>
        </w:tc>
        <w:tc>
          <w:tcPr>
            <w:tcW w:w="1000" w:type="dxa"/>
            <w:vAlign w:val="center"/>
          </w:tcPr>
          <w:p w14:paraId="4F4250ED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1473A636" w14:textId="77777777">
        <w:trPr>
          <w:jc w:val="center"/>
        </w:trPr>
        <w:tc>
          <w:tcPr>
            <w:tcW w:w="8020" w:type="dxa"/>
            <w:vAlign w:val="center"/>
          </w:tcPr>
          <w:p w14:paraId="0C9FA01C" w14:textId="77777777" w:rsidR="00E17897" w:rsidRDefault="00000000">
            <w:pPr>
              <w:ind w:left="240"/>
            </w:pPr>
            <w:r>
              <w:rPr>
                <w:sz w:val="19"/>
              </w:rPr>
              <w:t>5.2 测试数据</w:t>
            </w:r>
          </w:p>
        </w:tc>
        <w:tc>
          <w:tcPr>
            <w:tcW w:w="1000" w:type="dxa"/>
            <w:vAlign w:val="center"/>
          </w:tcPr>
          <w:p w14:paraId="62CE03C6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20D7AD00" w14:textId="77777777">
        <w:trPr>
          <w:jc w:val="center"/>
        </w:trPr>
        <w:tc>
          <w:tcPr>
            <w:tcW w:w="8020" w:type="dxa"/>
            <w:vAlign w:val="center"/>
          </w:tcPr>
          <w:p w14:paraId="33BC32F2" w14:textId="77777777" w:rsidR="00E17897" w:rsidRDefault="00000000">
            <w:pPr>
              <w:ind w:left="480"/>
            </w:pPr>
            <w:r>
              <w:rPr>
                <w:sz w:val="19"/>
              </w:rPr>
              <w:lastRenderedPageBreak/>
              <w:t>5.2.1 代码与提交演进样本</w:t>
            </w:r>
          </w:p>
        </w:tc>
        <w:tc>
          <w:tcPr>
            <w:tcW w:w="1000" w:type="dxa"/>
            <w:vAlign w:val="center"/>
          </w:tcPr>
          <w:p w14:paraId="55FB32C6" w14:textId="77777777" w:rsidR="00E17897" w:rsidRDefault="00000000">
            <w:pPr>
              <w:jc w:val="right"/>
            </w:pPr>
            <w:r>
              <w:rPr>
                <w:sz w:val="19"/>
              </w:rPr>
              <w:t>13</w:t>
            </w:r>
          </w:p>
        </w:tc>
      </w:tr>
      <w:tr w:rsidR="00E17897" w14:paraId="1D0CFAF3" w14:textId="77777777">
        <w:trPr>
          <w:jc w:val="center"/>
        </w:trPr>
        <w:tc>
          <w:tcPr>
            <w:tcW w:w="8020" w:type="dxa"/>
            <w:vAlign w:val="center"/>
          </w:tcPr>
          <w:p w14:paraId="0D148F07" w14:textId="77777777" w:rsidR="00E17897" w:rsidRDefault="00000000">
            <w:pPr>
              <w:ind w:left="480"/>
            </w:pPr>
            <w:r>
              <w:rPr>
                <w:sz w:val="19"/>
              </w:rPr>
              <w:t>5.2.2 benchmark、trace 与样例项目</w:t>
            </w:r>
          </w:p>
        </w:tc>
        <w:tc>
          <w:tcPr>
            <w:tcW w:w="1000" w:type="dxa"/>
            <w:vAlign w:val="center"/>
          </w:tcPr>
          <w:p w14:paraId="68BFB198" w14:textId="77777777" w:rsidR="00E17897" w:rsidRDefault="00000000">
            <w:pPr>
              <w:jc w:val="right"/>
            </w:pPr>
            <w:r>
              <w:rPr>
                <w:sz w:val="19"/>
              </w:rPr>
              <w:t>14</w:t>
            </w:r>
          </w:p>
        </w:tc>
      </w:tr>
      <w:tr w:rsidR="00E17897" w14:paraId="230C7CC5" w14:textId="77777777">
        <w:trPr>
          <w:jc w:val="center"/>
        </w:trPr>
        <w:tc>
          <w:tcPr>
            <w:tcW w:w="8020" w:type="dxa"/>
            <w:vAlign w:val="center"/>
          </w:tcPr>
          <w:p w14:paraId="1603F0E1" w14:textId="77777777" w:rsidR="00E17897" w:rsidRDefault="00000000">
            <w:pPr>
              <w:ind w:left="480"/>
            </w:pPr>
            <w:r>
              <w:rPr>
                <w:sz w:val="19"/>
              </w:rPr>
              <w:t>5.2.3 工作台截图与交互效果</w:t>
            </w:r>
          </w:p>
        </w:tc>
        <w:tc>
          <w:tcPr>
            <w:tcW w:w="1000" w:type="dxa"/>
            <w:vAlign w:val="center"/>
          </w:tcPr>
          <w:p w14:paraId="303CAED9" w14:textId="77777777" w:rsidR="00E17897" w:rsidRDefault="00000000">
            <w:pPr>
              <w:jc w:val="right"/>
            </w:pPr>
            <w:r>
              <w:rPr>
                <w:sz w:val="19"/>
              </w:rPr>
              <w:t>14</w:t>
            </w:r>
          </w:p>
        </w:tc>
      </w:tr>
      <w:tr w:rsidR="00E17897" w14:paraId="573E9247" w14:textId="77777777">
        <w:trPr>
          <w:jc w:val="center"/>
        </w:trPr>
        <w:tc>
          <w:tcPr>
            <w:tcW w:w="8020" w:type="dxa"/>
            <w:vAlign w:val="center"/>
          </w:tcPr>
          <w:p w14:paraId="311B656A" w14:textId="77777777" w:rsidR="00E17897" w:rsidRDefault="00000000">
            <w:pPr>
              <w:ind w:left="240"/>
            </w:pPr>
            <w:r>
              <w:rPr>
                <w:sz w:val="19"/>
              </w:rPr>
              <w:t>5.3 测试步骤及结果</w:t>
            </w:r>
          </w:p>
        </w:tc>
        <w:tc>
          <w:tcPr>
            <w:tcW w:w="1000" w:type="dxa"/>
            <w:vAlign w:val="center"/>
          </w:tcPr>
          <w:p w14:paraId="030E50CE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42CC5411" w14:textId="77777777">
        <w:trPr>
          <w:jc w:val="center"/>
        </w:trPr>
        <w:tc>
          <w:tcPr>
            <w:tcW w:w="8020" w:type="dxa"/>
            <w:vAlign w:val="center"/>
          </w:tcPr>
          <w:p w14:paraId="167E846A" w14:textId="77777777" w:rsidR="00E17897" w:rsidRDefault="00000000">
            <w:pPr>
              <w:ind w:left="480"/>
            </w:pPr>
            <w:r>
              <w:rPr>
                <w:sz w:val="19"/>
              </w:rPr>
              <w:t>5.3.1 代码验证结果</w:t>
            </w:r>
          </w:p>
        </w:tc>
        <w:tc>
          <w:tcPr>
            <w:tcW w:w="1000" w:type="dxa"/>
            <w:vAlign w:val="center"/>
          </w:tcPr>
          <w:p w14:paraId="0EAAA017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37EB8749" w14:textId="77777777">
        <w:trPr>
          <w:jc w:val="center"/>
        </w:trPr>
        <w:tc>
          <w:tcPr>
            <w:tcW w:w="8020" w:type="dxa"/>
            <w:vAlign w:val="center"/>
          </w:tcPr>
          <w:p w14:paraId="33C1F57B" w14:textId="77777777" w:rsidR="00E17897" w:rsidRDefault="00000000">
            <w:pPr>
              <w:ind w:left="480"/>
            </w:pPr>
            <w:r>
              <w:rPr>
                <w:sz w:val="19"/>
              </w:rPr>
              <w:t>5.3.2 结构化检索与问答效果分析</w:t>
            </w:r>
          </w:p>
        </w:tc>
        <w:tc>
          <w:tcPr>
            <w:tcW w:w="1000" w:type="dxa"/>
            <w:vAlign w:val="center"/>
          </w:tcPr>
          <w:p w14:paraId="32F33957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07928766" w14:textId="77777777">
        <w:trPr>
          <w:jc w:val="center"/>
        </w:trPr>
        <w:tc>
          <w:tcPr>
            <w:tcW w:w="8020" w:type="dxa"/>
            <w:vAlign w:val="center"/>
          </w:tcPr>
          <w:p w14:paraId="61B1DCB3" w14:textId="77777777" w:rsidR="00E17897" w:rsidRDefault="00000000">
            <w:pPr>
              <w:ind w:left="480"/>
            </w:pPr>
            <w:r>
              <w:rPr>
                <w:sz w:val="19"/>
              </w:rPr>
              <w:t>5.3.3 工作台联动展示效果</w:t>
            </w:r>
          </w:p>
        </w:tc>
        <w:tc>
          <w:tcPr>
            <w:tcW w:w="1000" w:type="dxa"/>
            <w:vAlign w:val="center"/>
          </w:tcPr>
          <w:p w14:paraId="7F6CAF6B" w14:textId="77777777" w:rsidR="00E17897" w:rsidRDefault="00000000">
            <w:pPr>
              <w:jc w:val="right"/>
            </w:pPr>
            <w:r>
              <w:rPr>
                <w:sz w:val="19"/>
              </w:rPr>
              <w:t>17</w:t>
            </w:r>
          </w:p>
        </w:tc>
      </w:tr>
      <w:tr w:rsidR="00E17897" w14:paraId="6DA211E5" w14:textId="77777777">
        <w:trPr>
          <w:jc w:val="center"/>
        </w:trPr>
        <w:tc>
          <w:tcPr>
            <w:tcW w:w="8020" w:type="dxa"/>
            <w:vAlign w:val="center"/>
          </w:tcPr>
          <w:p w14:paraId="1B60FA58" w14:textId="77777777" w:rsidR="00E17897" w:rsidRDefault="00000000">
            <w:pPr>
              <w:ind w:left="480"/>
            </w:pPr>
            <w:r>
              <w:rPr>
                <w:sz w:val="19"/>
              </w:rPr>
              <w:t>5.3.4 构图输入文档说明</w:t>
            </w:r>
          </w:p>
        </w:tc>
        <w:tc>
          <w:tcPr>
            <w:tcW w:w="1000" w:type="dxa"/>
            <w:vAlign w:val="center"/>
          </w:tcPr>
          <w:p w14:paraId="7270D4D6" w14:textId="77777777" w:rsidR="00E17897" w:rsidRDefault="00000000">
            <w:pPr>
              <w:jc w:val="right"/>
            </w:pPr>
            <w:r>
              <w:rPr>
                <w:sz w:val="19"/>
              </w:rPr>
              <w:t>18</w:t>
            </w:r>
          </w:p>
        </w:tc>
      </w:tr>
      <w:tr w:rsidR="00E17897" w14:paraId="46231837" w14:textId="77777777">
        <w:trPr>
          <w:jc w:val="center"/>
        </w:trPr>
        <w:tc>
          <w:tcPr>
            <w:tcW w:w="8020" w:type="dxa"/>
            <w:vAlign w:val="center"/>
          </w:tcPr>
          <w:p w14:paraId="7D957DA4" w14:textId="77777777" w:rsidR="00E17897" w:rsidRDefault="00000000">
            <w:pPr>
              <w:ind w:left="480"/>
            </w:pPr>
            <w:r>
              <w:rPr>
                <w:sz w:val="19"/>
              </w:rPr>
              <w:t>5.3.5 demo_diet_kg 图谱产物分析</w:t>
            </w:r>
          </w:p>
        </w:tc>
        <w:tc>
          <w:tcPr>
            <w:tcW w:w="1000" w:type="dxa"/>
            <w:vAlign w:val="center"/>
          </w:tcPr>
          <w:p w14:paraId="6B01FBBB" w14:textId="77777777" w:rsidR="00E17897" w:rsidRDefault="00000000">
            <w:pPr>
              <w:jc w:val="right"/>
            </w:pPr>
            <w:r>
              <w:rPr>
                <w:sz w:val="19"/>
              </w:rPr>
              <w:t>18</w:t>
            </w:r>
          </w:p>
        </w:tc>
      </w:tr>
      <w:tr w:rsidR="00E17897" w14:paraId="1B6F18E9" w14:textId="77777777">
        <w:trPr>
          <w:jc w:val="center"/>
        </w:trPr>
        <w:tc>
          <w:tcPr>
            <w:tcW w:w="8020" w:type="dxa"/>
            <w:vAlign w:val="center"/>
          </w:tcPr>
          <w:p w14:paraId="4B64C362" w14:textId="77777777" w:rsidR="00E17897" w:rsidRDefault="00000000">
            <w:pPr>
              <w:ind w:left="480"/>
            </w:pPr>
            <w:r>
              <w:rPr>
                <w:sz w:val="19"/>
              </w:rPr>
              <w:t>5.3.6 q7 检索推理样例对比</w:t>
            </w:r>
          </w:p>
        </w:tc>
        <w:tc>
          <w:tcPr>
            <w:tcW w:w="1000" w:type="dxa"/>
            <w:vAlign w:val="center"/>
          </w:tcPr>
          <w:p w14:paraId="73A8526D" w14:textId="77777777" w:rsidR="00E17897" w:rsidRDefault="00000000">
            <w:pPr>
              <w:jc w:val="right"/>
            </w:pPr>
            <w:r>
              <w:rPr>
                <w:sz w:val="19"/>
              </w:rPr>
              <w:t>18</w:t>
            </w:r>
          </w:p>
        </w:tc>
      </w:tr>
      <w:tr w:rsidR="00E17897" w14:paraId="410199D7" w14:textId="77777777">
        <w:trPr>
          <w:jc w:val="center"/>
        </w:trPr>
        <w:tc>
          <w:tcPr>
            <w:tcW w:w="8020" w:type="dxa"/>
            <w:vAlign w:val="center"/>
          </w:tcPr>
          <w:p w14:paraId="101B591F" w14:textId="77777777" w:rsidR="00E17897" w:rsidRDefault="00000000">
            <w:pPr>
              <w:ind w:left="240"/>
            </w:pPr>
            <w:r>
              <w:rPr>
                <w:sz w:val="19"/>
              </w:rPr>
              <w:t>5.4 结论</w:t>
            </w:r>
          </w:p>
        </w:tc>
        <w:tc>
          <w:tcPr>
            <w:tcW w:w="1000" w:type="dxa"/>
            <w:vAlign w:val="center"/>
          </w:tcPr>
          <w:p w14:paraId="0436AFC4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  <w:tr w:rsidR="00E17897" w14:paraId="11F5E80A" w14:textId="77777777">
        <w:trPr>
          <w:jc w:val="center"/>
        </w:trPr>
        <w:tc>
          <w:tcPr>
            <w:tcW w:w="8020" w:type="dxa"/>
            <w:vAlign w:val="center"/>
          </w:tcPr>
          <w:p w14:paraId="7577AA50" w14:textId="77777777" w:rsidR="00E17897" w:rsidRDefault="00000000">
            <w:r>
              <w:rPr>
                <w:sz w:val="19"/>
              </w:rPr>
              <w:t>6 后续工作：离线回放与确定性图物化</w:t>
            </w:r>
          </w:p>
        </w:tc>
        <w:tc>
          <w:tcPr>
            <w:tcW w:w="1000" w:type="dxa"/>
            <w:vAlign w:val="center"/>
          </w:tcPr>
          <w:p w14:paraId="0ACDBDC5" w14:textId="77777777" w:rsidR="00E17897" w:rsidRDefault="00000000">
            <w:pPr>
              <w:jc w:val="right"/>
            </w:pPr>
            <w:r>
              <w:rPr>
                <w:sz w:val="19"/>
              </w:rPr>
              <w:t>19</w:t>
            </w:r>
          </w:p>
        </w:tc>
      </w:tr>
      <w:tr w:rsidR="00E17897" w14:paraId="237D4E0A" w14:textId="77777777">
        <w:trPr>
          <w:jc w:val="center"/>
        </w:trPr>
        <w:tc>
          <w:tcPr>
            <w:tcW w:w="8020" w:type="dxa"/>
            <w:vAlign w:val="center"/>
          </w:tcPr>
          <w:p w14:paraId="21D38753" w14:textId="77777777" w:rsidR="00E17897" w:rsidRDefault="00000000">
            <w:pPr>
              <w:ind w:left="240"/>
            </w:pPr>
            <w:r>
              <w:rPr>
                <w:sz w:val="19"/>
              </w:rPr>
              <w:t>6.1 下一阶段路线</w:t>
            </w:r>
          </w:p>
        </w:tc>
        <w:tc>
          <w:tcPr>
            <w:tcW w:w="1000" w:type="dxa"/>
            <w:vAlign w:val="center"/>
          </w:tcPr>
          <w:p w14:paraId="4AFB3DC3" w14:textId="77777777" w:rsidR="00E17897" w:rsidRDefault="00000000">
            <w:pPr>
              <w:jc w:val="right"/>
            </w:pPr>
            <w:r>
              <w:rPr>
                <w:sz w:val="19"/>
              </w:rPr>
              <w:t>20</w:t>
            </w:r>
          </w:p>
        </w:tc>
      </w:tr>
      <w:tr w:rsidR="00E17897" w14:paraId="5EB217AD" w14:textId="77777777">
        <w:trPr>
          <w:jc w:val="center"/>
        </w:trPr>
        <w:tc>
          <w:tcPr>
            <w:tcW w:w="8020" w:type="dxa"/>
            <w:vAlign w:val="center"/>
          </w:tcPr>
          <w:p w14:paraId="19279433" w14:textId="77777777" w:rsidR="00E17897" w:rsidRDefault="00000000">
            <w:r>
              <w:rPr>
                <w:sz w:val="19"/>
              </w:rPr>
              <w:t>7 附录</w:t>
            </w:r>
          </w:p>
        </w:tc>
        <w:tc>
          <w:tcPr>
            <w:tcW w:w="1000" w:type="dxa"/>
            <w:vAlign w:val="center"/>
          </w:tcPr>
          <w:p w14:paraId="1E6D35B5" w14:textId="77777777" w:rsidR="00E17897" w:rsidRDefault="00000000">
            <w:pPr>
              <w:jc w:val="right"/>
            </w:pPr>
            <w:r>
              <w:rPr>
                <w:sz w:val="19"/>
              </w:rPr>
              <w:t>21</w:t>
            </w:r>
          </w:p>
        </w:tc>
      </w:tr>
      <w:tr w:rsidR="00E17897" w14:paraId="57CD2227" w14:textId="77777777">
        <w:trPr>
          <w:jc w:val="center"/>
        </w:trPr>
        <w:tc>
          <w:tcPr>
            <w:tcW w:w="8020" w:type="dxa"/>
            <w:vAlign w:val="center"/>
          </w:tcPr>
          <w:p w14:paraId="71432727" w14:textId="77777777" w:rsidR="00E17897" w:rsidRDefault="00000000">
            <w:pPr>
              <w:ind w:left="240"/>
            </w:pPr>
            <w:r>
              <w:rPr>
                <w:sz w:val="19"/>
              </w:rPr>
              <w:t>7.1 关键模块与证据清单</w:t>
            </w:r>
          </w:p>
        </w:tc>
        <w:tc>
          <w:tcPr>
            <w:tcW w:w="1000" w:type="dxa"/>
            <w:vAlign w:val="center"/>
          </w:tcPr>
          <w:p w14:paraId="3842052B" w14:textId="77777777" w:rsidR="00E17897" w:rsidRDefault="00000000">
            <w:pPr>
              <w:jc w:val="right"/>
            </w:pPr>
            <w:r>
              <w:rPr>
                <w:sz w:val="19"/>
              </w:rPr>
              <w:t>21</w:t>
            </w:r>
          </w:p>
        </w:tc>
      </w:tr>
      <w:tr w:rsidR="00E17897" w14:paraId="4354C964" w14:textId="77777777">
        <w:trPr>
          <w:jc w:val="center"/>
        </w:trPr>
        <w:tc>
          <w:tcPr>
            <w:tcW w:w="8020" w:type="dxa"/>
            <w:vAlign w:val="center"/>
          </w:tcPr>
          <w:p w14:paraId="73A422B5" w14:textId="77777777" w:rsidR="00E17897" w:rsidRDefault="00000000">
            <w:pPr>
              <w:ind w:left="480"/>
            </w:pPr>
            <w:r>
              <w:rPr>
                <w:sz w:val="19"/>
              </w:rPr>
              <w:t>7.1.1 关键代码、命令与输出文件</w:t>
            </w:r>
          </w:p>
        </w:tc>
        <w:tc>
          <w:tcPr>
            <w:tcW w:w="1000" w:type="dxa"/>
            <w:vAlign w:val="center"/>
          </w:tcPr>
          <w:p w14:paraId="7AD47336" w14:textId="77777777" w:rsidR="00E17897" w:rsidRDefault="00000000">
            <w:pPr>
              <w:jc w:val="right"/>
            </w:pPr>
            <w:r>
              <w:rPr>
                <w:sz w:val="19"/>
              </w:rPr>
              <w:t>21</w:t>
            </w:r>
          </w:p>
        </w:tc>
      </w:tr>
    </w:tbl>
    <w:p w14:paraId="26BED506" w14:textId="77777777" w:rsidR="00E17897" w:rsidRDefault="00000000">
      <w:r>
        <w:br w:type="page"/>
      </w:r>
    </w:p>
    <w:p w14:paraId="01FF1CE7" w14:textId="77777777" w:rsidR="00E17897" w:rsidRDefault="00000000">
      <w:pPr>
        <w:pStyle w:val="af4"/>
      </w:pPr>
      <w:r>
        <w:rPr>
          <w:sz w:val="30"/>
        </w:rPr>
        <w:lastRenderedPageBreak/>
        <w:t>表目录 List of Tables</w:t>
      </w:r>
    </w:p>
    <w:p w14:paraId="3304759A" w14:textId="77777777" w:rsidR="00E17897" w:rsidRDefault="00000000">
      <w:r>
        <w:t>表格 1 ragent 与 kg-workbench 的关键结构升级</w:t>
      </w:r>
    </w:p>
    <w:p w14:paraId="4D206AD1" w14:textId="77777777" w:rsidR="00E17897" w:rsidRDefault="00000000">
      <w:r>
        <w:t>表格 2 关键词候选缓存性能测试摘要</w:t>
      </w:r>
    </w:p>
    <w:p w14:paraId="6FAEA48C" w14:textId="77777777" w:rsidR="00E17897" w:rsidRDefault="00000000">
      <w:r>
        <w:t>表格 3 代码验证、benchmark 与 trace 实证摘要</w:t>
      </w:r>
    </w:p>
    <w:p w14:paraId="19EB79C9" w14:textId="77777777" w:rsidR="00E17897" w:rsidRDefault="00000000">
      <w:r>
        <w:t>表格 4 RawMergeUnit 后续研究路线</w:t>
      </w:r>
    </w:p>
    <w:p w14:paraId="79ABCF49" w14:textId="77777777" w:rsidR="00E17897" w:rsidRDefault="00000000">
      <w:pPr>
        <w:pStyle w:val="af4"/>
      </w:pPr>
      <w:r>
        <w:rPr>
          <w:sz w:val="30"/>
        </w:rPr>
        <w:lastRenderedPageBreak/>
        <w:t>图目录 List of Figures</w:t>
      </w:r>
    </w:p>
    <w:p w14:paraId="4F3C175C" w14:textId="77777777" w:rsidR="00E17897" w:rsidRDefault="00000000">
      <w:r>
        <w:t>图 1 kg-workbench 全局图谱与问答工作台主界面</w:t>
      </w:r>
    </w:p>
    <w:p w14:paraId="4F58F738" w14:textId="77777777" w:rsidR="00E17897" w:rsidRDefault="00000000">
      <w:r>
        <w:t>图 2 kg-workbench 图谱、证据面板与推理链路联动界面</w:t>
      </w:r>
    </w:p>
    <w:p w14:paraId="2310EE2C" w14:textId="77777777" w:rsidR="00E17897" w:rsidRDefault="00000000">
      <w:r>
        <w:br w:type="page"/>
      </w:r>
    </w:p>
    <w:p w14:paraId="5B8DC4C1" w14:textId="77777777" w:rsidR="00E17897" w:rsidRDefault="00000000">
      <w:pPr>
        <w:pStyle w:val="af5"/>
      </w:pPr>
      <w:r>
        <w:lastRenderedPageBreak/>
        <w:t>Ragent 项目改进报告</w:t>
      </w:r>
    </w:p>
    <w:p w14:paraId="68C217D9" w14:textId="77777777" w:rsidR="00E17897" w:rsidRDefault="00000000">
      <w:pPr>
        <w:pStyle w:val="af5"/>
      </w:pPr>
      <w:r>
        <w:t>Ragent Project Improvement Report</w:t>
      </w:r>
    </w:p>
    <w:p w14:paraId="7919C3B5" w14:textId="77777777" w:rsidR="00E17897" w:rsidRDefault="00000000">
      <w:pPr>
        <w:pStyle w:val="aff0"/>
        <w:jc w:val="left"/>
      </w:pPr>
      <w:r>
        <w:t>关键词：结构化证据检索；知识图谱增强检索；Entity-Relation-Chunk；多模态文档解析；可解释问答；可视化工作台</w:t>
      </w:r>
    </w:p>
    <w:p w14:paraId="6C75FBD3" w14:textId="77777777" w:rsidR="00E17897" w:rsidRDefault="00000000">
      <w:pPr>
        <w:pStyle w:val="aff0"/>
        <w:jc w:val="left"/>
      </w:pPr>
      <w:r>
        <w:t>Key words: structured evidence retrieval; knowledge-graph augmented retrieval; Entity-Relation-Chunk; multimodal document parsing; explainable QA; visual workbench</w:t>
      </w:r>
    </w:p>
    <w:p w14:paraId="054ABE46" w14:textId="312E8CC8" w:rsidR="00E17897" w:rsidRDefault="00000000">
      <w:pPr>
        <w:pStyle w:val="af6"/>
        <w:jc w:val="left"/>
      </w:pPr>
      <w:r>
        <w:t>摘    要：本报告基于</w:t>
      </w:r>
      <w:r w:rsidR="00602B93">
        <w:t>ragent</w:t>
      </w:r>
      <w:r w:rsidR="00602B93">
        <w:rPr>
          <w:rFonts w:hint="eastAsia"/>
        </w:rPr>
        <w:t xml:space="preserve"> </w:t>
      </w:r>
      <w:r>
        <w:t>的演进，分析项目如何从传统“文本块向量检索 RAG”升级为“Entity-Relation-Chunk 异构证据图驱动的结构化证据检索系统”。其中，ragent 负责专业文档解析、增强 Markdown 构建、实体关系抽取、图谱构建、混合召回、重排序与证据覆盖选择；kg-workbench 则把这些底层能力转化为可视化图谱浏览、证据追溯、问答会话管理和推理链路展示能力。</w:t>
      </w:r>
    </w:p>
    <w:p w14:paraId="1F723735" w14:textId="77777777" w:rsidR="00E17897" w:rsidRDefault="00000000">
      <w:pPr>
        <w:pStyle w:val="af6"/>
        <w:jc w:val="left"/>
      </w:pPr>
      <w:r>
        <w:rPr>
          <w:b/>
        </w:rPr>
        <w:t>缩略语清单 List of abbreviations：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4"/>
        <w:gridCol w:w="4152"/>
        <w:gridCol w:w="3064"/>
      </w:tblGrid>
      <w:tr w:rsidR="00E17897" w14:paraId="6C30B773" w14:textId="77777777">
        <w:trPr>
          <w:tblHeader/>
          <w:jc w:val="center"/>
        </w:trPr>
        <w:tc>
          <w:tcPr>
            <w:tcW w:w="1804" w:type="dxa"/>
            <w:shd w:val="clear" w:color="auto" w:fill="F2F4F7"/>
            <w:vAlign w:val="center"/>
          </w:tcPr>
          <w:p w14:paraId="7BBCB36F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Abbreviations缩略语</w:t>
            </w:r>
          </w:p>
        </w:tc>
        <w:tc>
          <w:tcPr>
            <w:tcW w:w="4152" w:type="dxa"/>
            <w:shd w:val="clear" w:color="auto" w:fill="F2F4F7"/>
            <w:vAlign w:val="center"/>
          </w:tcPr>
          <w:p w14:paraId="113C9899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Full spelling 英文全名</w:t>
            </w:r>
          </w:p>
        </w:tc>
        <w:tc>
          <w:tcPr>
            <w:tcW w:w="3064" w:type="dxa"/>
            <w:shd w:val="clear" w:color="auto" w:fill="F2F4F7"/>
            <w:vAlign w:val="center"/>
          </w:tcPr>
          <w:p w14:paraId="5CB6CF04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Chinese explanation 中文解释</w:t>
            </w:r>
          </w:p>
        </w:tc>
      </w:tr>
      <w:tr w:rsidR="00E17897" w14:paraId="59FB5051" w14:textId="77777777">
        <w:trPr>
          <w:jc w:val="center"/>
        </w:trPr>
        <w:tc>
          <w:tcPr>
            <w:tcW w:w="1804" w:type="dxa"/>
            <w:vAlign w:val="center"/>
          </w:tcPr>
          <w:p w14:paraId="23FA9F4E" w14:textId="77777777" w:rsidR="00E17897" w:rsidRDefault="00000000">
            <w:pPr>
              <w:jc w:val="center"/>
            </w:pPr>
            <w:r>
              <w:rPr>
                <w:sz w:val="18"/>
              </w:rPr>
              <w:t>RAG</w:t>
            </w:r>
          </w:p>
        </w:tc>
        <w:tc>
          <w:tcPr>
            <w:tcW w:w="4152" w:type="dxa"/>
            <w:vAlign w:val="center"/>
          </w:tcPr>
          <w:p w14:paraId="60BE35CC" w14:textId="77777777" w:rsidR="00E17897" w:rsidRDefault="00000000">
            <w:r>
              <w:rPr>
                <w:sz w:val="18"/>
              </w:rPr>
              <w:t>Retrieval-Augmented Generation</w:t>
            </w:r>
          </w:p>
        </w:tc>
        <w:tc>
          <w:tcPr>
            <w:tcW w:w="3064" w:type="dxa"/>
            <w:vAlign w:val="center"/>
          </w:tcPr>
          <w:p w14:paraId="7C22B15E" w14:textId="77777777" w:rsidR="00E17897" w:rsidRDefault="00000000">
            <w:pPr>
              <w:jc w:val="center"/>
            </w:pPr>
            <w:r>
              <w:rPr>
                <w:sz w:val="18"/>
              </w:rPr>
              <w:t>检索增强生成</w:t>
            </w:r>
          </w:p>
        </w:tc>
      </w:tr>
      <w:tr w:rsidR="00E17897" w14:paraId="338041A7" w14:textId="77777777">
        <w:trPr>
          <w:jc w:val="center"/>
        </w:trPr>
        <w:tc>
          <w:tcPr>
            <w:tcW w:w="1804" w:type="dxa"/>
            <w:vAlign w:val="center"/>
          </w:tcPr>
          <w:p w14:paraId="1945264B" w14:textId="77777777" w:rsidR="00E17897" w:rsidRDefault="00000000">
            <w:pPr>
              <w:jc w:val="center"/>
            </w:pPr>
            <w:r>
              <w:rPr>
                <w:sz w:val="18"/>
              </w:rPr>
              <w:t>KG</w:t>
            </w:r>
          </w:p>
        </w:tc>
        <w:tc>
          <w:tcPr>
            <w:tcW w:w="4152" w:type="dxa"/>
            <w:vAlign w:val="center"/>
          </w:tcPr>
          <w:p w14:paraId="0CDAD02F" w14:textId="77777777" w:rsidR="00E17897" w:rsidRDefault="00000000">
            <w:pPr>
              <w:jc w:val="center"/>
            </w:pPr>
            <w:r>
              <w:rPr>
                <w:sz w:val="18"/>
              </w:rPr>
              <w:t>Knowledge Graph</w:t>
            </w:r>
          </w:p>
        </w:tc>
        <w:tc>
          <w:tcPr>
            <w:tcW w:w="3064" w:type="dxa"/>
            <w:vAlign w:val="center"/>
          </w:tcPr>
          <w:p w14:paraId="417152BF" w14:textId="77777777" w:rsidR="00E17897" w:rsidRDefault="00000000">
            <w:pPr>
              <w:jc w:val="center"/>
            </w:pPr>
            <w:r>
              <w:rPr>
                <w:sz w:val="18"/>
              </w:rPr>
              <w:t>知识图谱</w:t>
            </w:r>
          </w:p>
        </w:tc>
      </w:tr>
      <w:tr w:rsidR="00E17897" w14:paraId="3025DC4D" w14:textId="77777777">
        <w:trPr>
          <w:jc w:val="center"/>
        </w:trPr>
        <w:tc>
          <w:tcPr>
            <w:tcW w:w="1804" w:type="dxa"/>
            <w:vAlign w:val="center"/>
          </w:tcPr>
          <w:p w14:paraId="5A637C75" w14:textId="77777777" w:rsidR="00E17897" w:rsidRDefault="00000000">
            <w:pPr>
              <w:jc w:val="center"/>
            </w:pPr>
            <w:r>
              <w:rPr>
                <w:sz w:val="18"/>
              </w:rPr>
              <w:t>ERC</w:t>
            </w:r>
          </w:p>
        </w:tc>
        <w:tc>
          <w:tcPr>
            <w:tcW w:w="4152" w:type="dxa"/>
            <w:vAlign w:val="center"/>
          </w:tcPr>
          <w:p w14:paraId="35AA77B6" w14:textId="77777777" w:rsidR="00E17897" w:rsidRDefault="00000000">
            <w:r>
              <w:rPr>
                <w:sz w:val="18"/>
              </w:rPr>
              <w:t>Entity-Relation-Chunk</w:t>
            </w:r>
          </w:p>
        </w:tc>
        <w:tc>
          <w:tcPr>
            <w:tcW w:w="3064" w:type="dxa"/>
            <w:vAlign w:val="center"/>
          </w:tcPr>
          <w:p w14:paraId="67BF4779" w14:textId="77777777" w:rsidR="00E17897" w:rsidRDefault="00000000">
            <w:pPr>
              <w:jc w:val="center"/>
            </w:pPr>
            <w:r>
              <w:rPr>
                <w:sz w:val="18"/>
              </w:rPr>
              <w:t>实体-关系-证据块异构图</w:t>
            </w:r>
          </w:p>
        </w:tc>
      </w:tr>
      <w:tr w:rsidR="00E17897" w14:paraId="6FF92238" w14:textId="77777777">
        <w:trPr>
          <w:jc w:val="center"/>
        </w:trPr>
        <w:tc>
          <w:tcPr>
            <w:tcW w:w="1804" w:type="dxa"/>
            <w:vAlign w:val="center"/>
          </w:tcPr>
          <w:p w14:paraId="37814CAA" w14:textId="77777777" w:rsidR="00E17897" w:rsidRDefault="00000000">
            <w:pPr>
              <w:jc w:val="center"/>
            </w:pPr>
            <w:r>
              <w:rPr>
                <w:sz w:val="18"/>
              </w:rPr>
              <w:t>AST</w:t>
            </w:r>
          </w:p>
        </w:tc>
        <w:tc>
          <w:tcPr>
            <w:tcW w:w="4152" w:type="dxa"/>
            <w:vAlign w:val="center"/>
          </w:tcPr>
          <w:p w14:paraId="7666F5AA" w14:textId="77777777" w:rsidR="00E17897" w:rsidRDefault="00000000">
            <w:r>
              <w:rPr>
                <w:sz w:val="18"/>
              </w:rPr>
              <w:t>Abstract Syntax Tree</w:t>
            </w:r>
          </w:p>
        </w:tc>
        <w:tc>
          <w:tcPr>
            <w:tcW w:w="3064" w:type="dxa"/>
            <w:vAlign w:val="center"/>
          </w:tcPr>
          <w:p w14:paraId="66EB67C7" w14:textId="77777777" w:rsidR="00E17897" w:rsidRDefault="00000000">
            <w:r>
              <w:rPr>
                <w:sz w:val="18"/>
              </w:rPr>
              <w:t>抽象语法树/Markdown 结构树</w:t>
            </w:r>
          </w:p>
        </w:tc>
      </w:tr>
      <w:tr w:rsidR="00E17897" w14:paraId="3D3B6211" w14:textId="77777777">
        <w:trPr>
          <w:jc w:val="center"/>
        </w:trPr>
        <w:tc>
          <w:tcPr>
            <w:tcW w:w="1804" w:type="dxa"/>
            <w:vAlign w:val="center"/>
          </w:tcPr>
          <w:p w14:paraId="43A2B1E2" w14:textId="77777777" w:rsidR="00E17897" w:rsidRDefault="00000000">
            <w:pPr>
              <w:jc w:val="center"/>
            </w:pPr>
            <w:r>
              <w:rPr>
                <w:sz w:val="18"/>
              </w:rPr>
              <w:t>VDB</w:t>
            </w:r>
          </w:p>
        </w:tc>
        <w:tc>
          <w:tcPr>
            <w:tcW w:w="4152" w:type="dxa"/>
            <w:vAlign w:val="center"/>
          </w:tcPr>
          <w:p w14:paraId="538F0863" w14:textId="77777777" w:rsidR="00E17897" w:rsidRDefault="00000000">
            <w:pPr>
              <w:jc w:val="center"/>
            </w:pPr>
            <w:r>
              <w:rPr>
                <w:sz w:val="18"/>
              </w:rPr>
              <w:t>Vector Database</w:t>
            </w:r>
          </w:p>
        </w:tc>
        <w:tc>
          <w:tcPr>
            <w:tcW w:w="3064" w:type="dxa"/>
            <w:vAlign w:val="center"/>
          </w:tcPr>
          <w:p w14:paraId="31419D46" w14:textId="77777777" w:rsidR="00E17897" w:rsidRDefault="00000000">
            <w:pPr>
              <w:jc w:val="center"/>
            </w:pPr>
            <w:r>
              <w:rPr>
                <w:sz w:val="18"/>
              </w:rPr>
              <w:t>向量数据库/向量索引</w:t>
            </w:r>
          </w:p>
        </w:tc>
      </w:tr>
    </w:tbl>
    <w:p w14:paraId="2A2E05A3" w14:textId="77777777" w:rsidR="00E17897" w:rsidRDefault="00000000">
      <w:r>
        <w:br w:type="page"/>
      </w:r>
    </w:p>
    <w:p w14:paraId="429B016D" w14:textId="77777777" w:rsidR="00E17897" w:rsidRDefault="00000000">
      <w:pPr>
        <w:pStyle w:val="1"/>
      </w:pPr>
      <w:r>
        <w:lastRenderedPageBreak/>
        <w:t>简介</w:t>
      </w:r>
    </w:p>
    <w:p w14:paraId="4F9289D0" w14:textId="77777777" w:rsidR="00E17897" w:rsidRDefault="00000000">
      <w:pPr>
        <w:pStyle w:val="2"/>
      </w:pPr>
      <w:r>
        <w:t>目的</w:t>
      </w:r>
    </w:p>
    <w:p w14:paraId="43BDDAE3" w14:textId="115054B2" w:rsidR="00E17897" w:rsidRDefault="00000000">
      <w:pPr>
        <w:pStyle w:val="a4"/>
      </w:pPr>
      <w:r>
        <w:t xml:space="preserve">本报告的目标不是泛泛介绍 RAG，而是基于仓库代码、提交历史、样例数据与实际命令结果，客观总结 ragent 与 kg-workbench 组成的整体系统如何完成架构升级。报告重点回答三个问题：一是 ragent 在算法与工程层面到底做了哪些可落地的增强；二是这些增强如何把系统从传统 chunk 检索推向结构化证据检索；三是 kg-workbench 如何把底层 </w:t>
      </w:r>
      <w:r w:rsidR="00A94FC8">
        <w:t>RAGENT</w:t>
      </w:r>
      <w:r>
        <w:t xml:space="preserve"> 能力变成可观察、可交互、可验证的工作台。</w:t>
      </w:r>
    </w:p>
    <w:p w14:paraId="658306A3" w14:textId="77777777" w:rsidR="00E17897" w:rsidRDefault="00000000">
      <w:pPr>
        <w:pStyle w:val="a4"/>
      </w:pPr>
      <w:r>
        <w:t>因此，本文的叙事主线不是“项目做了很多功能”，而是“项目如何围绕专业文档问答中的证据结构化、复杂检索和可解释性问题，形成自底向上的完整技术闭环”。</w:t>
      </w:r>
    </w:p>
    <w:p w14:paraId="6EA282B0" w14:textId="77777777" w:rsidR="00E17897" w:rsidRDefault="00000000">
      <w:pPr>
        <w:pStyle w:val="2"/>
      </w:pPr>
      <w:r>
        <w:t>当前的局限性</w:t>
      </w:r>
    </w:p>
    <w:p w14:paraId="6B7C9438" w14:textId="77777777" w:rsidR="00E17897" w:rsidRDefault="00000000">
      <w:pPr>
        <w:pStyle w:val="a4"/>
      </w:pPr>
      <w:r>
        <w:t>传统文本块向量检索 RAG 的基本流程是切 chunk、做 embedding、向量召回、把若干片段拼接给大模型。这个范式在开放文本或简单 FAQ 场景中可用，但在专业 PDF、标准文档、医学营养指南和多模态技术资料中会迅速暴露局限：图表与图片说明难以纳入统一索引，表格结构被打散后语义失真，实体与关系缺乏显式连接，查询拆解和多跳证据聚合能力较弱，最终答案虽然能“引用文本”，但很难说明为什么是这些证据而不是别的证据。</w:t>
      </w:r>
    </w:p>
    <w:p w14:paraId="254F12F8" w14:textId="77777777" w:rsidR="00E17897" w:rsidRDefault="00000000">
      <w:pPr>
        <w:pStyle w:val="a4"/>
      </w:pPr>
      <w:r>
        <w:t>从工程视角看，传统 RAG 还常常缺少 ingestion 状态管理、失败回滚、可复用 trace、宽表导入、多 provider 模型接入和工作台式调试界面，因此在面向真实业务文档时容易停留在演示级能力。</w:t>
      </w:r>
    </w:p>
    <w:p w14:paraId="659779DA" w14:textId="77777777" w:rsidR="00E17897" w:rsidRDefault="00000000">
      <w:pPr>
        <w:pStyle w:val="2"/>
      </w:pPr>
      <w:r>
        <w:t>挑战与需求</w:t>
      </w:r>
    </w:p>
    <w:p w14:paraId="7F2A7E27" w14:textId="77777777" w:rsidR="00E17897" w:rsidRDefault="00000000">
      <w:pPr>
        <w:pStyle w:val="a4"/>
      </w:pPr>
      <w:r>
        <w:t>专业文档知识问答需要的不只是更高的召回率，而是更强的结构保持能力、来源可追溯能力和交互分析能力。系统既要保留章节、页码、表格行、图片描述和原文 chunk 之间的对应关系，也要支持实体关系抽取、图谱扩散、query variant 拆解、重排序和证据覆盖选择，从而回答复合问题、约束问题和带计算逻辑的问题。</w:t>
      </w:r>
    </w:p>
    <w:p w14:paraId="1C3695D5" w14:textId="77777777" w:rsidR="00E17897" w:rsidRDefault="00000000">
      <w:pPr>
        <w:pStyle w:val="a4"/>
      </w:pPr>
      <w:r>
        <w:t>同时，系统还需要把检索过程本身暴露给使用者：不仅输出答案，还能回放关键词提取、图谱命中、混合召回、rerank 和最终证据选择链路，这正是 kg-workbench 作为上层工作台存在的必要性。</w:t>
      </w:r>
    </w:p>
    <w:p w14:paraId="751EC300" w14:textId="77777777" w:rsidR="00E17897" w:rsidRDefault="00000000">
      <w:pPr>
        <w:pStyle w:val="1"/>
      </w:pPr>
      <w:r>
        <w:t>算法背景</w:t>
      </w:r>
    </w:p>
    <w:p w14:paraId="382BC0CD" w14:textId="77777777" w:rsidR="00E17897" w:rsidRDefault="00000000">
      <w:pPr>
        <w:pStyle w:val="2"/>
      </w:pPr>
      <w:r>
        <w:t>传统 RAG 与 GraphRAG 的演进脉络</w:t>
      </w:r>
    </w:p>
    <w:p w14:paraId="01903E3C" w14:textId="77777777" w:rsidR="00E17897" w:rsidRDefault="00000000">
      <w:pPr>
        <w:pStyle w:val="a4"/>
      </w:pPr>
      <w:r>
        <w:t>RAG 的基本思想是将外部知识检索与生成模型结合，通过非参数化记忆弥补参数化模型的知识边界。GraphRAG 进一步强调：当问题不只是查找相似片段，而是要求跨段落整合、主题归纳或关系推理时，单纯的向量近邻难以稳定支撑答案，图结构、实体关系和社区聚合会成为更有效的中</w:t>
      </w:r>
      <w:r>
        <w:lastRenderedPageBreak/>
        <w:t>间表示。</w:t>
      </w:r>
    </w:p>
    <w:p w14:paraId="15B03B66" w14:textId="77777777" w:rsidR="00E17897" w:rsidRDefault="00000000">
      <w:pPr>
        <w:pStyle w:val="a4"/>
      </w:pPr>
      <w:r>
        <w:t>ragent 的设计并没有照搬某一篇 GraphRAG 论文，而是围绕专业文档问答场景，把图谱增强能力下沉到“实体-关系-原文 chunk”的证据级组织方式上，使图谱与来源证据始终绑定。</w:t>
      </w:r>
    </w:p>
    <w:p w14:paraId="24E362FE" w14:textId="77777777" w:rsidR="00E17897" w:rsidRDefault="00000000">
      <w:pPr>
        <w:pStyle w:val="2"/>
      </w:pPr>
      <w:r>
        <w:t>专业文档的结构化解析需求</w:t>
      </w:r>
    </w:p>
    <w:p w14:paraId="42596C53" w14:textId="77777777" w:rsidR="00E17897" w:rsidRDefault="00000000">
      <w:pPr>
        <w:pStyle w:val="a4"/>
      </w:pPr>
      <w:r>
        <w:t>对于 PDF、标准规范、营养指南等文档，真正决定检索质量的第一步往往不是向量模型，而是解析质量。章节层级、页码、表格、图片、图注、宽表记录和增强 Markdown 的保真程度，直接决定后续切块是否还能保留语义边界。</w:t>
      </w:r>
    </w:p>
    <w:p w14:paraId="7B9D7744" w14:textId="77777777" w:rsidR="00E17897" w:rsidRDefault="00000000">
      <w:pPr>
        <w:pStyle w:val="a4"/>
      </w:pPr>
      <w:r>
        <w:t>因此，ragent 把 MinerU 解析、Markdown AST 切块、表格行级拆分、图片说明注入和内容块页码映射放在核心链路前部，先把“可检索对象”变成结构化证据单元，再进入图谱和向量层。</w:t>
      </w:r>
    </w:p>
    <w:p w14:paraId="62F55C65" w14:textId="77777777" w:rsidR="00E17897" w:rsidRDefault="00000000">
      <w:pPr>
        <w:pStyle w:val="2"/>
      </w:pPr>
      <w:r>
        <w:t>可解释检索与证据覆盖的重要性</w:t>
      </w:r>
    </w:p>
    <w:p w14:paraId="79E66FB8" w14:textId="77777777" w:rsidR="00E17897" w:rsidRDefault="00000000">
      <w:pPr>
        <w:pStyle w:val="a4"/>
      </w:pPr>
      <w:r>
        <w:t>复杂问题往往包含多个子意图，如人群条件、数值阈值、排序要求和依据说明。若系统只按整体 query 做单路召回，容易得到若干高相似度但覆盖不完整的片段。可解释检索的关键不是“展示更多日志”，而是让检索过程本身围绕覆盖率、来源多样性、图谱支持度和低信号过滤等原则组织。</w:t>
      </w:r>
    </w:p>
    <w:p w14:paraId="1858EEAA" w14:textId="77777777" w:rsidR="00E17897" w:rsidRDefault="00000000">
      <w:pPr>
        <w:pStyle w:val="a4"/>
      </w:pPr>
      <w:r>
        <w:t>这也是 ragent 后续引入 query variant 拆解、向量-图谱联合打分、rerank 和最终证据覆盖选择逻辑的理论背景。</w:t>
      </w:r>
    </w:p>
    <w:p w14:paraId="26C8BD29" w14:textId="77777777" w:rsidR="00E17897" w:rsidRDefault="00000000">
      <w:pPr>
        <w:pStyle w:val="1"/>
      </w:pPr>
      <w:r>
        <w:t>当前业界研究进展</w:t>
      </w:r>
    </w:p>
    <w:p w14:paraId="7E0D99B8" w14:textId="77777777" w:rsidR="00E17897" w:rsidRDefault="00000000">
      <w:pPr>
        <w:pStyle w:val="2"/>
      </w:pPr>
      <w:r>
        <w:t>知识图谱增强检索的发展方向</w:t>
      </w:r>
    </w:p>
    <w:p w14:paraId="6ACF2126" w14:textId="77777777" w:rsidR="00E17897" w:rsidRDefault="00000000">
      <w:pPr>
        <w:pStyle w:val="a4"/>
      </w:pPr>
      <w:r>
        <w:t>当前业界对 GraphRAG 的探索大体有两条路线：一条强调社区摘要、全局主题感知和高层图摘要；另一条强调实体、关系与原文证据的细粒度联动。对于专业文档问答而言，后一条路线更适合需要页码、章节和具体证据出处的场景。</w:t>
      </w:r>
    </w:p>
    <w:p w14:paraId="2737B202" w14:textId="77777777" w:rsidR="00E17897" w:rsidRDefault="00000000">
      <w:pPr>
        <w:pStyle w:val="a4"/>
      </w:pPr>
      <w:r>
        <w:t>ragent 选择了细粒度证据图路线：图谱并不是替代原文，而是帮助系统在实体、关系和 chunk 之间组织更稳定的检索路径。</w:t>
      </w:r>
    </w:p>
    <w:p w14:paraId="1EB4AC4D" w14:textId="77777777" w:rsidR="00E17897" w:rsidRDefault="00000000">
      <w:pPr>
        <w:pStyle w:val="2"/>
      </w:pPr>
      <w:r>
        <w:t>多模态文档解析与结构化索引进展</w:t>
      </w:r>
    </w:p>
    <w:p w14:paraId="1442DAF2" w14:textId="77777777" w:rsidR="00E17897" w:rsidRDefault="00000000">
      <w:pPr>
        <w:pStyle w:val="a4"/>
      </w:pPr>
      <w:r>
        <w:t>随着 MinerU 等工具成熟，PDF 不再只是 OCR 文本流，而是可以转成 Markdown、JSON 和内容块索引的结构化对象。真正的系统价值则来自二次工程化：如何把图片说明、表格行、页码和章节路径重新并入索引，使后续检索既保留结构，又能被大模型消费。</w:t>
      </w:r>
    </w:p>
    <w:p w14:paraId="63D628A3" w14:textId="77777777" w:rsidR="00E17897" w:rsidRDefault="00000000">
      <w:pPr>
        <w:pStyle w:val="a4"/>
      </w:pPr>
      <w:r>
        <w:t>ragent 在这一步没有停留在“拿解析结果做 chunk”，而是继续建立 source_ref、section_path、page_number_start/end 等字段，为后续证据追溯做准备。</w:t>
      </w:r>
    </w:p>
    <w:p w14:paraId="29E1F44B" w14:textId="77777777" w:rsidR="00E17897" w:rsidRDefault="00000000">
      <w:pPr>
        <w:pStyle w:val="2"/>
      </w:pPr>
      <w:r>
        <w:lastRenderedPageBreak/>
        <w:t>可解释问答与工作台化趋势</w:t>
      </w:r>
    </w:p>
    <w:p w14:paraId="5C65BD7B" w14:textId="77777777" w:rsidR="00E17897" w:rsidRDefault="00000000">
      <w:pPr>
        <w:pStyle w:val="a4"/>
      </w:pPr>
      <w:r>
        <w:t>单一问答接口已经难以支撑复杂知识应用的调试与验证。越来越多系统开始强调推理链路展示、答案高亮、证据面板、图谱浏览、会话回放和视图保存等工作台能力。</w:t>
      </w:r>
    </w:p>
    <w:p w14:paraId="46230887" w14:textId="77777777" w:rsidR="00E17897" w:rsidRDefault="00000000">
      <w:pPr>
        <w:pStyle w:val="a4"/>
      </w:pPr>
      <w:r>
        <w:t>kg-workbench 的价值就在于把 ragent 的 trace、图谱和 chunk 结果重新索引成本地工作台模型，使开发者和业务人员可以直接浏览图、证据和答案之间的对应关系。</w:t>
      </w:r>
    </w:p>
    <w:p w14:paraId="490AEBA6" w14:textId="77777777" w:rsidR="00E17897" w:rsidRDefault="00000000">
      <w:pPr>
        <w:pStyle w:val="aff2"/>
        <w:jc w:val="center"/>
      </w:pPr>
      <w:r>
        <w:t>表格 1 ragent 与 kg-workbench 的关键结构升级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300"/>
        <w:gridCol w:w="1550"/>
        <w:gridCol w:w="1870"/>
      </w:tblGrid>
      <w:tr w:rsidR="00E17897" w14:paraId="2022B6CB" w14:textId="77777777">
        <w:trPr>
          <w:tblHeader/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42FF198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层次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4F82D177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起点形态</w:t>
            </w:r>
          </w:p>
        </w:tc>
        <w:tc>
          <w:tcPr>
            <w:tcW w:w="2300" w:type="dxa"/>
            <w:shd w:val="clear" w:color="auto" w:fill="F2F4F7"/>
            <w:vAlign w:val="center"/>
          </w:tcPr>
          <w:p w14:paraId="68AAAD60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现阶段实现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76CA325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关键模块</w:t>
            </w:r>
          </w:p>
        </w:tc>
        <w:tc>
          <w:tcPr>
            <w:tcW w:w="1870" w:type="dxa"/>
            <w:shd w:val="clear" w:color="auto" w:fill="F2F4F7"/>
            <w:vAlign w:val="center"/>
          </w:tcPr>
          <w:p w14:paraId="45F9EDC0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改进价值</w:t>
            </w:r>
          </w:p>
        </w:tc>
      </w:tr>
      <w:tr w:rsidR="00E17897" w14:paraId="38FF19E0" w14:textId="77777777">
        <w:trPr>
          <w:jc w:val="center"/>
        </w:trPr>
        <w:tc>
          <w:tcPr>
            <w:tcW w:w="1600" w:type="dxa"/>
            <w:vAlign w:val="center"/>
          </w:tcPr>
          <w:p w14:paraId="6ECB4DA1" w14:textId="77777777" w:rsidR="00E17897" w:rsidRDefault="00000000">
            <w:pPr>
              <w:jc w:val="center"/>
            </w:pPr>
            <w:r>
              <w:rPr>
                <w:sz w:val="16"/>
              </w:rPr>
              <w:t>文档导入</w:t>
            </w:r>
          </w:p>
        </w:tc>
        <w:tc>
          <w:tcPr>
            <w:tcW w:w="1700" w:type="dxa"/>
            <w:vAlign w:val="center"/>
          </w:tcPr>
          <w:p w14:paraId="086E090F" w14:textId="77777777" w:rsidR="00E17897" w:rsidRDefault="00000000">
            <w:pPr>
              <w:jc w:val="center"/>
            </w:pPr>
            <w:r>
              <w:rPr>
                <w:sz w:val="16"/>
              </w:rPr>
              <w:t>简单文本入库</w:t>
            </w:r>
          </w:p>
        </w:tc>
        <w:tc>
          <w:tcPr>
            <w:tcW w:w="2300" w:type="dxa"/>
            <w:vAlign w:val="center"/>
          </w:tcPr>
          <w:p w14:paraId="005E49C3" w14:textId="77777777" w:rsidR="00E17897" w:rsidRDefault="00000000">
            <w:r>
              <w:rPr>
                <w:sz w:val="16"/>
              </w:rPr>
              <w:t>两阶段 MinerU 解析、状态机、分组处理、失败回滚</w:t>
            </w:r>
          </w:p>
        </w:tc>
        <w:tc>
          <w:tcPr>
            <w:tcW w:w="1550" w:type="dxa"/>
            <w:vAlign w:val="center"/>
          </w:tcPr>
          <w:p w14:paraId="3C4071FE" w14:textId="77777777" w:rsidR="00E17897" w:rsidRDefault="00000000">
            <w:r>
              <w:rPr>
                <w:sz w:val="16"/>
              </w:rPr>
              <w:t>integrations.py / ragent.py</w:t>
            </w:r>
          </w:p>
        </w:tc>
        <w:tc>
          <w:tcPr>
            <w:tcW w:w="1870" w:type="dxa"/>
            <w:vAlign w:val="center"/>
          </w:tcPr>
          <w:p w14:paraId="0F61E0F0" w14:textId="77777777" w:rsidR="00E17897" w:rsidRDefault="00000000">
            <w:r>
              <w:rPr>
                <w:sz w:val="16"/>
              </w:rPr>
              <w:t>把 PDF、Markdown、图片和宽表纳入统一 ingestion pipeline</w:t>
            </w:r>
          </w:p>
        </w:tc>
      </w:tr>
      <w:tr w:rsidR="00E17897" w14:paraId="112B9235" w14:textId="77777777">
        <w:trPr>
          <w:jc w:val="center"/>
        </w:trPr>
        <w:tc>
          <w:tcPr>
            <w:tcW w:w="1600" w:type="dxa"/>
            <w:vAlign w:val="center"/>
          </w:tcPr>
          <w:p w14:paraId="2D90732E" w14:textId="77777777" w:rsidR="00E17897" w:rsidRDefault="00000000">
            <w:pPr>
              <w:jc w:val="center"/>
            </w:pPr>
            <w:r>
              <w:rPr>
                <w:sz w:val="16"/>
              </w:rPr>
              <w:t>证据组织</w:t>
            </w:r>
          </w:p>
        </w:tc>
        <w:tc>
          <w:tcPr>
            <w:tcW w:w="1700" w:type="dxa"/>
            <w:vAlign w:val="center"/>
          </w:tcPr>
          <w:p w14:paraId="199F6628" w14:textId="77777777" w:rsidR="00E17897" w:rsidRDefault="00000000">
            <w:pPr>
              <w:jc w:val="center"/>
            </w:pPr>
            <w:r>
              <w:rPr>
                <w:sz w:val="16"/>
              </w:rPr>
              <w:t>chunk 为主</w:t>
            </w:r>
          </w:p>
        </w:tc>
        <w:tc>
          <w:tcPr>
            <w:tcW w:w="2300" w:type="dxa"/>
            <w:vAlign w:val="center"/>
          </w:tcPr>
          <w:p w14:paraId="131EDA16" w14:textId="77777777" w:rsidR="00E17897" w:rsidRDefault="00000000">
            <w:r>
              <w:rPr>
                <w:sz w:val="16"/>
              </w:rPr>
              <w:t>Entity-Relation-Chunk 异构证据图</w:t>
            </w:r>
          </w:p>
        </w:tc>
        <w:tc>
          <w:tcPr>
            <w:tcW w:w="1550" w:type="dxa"/>
            <w:vAlign w:val="center"/>
          </w:tcPr>
          <w:p w14:paraId="21A13165" w14:textId="77777777" w:rsidR="00E17897" w:rsidRDefault="00000000">
            <w:pPr>
              <w:jc w:val="center"/>
            </w:pPr>
            <w:r>
              <w:rPr>
                <w:sz w:val="16"/>
              </w:rPr>
              <w:t>operate.py</w:t>
            </w:r>
          </w:p>
        </w:tc>
        <w:tc>
          <w:tcPr>
            <w:tcW w:w="1870" w:type="dxa"/>
            <w:vAlign w:val="center"/>
          </w:tcPr>
          <w:p w14:paraId="3FF0BA65" w14:textId="77777777" w:rsidR="00E17897" w:rsidRDefault="00000000">
            <w:r>
              <w:rPr>
                <w:sz w:val="16"/>
              </w:rPr>
              <w:t>实体、关系和来源 chunk 可双向追溯</w:t>
            </w:r>
          </w:p>
        </w:tc>
      </w:tr>
      <w:tr w:rsidR="00E17897" w14:paraId="38833B19" w14:textId="77777777">
        <w:trPr>
          <w:jc w:val="center"/>
        </w:trPr>
        <w:tc>
          <w:tcPr>
            <w:tcW w:w="1600" w:type="dxa"/>
            <w:vAlign w:val="center"/>
          </w:tcPr>
          <w:p w14:paraId="4F94A2BE" w14:textId="77777777" w:rsidR="00E17897" w:rsidRDefault="00000000">
            <w:pPr>
              <w:jc w:val="center"/>
            </w:pPr>
            <w:r>
              <w:rPr>
                <w:sz w:val="16"/>
              </w:rPr>
              <w:t>检索策略</w:t>
            </w:r>
          </w:p>
        </w:tc>
        <w:tc>
          <w:tcPr>
            <w:tcW w:w="1700" w:type="dxa"/>
            <w:vAlign w:val="center"/>
          </w:tcPr>
          <w:p w14:paraId="1434224D" w14:textId="77777777" w:rsidR="00E17897" w:rsidRDefault="00000000">
            <w:pPr>
              <w:jc w:val="center"/>
            </w:pPr>
            <w:r>
              <w:rPr>
                <w:sz w:val="16"/>
              </w:rPr>
              <w:t>单路向量召回</w:t>
            </w:r>
          </w:p>
        </w:tc>
        <w:tc>
          <w:tcPr>
            <w:tcW w:w="2300" w:type="dxa"/>
            <w:vAlign w:val="center"/>
          </w:tcPr>
          <w:p w14:paraId="2F149E31" w14:textId="77777777" w:rsidR="00E17897" w:rsidRDefault="00000000">
            <w:r>
              <w:rPr>
                <w:sz w:val="16"/>
              </w:rPr>
              <w:t>query variant + 图谱扩散 + 向量/图谱融合 + rerank + 覆盖选择</w:t>
            </w:r>
          </w:p>
        </w:tc>
        <w:tc>
          <w:tcPr>
            <w:tcW w:w="1550" w:type="dxa"/>
            <w:vAlign w:val="center"/>
          </w:tcPr>
          <w:p w14:paraId="45059CCF" w14:textId="77777777" w:rsidR="00E17897" w:rsidRDefault="00000000">
            <w:r>
              <w:rPr>
                <w:sz w:val="16"/>
              </w:rPr>
              <w:t>operate.py / rerank.py</w:t>
            </w:r>
          </w:p>
        </w:tc>
        <w:tc>
          <w:tcPr>
            <w:tcW w:w="1870" w:type="dxa"/>
            <w:vAlign w:val="center"/>
          </w:tcPr>
          <w:p w14:paraId="035D9755" w14:textId="77777777" w:rsidR="00E17897" w:rsidRDefault="00000000">
            <w:pPr>
              <w:jc w:val="center"/>
            </w:pPr>
            <w:r>
              <w:rPr>
                <w:sz w:val="16"/>
              </w:rPr>
              <w:t>适配复合问题、排序题和多依据题</w:t>
            </w:r>
          </w:p>
        </w:tc>
      </w:tr>
      <w:tr w:rsidR="00E17897" w14:paraId="338F729E" w14:textId="77777777">
        <w:trPr>
          <w:jc w:val="center"/>
        </w:trPr>
        <w:tc>
          <w:tcPr>
            <w:tcW w:w="1600" w:type="dxa"/>
            <w:vAlign w:val="center"/>
          </w:tcPr>
          <w:p w14:paraId="1D7EEFCC" w14:textId="77777777" w:rsidR="00E17897" w:rsidRDefault="00000000">
            <w:pPr>
              <w:jc w:val="center"/>
            </w:pPr>
            <w:r>
              <w:rPr>
                <w:sz w:val="16"/>
              </w:rPr>
              <w:t>数据形态</w:t>
            </w:r>
          </w:p>
        </w:tc>
        <w:tc>
          <w:tcPr>
            <w:tcW w:w="1700" w:type="dxa"/>
            <w:vAlign w:val="center"/>
          </w:tcPr>
          <w:p w14:paraId="29C2240D" w14:textId="77777777" w:rsidR="00E17897" w:rsidRDefault="00000000">
            <w:pPr>
              <w:jc w:val="center"/>
            </w:pPr>
            <w:r>
              <w:rPr>
                <w:sz w:val="16"/>
              </w:rPr>
              <w:t>正文文本为主</w:t>
            </w:r>
          </w:p>
        </w:tc>
        <w:tc>
          <w:tcPr>
            <w:tcW w:w="2300" w:type="dxa"/>
            <w:vAlign w:val="center"/>
          </w:tcPr>
          <w:p w14:paraId="17EDD061" w14:textId="77777777" w:rsidR="00E17897" w:rsidRDefault="00000000">
            <w:r>
              <w:rPr>
                <w:sz w:val="16"/>
              </w:rPr>
              <w:t>图片说明、表格行级切分、宽表导入、chunk_text embedding 回填</w:t>
            </w:r>
          </w:p>
        </w:tc>
        <w:tc>
          <w:tcPr>
            <w:tcW w:w="1550" w:type="dxa"/>
            <w:vAlign w:val="center"/>
          </w:tcPr>
          <w:p w14:paraId="195FE1EC" w14:textId="77777777" w:rsidR="00E17897" w:rsidRDefault="00000000">
            <w:r>
              <w:rPr>
                <w:sz w:val="16"/>
              </w:rPr>
              <w:t>integrations.py / wide_table.py</w:t>
            </w:r>
          </w:p>
        </w:tc>
        <w:tc>
          <w:tcPr>
            <w:tcW w:w="1870" w:type="dxa"/>
            <w:vAlign w:val="center"/>
          </w:tcPr>
          <w:p w14:paraId="0E6AD58E" w14:textId="77777777" w:rsidR="00E17897" w:rsidRDefault="00000000">
            <w:pPr>
              <w:jc w:val="center"/>
            </w:pPr>
            <w:r>
              <w:rPr>
                <w:sz w:val="16"/>
              </w:rPr>
              <w:t>把非纯文本证据纳入统一检索空间</w:t>
            </w:r>
          </w:p>
        </w:tc>
      </w:tr>
      <w:tr w:rsidR="00E17897" w14:paraId="7B55F44C" w14:textId="77777777">
        <w:trPr>
          <w:jc w:val="center"/>
        </w:trPr>
        <w:tc>
          <w:tcPr>
            <w:tcW w:w="1600" w:type="dxa"/>
            <w:vAlign w:val="center"/>
          </w:tcPr>
          <w:p w14:paraId="212CDC8F" w14:textId="77777777" w:rsidR="00E17897" w:rsidRDefault="00000000">
            <w:pPr>
              <w:jc w:val="center"/>
            </w:pPr>
            <w:r>
              <w:rPr>
                <w:sz w:val="16"/>
              </w:rPr>
              <w:t>上层交互</w:t>
            </w:r>
          </w:p>
        </w:tc>
        <w:tc>
          <w:tcPr>
            <w:tcW w:w="1700" w:type="dxa"/>
            <w:vAlign w:val="center"/>
          </w:tcPr>
          <w:p w14:paraId="51162686" w14:textId="77777777" w:rsidR="00E17897" w:rsidRDefault="00000000">
            <w:pPr>
              <w:jc w:val="center"/>
            </w:pPr>
            <w:r>
              <w:rPr>
                <w:sz w:val="16"/>
              </w:rPr>
              <w:t>命令行/接口输出</w:t>
            </w:r>
          </w:p>
        </w:tc>
        <w:tc>
          <w:tcPr>
            <w:tcW w:w="2300" w:type="dxa"/>
            <w:vAlign w:val="center"/>
          </w:tcPr>
          <w:p w14:paraId="59D0D4F2" w14:textId="77777777" w:rsidR="00E17897" w:rsidRDefault="00000000">
            <w:r>
              <w:rPr>
                <w:sz w:val="16"/>
              </w:rPr>
              <w:t>图谱浏览、证据面板、QA trace、会话与视图管理</w:t>
            </w:r>
          </w:p>
        </w:tc>
        <w:tc>
          <w:tcPr>
            <w:tcW w:w="1550" w:type="dxa"/>
            <w:vAlign w:val="center"/>
          </w:tcPr>
          <w:p w14:paraId="3B8621D4" w14:textId="77777777" w:rsidR="00E17897" w:rsidRDefault="00000000">
            <w:r>
              <w:rPr>
                <w:sz w:val="16"/>
              </w:rPr>
              <w:t>apps/api / apps/web</w:t>
            </w:r>
          </w:p>
        </w:tc>
        <w:tc>
          <w:tcPr>
            <w:tcW w:w="1870" w:type="dxa"/>
            <w:vAlign w:val="center"/>
          </w:tcPr>
          <w:p w14:paraId="23CC9AA8" w14:textId="77777777" w:rsidR="00E17897" w:rsidRDefault="00000000">
            <w:pPr>
              <w:jc w:val="center"/>
            </w:pPr>
            <w:r>
              <w:rPr>
                <w:sz w:val="16"/>
              </w:rPr>
              <w:t>形成可解释问答与可视化分析工作台</w:t>
            </w:r>
          </w:p>
        </w:tc>
      </w:tr>
    </w:tbl>
    <w:p w14:paraId="2B89FC93" w14:textId="77777777" w:rsidR="00E17897" w:rsidRDefault="00000000">
      <w:pPr>
        <w:pStyle w:val="1"/>
      </w:pPr>
      <w:r>
        <w:t>算法设计与实现</w:t>
      </w:r>
    </w:p>
    <w:p w14:paraId="67AB5BB5" w14:textId="77777777" w:rsidR="00E17897" w:rsidRDefault="00000000">
      <w:pPr>
        <w:pStyle w:val="2"/>
      </w:pPr>
      <w:r>
        <w:t>关键技术与创新</w:t>
      </w:r>
    </w:p>
    <w:p w14:paraId="33EA1375" w14:textId="77777777" w:rsidR="00E17897" w:rsidRDefault="00000000">
      <w:pPr>
        <w:pStyle w:val="a4"/>
      </w:pPr>
      <w:r>
        <w:t>从代码实现看，两个仓库并不是“算法仓库 + 前端仓库”的松散组合，而是以证据结构化为中心的上下层系统。ragent 负责把文档解析成可检索、可合并、可追溯的证据网络；kg-workbench 负责把图谱、chunk、文档、图片和 trace 重新组织成可浏览的本地工作台模型。</w:t>
      </w:r>
    </w:p>
    <w:p w14:paraId="35F94E24" w14:textId="77777777" w:rsidR="00E17897" w:rsidRDefault="00000000">
      <w:pPr>
        <w:pStyle w:val="a4"/>
      </w:pPr>
      <w:r>
        <w:t>这种划分的好处是：底层引擎可以持续演进检索与问答能力，而上层工作台无需复写算法，只需桥接并展示结构化结果。</w:t>
      </w:r>
    </w:p>
    <w:p w14:paraId="38377E5D" w14:textId="77777777" w:rsidR="00E17897" w:rsidRDefault="00000000">
      <w:pPr>
        <w:pStyle w:val="a4"/>
      </w:pPr>
      <w:r>
        <w:t>关键技术包括：</w:t>
      </w:r>
    </w:p>
    <w:p w14:paraId="43F793F8" w14:textId="77777777" w:rsidR="00E17897" w:rsidRDefault="00000000">
      <w:pPr>
        <w:pStyle w:val="a"/>
        <w:ind w:left="420"/>
      </w:pPr>
      <w:r>
        <w:t>基于 MinerU 的两阶段专业文档解析与增强 Markdown 构建。</w:t>
      </w:r>
    </w:p>
    <w:p w14:paraId="0BF4774D" w14:textId="77777777" w:rsidR="00E17897" w:rsidRDefault="00000000">
      <w:pPr>
        <w:pStyle w:val="a"/>
        <w:ind w:left="420"/>
      </w:pPr>
      <w:r>
        <w:t>基于 chunk_text 证据节点的 Entity-Relation-Chunk 异构证据图。</w:t>
      </w:r>
    </w:p>
    <w:p w14:paraId="3C916F28" w14:textId="77777777" w:rsidR="00E17897" w:rsidRDefault="00000000">
      <w:pPr>
        <w:pStyle w:val="a"/>
        <w:ind w:left="420"/>
      </w:pPr>
      <w:r>
        <w:t>多路混合检索：query variant、向量召回、图谱扩散、rerank 与证据覆盖选择。</w:t>
      </w:r>
    </w:p>
    <w:p w14:paraId="3262357D" w14:textId="77777777" w:rsidR="00E17897" w:rsidRDefault="00000000">
      <w:pPr>
        <w:pStyle w:val="a"/>
        <w:ind w:left="420"/>
      </w:pPr>
      <w:r>
        <w:lastRenderedPageBreak/>
        <w:t>工作台级可解释性：图谱浏览、证据追溯、问答链路展示与会话持久化。</w:t>
      </w:r>
    </w:p>
    <w:p w14:paraId="7CAABBB9" w14:textId="77777777" w:rsidR="00E17897" w:rsidRDefault="00000000">
      <w:pPr>
        <w:pStyle w:val="2"/>
      </w:pPr>
      <w:r>
        <w:t>算法原理及技术实现</w:t>
      </w:r>
    </w:p>
    <w:p w14:paraId="3CF094B4" w14:textId="77777777" w:rsidR="00E17897" w:rsidRDefault="00000000">
      <w:pPr>
        <w:pStyle w:val="3"/>
      </w:pPr>
      <w:r>
        <w:t>底层结构化 ingestion pipeline</w:t>
      </w:r>
    </w:p>
    <w:p w14:paraId="748597D4" w14:textId="77777777" w:rsidR="00E17897" w:rsidRDefault="00000000">
      <w:pPr>
        <w:pStyle w:val="a4"/>
      </w:pPr>
      <w:r>
        <w:t>ragent/ragent.py 已经从早期的简单插入/查询入口演进为完整的数据入库编排器。其核心变化包括：引入 DocStatusStorage 管理 PENDING、PROCESSING、PROCESSED、FAILED 状态；按 source group 分组处理分段文档；对 staging chunk、vector upsert 和图谱合并进行并发控制；在组内失败时执行回滚；在退出时统一关闭异步 worker 与存储资源。与此同时，ragent 还新增了宽表导入分支，把 CSV、TSV、XLSX 等宽表记录转成行级实体与 chunk。</w:t>
      </w:r>
    </w:p>
    <w:p w14:paraId="441E8312" w14:textId="77777777" w:rsidR="00E17897" w:rsidRDefault="00000000">
      <w:pPr>
        <w:pStyle w:val="a4"/>
      </w:pPr>
      <w:r>
        <w:t>integrations.py 则把文档处理拆成“构建增强 Markdown”和“基于 Markdown AST 入索引”两阶段：前者通过 MinerU 生成 Markdown、content_list.json 和图片素材，再注入图片说明；后者通过 markdown-it 解析 AST，按章节路径、页码和表格结构切成可追溯 insert units，并把 source_ref、section_path、page_number_start/end 等元数据回填到 chunk。</w:t>
      </w:r>
    </w:p>
    <w:p w14:paraId="61972852" w14:textId="77777777" w:rsidR="00E17897" w:rsidRDefault="00000000">
      <w:pPr>
        <w:pStyle w:val="3"/>
      </w:pPr>
      <w:r>
        <w:t>Entity-Relation-Chunk 异构证据图与混合检索</w:t>
      </w:r>
    </w:p>
    <w:p w14:paraId="7EF2C95F" w14:textId="77777777" w:rsidR="00E17897" w:rsidRDefault="00000000">
      <w:pPr>
        <w:pStyle w:val="a4"/>
      </w:pPr>
      <w:r>
        <w:t>operate.py 是整个项目的算法核心。实体关系抽取不再只是生成抽象的 entity 和 edge，而是把每个原文 chunk 同步建成 entity_type=chunk_text 的证据节点，并为实体、关系与 chunk 建立来源边，从而形成 Entity-Relation-Chunk 异构证据图。节点和边合并时会保留 source_chunk_ids、file_path、description、keywords 等字段；缺失的 chunk_text embedding 还会被自动回填，保证图谱节点可以再次进入向量检索。</w:t>
      </w:r>
    </w:p>
    <w:p w14:paraId="43243DD1" w14:textId="77777777" w:rsidR="00E17897" w:rsidRDefault="00000000">
      <w:pPr>
        <w:pStyle w:val="a4"/>
      </w:pPr>
      <w:r>
        <w:t>查询阶段，系统会先做 query variant 拆解，再分别执行 chunk 向量召回、entity 向量召回、relationship 向量召回和图谱邻域扩散，随后将图谱支持度、matched_query_variants、relation support 与向量得分进行联合融合，必要时调用 rerank，再通过 source diversity、low-signal filtering、atomic variant coverage 和 token budget 控制选出最终上下文。tests/test_diversified_graph_retrieval.py 的 8 个测试用例正是围绕这一新检索链路编写的。</w:t>
      </w:r>
    </w:p>
    <w:p w14:paraId="606461F3" w14:textId="77777777" w:rsidR="00E17897" w:rsidRDefault="00000000">
      <w:pPr>
        <w:pStyle w:val="3"/>
      </w:pPr>
      <w:r>
        <w:t>kg-workbench 可视化与可解释问答工作台</w:t>
      </w:r>
    </w:p>
    <w:p w14:paraId="060E9E1E" w14:textId="77777777" w:rsidR="00E17897" w:rsidRDefault="00000000">
      <w:pPr>
        <w:pStyle w:val="a4"/>
      </w:pPr>
      <w:r>
        <w:t>kg-workbench 的后端以 FastAPI + SQLite 为核心：parser.py 负责解析 ragent 输出的 GraphML、kv_store_text_chunks.json、kv_store_full_docs.json、Markdown、content_list 和图片文件；importer.py 负责把这些对象写入 nodes、edges、chunks、docs、sections、images、search_documents 等本地表，并提供 graph、subgraph、detail、search、view preset 和 QA session 接口。</w:t>
      </w:r>
    </w:p>
    <w:p w14:paraId="79D49B85" w14:textId="77777777" w:rsidR="00E17897" w:rsidRDefault="00000000">
      <w:pPr>
        <w:pStyle w:val="a4"/>
      </w:pPr>
      <w:r>
        <w:t>qa.py 则把 ragent 的 one-hop / multi-hop trace 结果映射回本地工作台对象，恢复 node、edge、chunk、doc、section 与 image 的高亮集合；前端基于 React + Cytoscape 构建 GraphCanvas、EvidencePanel、DocumentPane 和 QuestionAnswerPanel，使用户不仅能看答案，还能查看“关键词提取 -&gt; 图谱命中 -&gt; 混合召回 -&gt; rerank -&gt; 最终证据”的完整链路。此次任务还将默认 QA 桥接根路径从 sibling ragent_master 调整为当前 /Users/liguowei/ubuntu/ragent，</w:t>
      </w:r>
      <w:r>
        <w:lastRenderedPageBreak/>
        <w:t>以保持工作台默认配置与当前仓库一致。</w:t>
      </w:r>
    </w:p>
    <w:p w14:paraId="6C5F271D" w14:textId="77777777" w:rsidR="00E17897" w:rsidRDefault="00000000">
      <w:pPr>
        <w:pStyle w:val="2"/>
      </w:pPr>
      <w:r>
        <w:t>4 月 17 日后的算法与架构补充</w:t>
      </w:r>
    </w:p>
    <w:p w14:paraId="196C6FA9" w14:textId="77777777" w:rsidR="00E17897" w:rsidRDefault="00000000">
      <w:pPr>
        <w:pStyle w:val="a4"/>
      </w:pPr>
      <w:r>
        <w:t>4 月 17 日之后，ragent 的更新重点已经从单点功能扩展转向查询链路可复用、检索策略可降级、构图流程可回放以及多语料项目可合并。以下仅保留代码算法、数据结构和通用架构层面的变化；与 MEP 平台打包、组件部署、Ascend/vLLM、上传包和离线 wheelhouse 相关的工程适配不纳入本节。</w:t>
      </w:r>
    </w:p>
    <w:p w14:paraId="70045E10" w14:textId="77777777" w:rsidR="00E17897" w:rsidRDefault="00000000">
      <w:pPr>
        <w:pStyle w:val="3"/>
      </w:pPr>
      <w:r>
        <w:t>版本化查询缓存与 SQLite 存储基线</w:t>
      </w:r>
    </w:p>
    <w:p w14:paraId="72998A70" w14:textId="77777777" w:rsidR="00E17897" w:rsidRDefault="00000000">
      <w:pPr>
        <w:pStyle w:val="a4"/>
      </w:pPr>
      <w:r>
        <w:t>查询层新增了分层缓存架构，把一次问答拆成关键词、检索、上下文渲染、Prompt 渲染和最终答案等可独立复用的阶段。缓存指纹不再只依赖 query 文本，而是同时纳入 mode、QueryParam、模型标识、rerank 配置、tokenizer 标识、corpus_revision 和 index_digest 等因素；当插入、删除、离线回放或图谱合并改变语料时，Ragent 会提升 corpus_revision，使旧缓存自然失效，避免“命中旧答案但底层语料已变”的问题。</w:t>
      </w:r>
    </w:p>
    <w:p w14:paraId="0760E9D8" w14:textId="77777777" w:rsidR="00E17897" w:rsidRDefault="00000000">
      <w:pPr>
        <w:pStyle w:val="a4"/>
      </w:pPr>
      <w:r>
        <w:t>存储侧从 JSON KV 过渡到 SQLiteKVStorage，并为查询缓存单独引入 SQLiteQueryCacheStorage。SQLite 方案使用 WAL、索引化的 mode/cache_type/revision 字段、TTL、LRU 裁剪和按 cache_type 精确清理能力，既保留 entity extraction 等长期 LLM cache，又把 graph/hybrid 查询缓存作为可回收的运行时加速层。benchmarking 模块还加入了损坏 cache DB 的隔离和重建逻辑，使缓存文件出错时可以恢复为空缓存，而不是影响主查询路径。</w:t>
      </w:r>
    </w:p>
    <w:p w14:paraId="2BF7C063" w14:textId="77777777" w:rsidR="00E17897" w:rsidRDefault="00000000">
      <w:pPr>
        <w:pStyle w:val="3"/>
      </w:pPr>
      <w:r>
        <w:t>批量向量查询与关键词候选缓存</w:t>
      </w:r>
    </w:p>
    <w:p w14:paraId="5A9C634A" w14:textId="77777777" w:rsidR="00E17897" w:rsidRDefault="00000000">
      <w:pPr>
        <w:pStyle w:val="a4"/>
      </w:pPr>
      <w:r>
        <w:t>检索性能策略也发生了结构性变化。BaseVectorStorage 新增 query_many 和 query_many_by_embeddings 接口，FAISS、Milvus、NanoVectorDB 后端都支持多 query 一次性 embedding 和批量 index search。operate.py 中的 diversified retrieval 因此可以对完整 query、低层关键词和高层关键词的多个变体进行批量召回，再用 RRF 分数、matched_query_variants 和 query_variant_hit_count 合并结果，同时保留每个变体至少命中一个候选的覆盖策略。</w:t>
      </w:r>
    </w:p>
    <w:p w14:paraId="3C99F91B" w14:textId="77777777" w:rsidR="00E17897" w:rsidRDefault="00000000">
      <w:pPr>
        <w:pStyle w:val="a4"/>
      </w:pPr>
      <w:r>
        <w:t>5 月 25 日新增的 keyword_candidate 缓存进一步把“关键词变体 -&gt; 向量候选”固化为可复用单元。它支持按 normalized keyword、vector storage、ids、top_k、corpus_revision 和关键词策略构建指纹，并提供 read/write 开关、独立 top_k、TTL 与最大条数限制。表格 2 汇总了本地 keyword cache benefit benchmark 的关键结果：graph 模式在 warm 命中后基本跳过重复 embedding 与向量索引检索，端到端上下文构建耗时下降 77% 以上；hybrid 模式仍保留额外检索和上下文组合开销，因此收益更温和。</w:t>
      </w:r>
    </w:p>
    <w:p w14:paraId="79F657DF" w14:textId="77777777" w:rsidR="00E17897" w:rsidRDefault="00000000">
      <w:pPr>
        <w:pStyle w:val="aff2"/>
        <w:jc w:val="center"/>
      </w:pPr>
      <w:r>
        <w:t>表格 2 关键词候选缓存性能测试摘要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0"/>
        <w:gridCol w:w="1250"/>
        <w:gridCol w:w="1550"/>
        <w:gridCol w:w="1750"/>
        <w:gridCol w:w="950"/>
        <w:gridCol w:w="1580"/>
      </w:tblGrid>
      <w:tr w:rsidR="00E17897" w14:paraId="3FE20A12" w14:textId="77777777">
        <w:trPr>
          <w:tblHeader/>
          <w:jc w:val="center"/>
        </w:trPr>
        <w:tc>
          <w:tcPr>
            <w:tcW w:w="1940" w:type="dxa"/>
            <w:shd w:val="clear" w:color="auto" w:fill="F2F4F7"/>
            <w:vAlign w:val="center"/>
          </w:tcPr>
          <w:p w14:paraId="7A9608C2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测试场景（mode）</w:t>
            </w:r>
          </w:p>
        </w:tc>
        <w:tc>
          <w:tcPr>
            <w:tcW w:w="1250" w:type="dxa"/>
            <w:shd w:val="clear" w:color="auto" w:fill="F2F4F7"/>
            <w:vAlign w:val="center"/>
          </w:tcPr>
          <w:p w14:paraId="68DAF954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cold 均值(s)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339BF949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prewarm/write(s)</w:t>
            </w:r>
          </w:p>
        </w:tc>
        <w:tc>
          <w:tcPr>
            <w:tcW w:w="1750" w:type="dxa"/>
            <w:shd w:val="clear" w:color="auto" w:fill="F2F4F7"/>
            <w:vAlign w:val="center"/>
          </w:tcPr>
          <w:p w14:paraId="01B7435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warm/read(s)</w:t>
            </w:r>
          </w:p>
        </w:tc>
        <w:tc>
          <w:tcPr>
            <w:tcW w:w="950" w:type="dxa"/>
            <w:shd w:val="clear" w:color="auto" w:fill="F2F4F7"/>
            <w:vAlign w:val="center"/>
          </w:tcPr>
          <w:p w14:paraId="6E9ED73D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warm 命中</w:t>
            </w:r>
          </w:p>
        </w:tc>
        <w:tc>
          <w:tcPr>
            <w:tcW w:w="1580" w:type="dxa"/>
            <w:shd w:val="clear" w:color="auto" w:fill="F2F4F7"/>
            <w:vAlign w:val="center"/>
          </w:tcPr>
          <w:p w14:paraId="5EB42450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耗时下降</w:t>
            </w:r>
          </w:p>
        </w:tc>
      </w:tr>
      <w:tr w:rsidR="00E17897" w14:paraId="3AEEBB5E" w14:textId="77777777">
        <w:trPr>
          <w:jc w:val="center"/>
        </w:trPr>
        <w:tc>
          <w:tcPr>
            <w:tcW w:w="1940" w:type="dxa"/>
            <w:vAlign w:val="center"/>
          </w:tcPr>
          <w:p w14:paraId="5DA93BCA" w14:textId="77777777" w:rsidR="00E17897" w:rsidRDefault="00000000">
            <w:r>
              <w:rPr>
                <w:sz w:val="16"/>
              </w:rPr>
              <w:lastRenderedPageBreak/>
              <w:t>手工关键词，top_k=20（graph）</w:t>
            </w:r>
          </w:p>
        </w:tc>
        <w:tc>
          <w:tcPr>
            <w:tcW w:w="1250" w:type="dxa"/>
            <w:vAlign w:val="center"/>
          </w:tcPr>
          <w:p w14:paraId="406799C3" w14:textId="77777777" w:rsidR="00E17897" w:rsidRDefault="00000000">
            <w:pPr>
              <w:jc w:val="center"/>
            </w:pPr>
            <w:r>
              <w:rPr>
                <w:sz w:val="16"/>
              </w:rPr>
              <w:t>3.74</w:t>
            </w:r>
          </w:p>
        </w:tc>
        <w:tc>
          <w:tcPr>
            <w:tcW w:w="1550" w:type="dxa"/>
            <w:vAlign w:val="center"/>
          </w:tcPr>
          <w:p w14:paraId="61829E76" w14:textId="77777777" w:rsidR="00E17897" w:rsidRDefault="00000000">
            <w:pPr>
              <w:jc w:val="center"/>
            </w:pPr>
            <w:r>
              <w:rPr>
                <w:sz w:val="16"/>
              </w:rPr>
              <w:t>3.51</w:t>
            </w:r>
          </w:p>
        </w:tc>
        <w:tc>
          <w:tcPr>
            <w:tcW w:w="1750" w:type="dxa"/>
            <w:vAlign w:val="center"/>
          </w:tcPr>
          <w:p w14:paraId="6B05FFCA" w14:textId="77777777" w:rsidR="00E17897" w:rsidRDefault="00000000">
            <w:pPr>
              <w:jc w:val="center"/>
            </w:pPr>
            <w:r>
              <w:rPr>
                <w:sz w:val="16"/>
              </w:rPr>
              <w:t>0.85</w:t>
            </w:r>
          </w:p>
        </w:tc>
        <w:tc>
          <w:tcPr>
            <w:tcW w:w="950" w:type="dxa"/>
            <w:vAlign w:val="center"/>
          </w:tcPr>
          <w:p w14:paraId="6032C9F0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1779E910" w14:textId="77777777" w:rsidR="00E17897" w:rsidRDefault="00000000">
            <w:pPr>
              <w:jc w:val="center"/>
            </w:pPr>
            <w:r>
              <w:rPr>
                <w:sz w:val="16"/>
              </w:rPr>
              <w:t>77.36%</w:t>
            </w:r>
          </w:p>
        </w:tc>
      </w:tr>
      <w:tr w:rsidR="00E17897" w14:paraId="6F2797AD" w14:textId="77777777">
        <w:trPr>
          <w:jc w:val="center"/>
        </w:trPr>
        <w:tc>
          <w:tcPr>
            <w:tcW w:w="1940" w:type="dxa"/>
            <w:vAlign w:val="center"/>
          </w:tcPr>
          <w:p w14:paraId="7396D398" w14:textId="77777777" w:rsidR="00E17897" w:rsidRDefault="00000000">
            <w:r>
              <w:rPr>
                <w:sz w:val="16"/>
              </w:rPr>
              <w:t>read/write 拆分，top_k=20（graph）</w:t>
            </w:r>
          </w:p>
        </w:tc>
        <w:tc>
          <w:tcPr>
            <w:tcW w:w="1250" w:type="dxa"/>
            <w:vAlign w:val="center"/>
          </w:tcPr>
          <w:p w14:paraId="7C40753C" w14:textId="77777777" w:rsidR="00E17897" w:rsidRDefault="00000000">
            <w:pPr>
              <w:jc w:val="center"/>
            </w:pPr>
            <w:r>
              <w:rPr>
                <w:sz w:val="16"/>
              </w:rPr>
              <w:t>3.90</w:t>
            </w:r>
          </w:p>
        </w:tc>
        <w:tc>
          <w:tcPr>
            <w:tcW w:w="1550" w:type="dxa"/>
            <w:vAlign w:val="center"/>
          </w:tcPr>
          <w:p w14:paraId="4FDE8B23" w14:textId="77777777" w:rsidR="00E17897" w:rsidRDefault="00000000">
            <w:pPr>
              <w:jc w:val="center"/>
            </w:pPr>
            <w:r>
              <w:rPr>
                <w:sz w:val="16"/>
              </w:rPr>
              <w:t>3.89 write-only</w:t>
            </w:r>
          </w:p>
        </w:tc>
        <w:tc>
          <w:tcPr>
            <w:tcW w:w="1750" w:type="dxa"/>
            <w:vAlign w:val="center"/>
          </w:tcPr>
          <w:p w14:paraId="278C9FCC" w14:textId="77777777" w:rsidR="00E17897" w:rsidRDefault="00000000">
            <w:r>
              <w:rPr>
                <w:sz w:val="16"/>
              </w:rPr>
              <w:t>0.56 enabled / 0.64 read-only</w:t>
            </w:r>
          </w:p>
        </w:tc>
        <w:tc>
          <w:tcPr>
            <w:tcW w:w="950" w:type="dxa"/>
            <w:vAlign w:val="center"/>
          </w:tcPr>
          <w:p w14:paraId="58DB2608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6A4EE156" w14:textId="77777777" w:rsidR="00E17897" w:rsidRDefault="00000000">
            <w:pPr>
              <w:jc w:val="center"/>
            </w:pPr>
            <w:r>
              <w:rPr>
                <w:sz w:val="16"/>
              </w:rPr>
              <w:t>85.66%</w:t>
            </w:r>
          </w:p>
        </w:tc>
      </w:tr>
      <w:tr w:rsidR="00E17897" w14:paraId="27EFBFAA" w14:textId="77777777">
        <w:trPr>
          <w:jc w:val="center"/>
        </w:trPr>
        <w:tc>
          <w:tcPr>
            <w:tcW w:w="1940" w:type="dxa"/>
            <w:vAlign w:val="center"/>
          </w:tcPr>
          <w:p w14:paraId="5CF2B637" w14:textId="77777777" w:rsidR="00E17897" w:rsidRDefault="00000000">
            <w:r>
              <w:rPr>
                <w:sz w:val="16"/>
              </w:rPr>
              <w:t>keyword_cache_top_k=24（graph）</w:t>
            </w:r>
          </w:p>
        </w:tc>
        <w:tc>
          <w:tcPr>
            <w:tcW w:w="1250" w:type="dxa"/>
            <w:vAlign w:val="center"/>
          </w:tcPr>
          <w:p w14:paraId="66454B3F" w14:textId="77777777" w:rsidR="00E17897" w:rsidRDefault="00000000">
            <w:pPr>
              <w:jc w:val="center"/>
            </w:pPr>
            <w:r>
              <w:rPr>
                <w:sz w:val="16"/>
              </w:rPr>
              <w:t>4.47</w:t>
            </w:r>
          </w:p>
        </w:tc>
        <w:tc>
          <w:tcPr>
            <w:tcW w:w="1550" w:type="dxa"/>
            <w:vAlign w:val="center"/>
          </w:tcPr>
          <w:p w14:paraId="0B64A5FA" w14:textId="77777777" w:rsidR="00E17897" w:rsidRDefault="00000000">
            <w:pPr>
              <w:jc w:val="center"/>
            </w:pPr>
            <w:r>
              <w:rPr>
                <w:sz w:val="16"/>
              </w:rPr>
              <w:t>3.78</w:t>
            </w:r>
          </w:p>
        </w:tc>
        <w:tc>
          <w:tcPr>
            <w:tcW w:w="1750" w:type="dxa"/>
            <w:vAlign w:val="center"/>
          </w:tcPr>
          <w:p w14:paraId="2F40257D" w14:textId="77777777" w:rsidR="00E17897" w:rsidRDefault="00000000">
            <w:pPr>
              <w:jc w:val="center"/>
            </w:pPr>
            <w:r>
              <w:rPr>
                <w:sz w:val="16"/>
              </w:rPr>
              <w:t>0.55</w:t>
            </w:r>
          </w:p>
        </w:tc>
        <w:tc>
          <w:tcPr>
            <w:tcW w:w="950" w:type="dxa"/>
            <w:vAlign w:val="center"/>
          </w:tcPr>
          <w:p w14:paraId="4AEAF2B1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326D58AD" w14:textId="77777777" w:rsidR="00E17897" w:rsidRDefault="00000000">
            <w:pPr>
              <w:jc w:val="center"/>
            </w:pPr>
            <w:r>
              <w:rPr>
                <w:sz w:val="16"/>
              </w:rPr>
              <w:t>87.71%</w:t>
            </w:r>
          </w:p>
        </w:tc>
      </w:tr>
      <w:tr w:rsidR="00E17897" w14:paraId="7944763B" w14:textId="77777777">
        <w:trPr>
          <w:jc w:val="center"/>
        </w:trPr>
        <w:tc>
          <w:tcPr>
            <w:tcW w:w="1940" w:type="dxa"/>
            <w:vAlign w:val="center"/>
          </w:tcPr>
          <w:p w14:paraId="339895EE" w14:textId="77777777" w:rsidR="00E17897" w:rsidRDefault="00000000">
            <w:r>
              <w:rPr>
                <w:sz w:val="16"/>
              </w:rPr>
              <w:t>warm_top_k=10（graph）</w:t>
            </w:r>
          </w:p>
        </w:tc>
        <w:tc>
          <w:tcPr>
            <w:tcW w:w="1250" w:type="dxa"/>
            <w:vAlign w:val="center"/>
          </w:tcPr>
          <w:p w14:paraId="7FBC95A3" w14:textId="77777777" w:rsidR="00E17897" w:rsidRDefault="00000000">
            <w:pPr>
              <w:jc w:val="center"/>
            </w:pPr>
            <w:r>
              <w:rPr>
                <w:sz w:val="16"/>
              </w:rPr>
              <w:t>4.98</w:t>
            </w:r>
          </w:p>
        </w:tc>
        <w:tc>
          <w:tcPr>
            <w:tcW w:w="1550" w:type="dxa"/>
            <w:vAlign w:val="center"/>
          </w:tcPr>
          <w:p w14:paraId="00C587AE" w14:textId="77777777" w:rsidR="00E17897" w:rsidRDefault="00000000">
            <w:pPr>
              <w:jc w:val="center"/>
            </w:pPr>
            <w:r>
              <w:rPr>
                <w:sz w:val="16"/>
              </w:rPr>
              <w:t>3.20</w:t>
            </w:r>
          </w:p>
        </w:tc>
        <w:tc>
          <w:tcPr>
            <w:tcW w:w="1750" w:type="dxa"/>
            <w:vAlign w:val="center"/>
          </w:tcPr>
          <w:p w14:paraId="34F2BC42" w14:textId="77777777" w:rsidR="00E17897" w:rsidRDefault="00000000">
            <w:pPr>
              <w:jc w:val="center"/>
            </w:pPr>
            <w:r>
              <w:rPr>
                <w:sz w:val="16"/>
              </w:rPr>
              <w:t>0.59</w:t>
            </w:r>
          </w:p>
        </w:tc>
        <w:tc>
          <w:tcPr>
            <w:tcW w:w="950" w:type="dxa"/>
            <w:vAlign w:val="center"/>
          </w:tcPr>
          <w:p w14:paraId="5F2D0399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5CEFDED5" w14:textId="77777777" w:rsidR="00E17897" w:rsidRDefault="00000000">
            <w:pPr>
              <w:jc w:val="center"/>
            </w:pPr>
            <w:r>
              <w:rPr>
                <w:sz w:val="16"/>
              </w:rPr>
              <w:t>88.11%</w:t>
            </w:r>
          </w:p>
        </w:tc>
      </w:tr>
      <w:tr w:rsidR="00E17897" w14:paraId="6009CF9A" w14:textId="77777777">
        <w:trPr>
          <w:jc w:val="center"/>
        </w:trPr>
        <w:tc>
          <w:tcPr>
            <w:tcW w:w="1940" w:type="dxa"/>
            <w:vAlign w:val="center"/>
          </w:tcPr>
          <w:p w14:paraId="5278A201" w14:textId="77777777" w:rsidR="00E17897" w:rsidRDefault="00000000">
            <w:r>
              <w:rPr>
                <w:sz w:val="16"/>
              </w:rPr>
              <w:t>混合检索，top_k=20（hybrid）</w:t>
            </w:r>
          </w:p>
        </w:tc>
        <w:tc>
          <w:tcPr>
            <w:tcW w:w="1250" w:type="dxa"/>
            <w:vAlign w:val="center"/>
          </w:tcPr>
          <w:p w14:paraId="78EBE1D8" w14:textId="77777777" w:rsidR="00E17897" w:rsidRDefault="00000000">
            <w:pPr>
              <w:jc w:val="center"/>
            </w:pPr>
            <w:r>
              <w:rPr>
                <w:sz w:val="16"/>
              </w:rPr>
              <w:t>6.01</w:t>
            </w:r>
          </w:p>
        </w:tc>
        <w:tc>
          <w:tcPr>
            <w:tcW w:w="1550" w:type="dxa"/>
            <w:vAlign w:val="center"/>
          </w:tcPr>
          <w:p w14:paraId="0C440160" w14:textId="77777777" w:rsidR="00E17897" w:rsidRDefault="00000000">
            <w:pPr>
              <w:jc w:val="center"/>
            </w:pPr>
            <w:r>
              <w:rPr>
                <w:sz w:val="16"/>
              </w:rPr>
              <w:t>5.10</w:t>
            </w:r>
          </w:p>
        </w:tc>
        <w:tc>
          <w:tcPr>
            <w:tcW w:w="1750" w:type="dxa"/>
            <w:vAlign w:val="center"/>
          </w:tcPr>
          <w:p w14:paraId="27F5748D" w14:textId="77777777" w:rsidR="00E17897" w:rsidRDefault="00000000">
            <w:pPr>
              <w:jc w:val="center"/>
            </w:pPr>
            <w:r>
              <w:rPr>
                <w:sz w:val="16"/>
              </w:rPr>
              <w:t>5.35</w:t>
            </w:r>
          </w:p>
        </w:tc>
        <w:tc>
          <w:tcPr>
            <w:tcW w:w="950" w:type="dxa"/>
            <w:vAlign w:val="center"/>
          </w:tcPr>
          <w:p w14:paraId="0E85134D" w14:textId="77777777" w:rsidR="00E17897" w:rsidRDefault="00000000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1580" w:type="dxa"/>
            <w:vAlign w:val="center"/>
          </w:tcPr>
          <w:p w14:paraId="22422ECA" w14:textId="77777777" w:rsidR="00E17897" w:rsidRDefault="00000000">
            <w:pPr>
              <w:jc w:val="center"/>
            </w:pPr>
            <w:r>
              <w:rPr>
                <w:sz w:val="16"/>
              </w:rPr>
              <w:t>10.94%</w:t>
            </w:r>
          </w:p>
        </w:tc>
      </w:tr>
    </w:tbl>
    <w:p w14:paraId="736E2713" w14:textId="77777777" w:rsidR="00E17897" w:rsidRDefault="00000000">
      <w:pPr>
        <w:pStyle w:val="a4"/>
      </w:pPr>
      <w:r>
        <w:t>说明：数据来自 benchmark/keyword_cache_benefit_qwen4b_* 的 summary.md，均为每阶段 3 个问题、每问题 1 次 run。graph warm 阶段 keyword hits=24，embedding/index/entity/relation 向量检索统计为 0.0s，说明缓存命中后跳过了关键词变体候选的重复向量召回；hybrid 行的收益较低，主要因为仍有非图候选检索、上下文组合和渲染开销。</w:t>
      </w:r>
    </w:p>
    <w:p w14:paraId="63DE05D3" w14:textId="77777777" w:rsidR="00E17897" w:rsidRDefault="00000000">
      <w:pPr>
        <w:pStyle w:val="3"/>
      </w:pPr>
      <w:r>
        <w:t>无 LLM 关键词抽取与检索降级策略</w:t>
      </w:r>
    </w:p>
    <w:p w14:paraId="57926E81" w14:textId="77777777" w:rsidR="00E17897" w:rsidRDefault="00000000">
      <w:pPr>
        <w:pStyle w:val="a4"/>
      </w:pPr>
      <w:r>
        <w:t>关键词策略从“默认依赖 LLM 抽取”扩展为可显式降级的多源解析。QueryParam 增加 allow_llm_keyword_extraction、keyword_source、keyword_strategy、keyword_model、keyword_model_error 等字段；当 retrieval-only 或 only_need_context 场景不应调用 LLM 时，系统会通过 GLiNER token classification fallback 抽取高层/低层关键词，并把模型、设备和失败原因写入 trace 与缓存指纹。GLiNER 不可用时，系统也不会隐式回退到 LLM，而是返回带原因的空关键词结果，保证检索-only 场景的调用边界可控。</w:t>
      </w:r>
    </w:p>
    <w:p w14:paraId="27A6388F" w14:textId="77777777" w:rsidR="00E17897" w:rsidRDefault="00000000">
      <w:pPr>
        <w:pStyle w:val="a4"/>
      </w:pPr>
      <w:r>
        <w:t>针对中文短问句和泛化问题，keyword_extraction.py 增加了本地 CJK 切词、GLiNER words splitter patch、langdetect stub 和 token candidate fallback；operate.py 则在 query-only fallback 为空时，从首轮向量证据的文件名、source_ref、section_path、标题和首行文本中反推信息量更高的关键词。与此同时，5 月 12 日的关键词后处理调整保留了部分 generic keywords，避免把“指南、标准、肥胖食养、能量消耗”这类看似泛化但对专业语料定位很关键的词过早过滤掉。</w:t>
      </w:r>
    </w:p>
    <w:p w14:paraId="2ED49CCB" w14:textId="77777777" w:rsidR="00E17897" w:rsidRDefault="00000000">
      <w:pPr>
        <w:pStyle w:val="1"/>
      </w:pPr>
      <w:r>
        <w:t>实验结果及解读</w:t>
      </w:r>
    </w:p>
    <w:p w14:paraId="2D8FDF3B" w14:textId="77777777" w:rsidR="00E17897" w:rsidRDefault="00000000">
      <w:pPr>
        <w:pStyle w:val="2"/>
      </w:pPr>
      <w:r>
        <w:t>实验条件与数据准备</w:t>
      </w:r>
    </w:p>
    <w:p w14:paraId="037398DA" w14:textId="77777777" w:rsidR="00E17897" w:rsidRDefault="00000000">
      <w:pPr>
        <w:pStyle w:val="a4"/>
      </w:pPr>
      <w:r>
        <w:t>本次报告的实验与验证以两个本地仓库的真实代码、提交历史、benchmark 文件、trace 输出和界面截图为依据，不使用脱离代码的演示材料。ragent 的技术验证覆盖单元测试、核心模块阅读、benchmark 文档和样例 trace；kg-workbench 的验证覆盖前端 TypeScript 校验、后端 compileall、</w:t>
      </w:r>
      <w:r>
        <w:lastRenderedPageBreak/>
        <w:t>README 与 QA 桥接配置检查，以及界面截图审阅。</w:t>
      </w:r>
    </w:p>
    <w:p w14:paraId="04BBA270" w14:textId="77777777" w:rsidR="00E17897" w:rsidRDefault="00000000">
      <w:pPr>
        <w:pStyle w:val="a4"/>
      </w:pPr>
      <w:r>
        <w:t>模型依赖：ragent 在 pyproject.toml 中引入 mineru[pipeline,vlm]==3.0.8、markdown-it-py、pandas/openpyxl、nano-vectordb、networkx、litellm 等依赖，并通过 ragent/llm/openai.py 与 ragent/rerank.py 兼容多 provider LLM、embedding 与 rerank 接口。</w:t>
      </w:r>
    </w:p>
    <w:p w14:paraId="2D5361DB" w14:textId="77777777" w:rsidR="00E17897" w:rsidRDefault="00000000">
      <w:pPr>
        <w:pStyle w:val="a4"/>
      </w:pPr>
      <w:r>
        <w:t>环境依赖配置：本次实际命令验证中，ragent 运行 python3 -m pytest tests/test_diversified_graph_retrieval.py，kg-workbench 运行 npm --workspace apps/web run lint 与 npm run check:api；同时将 kg-workbench 默认 QA 桥接根路径改为 /Users/liguowei/ubuntu/ragent，并保留 KG_WORKBENCH_RAGENT_ROOT 与 KG_WORKBENCH_RAGENT_PYTHON 的覆盖能力。</w:t>
      </w:r>
    </w:p>
    <w:p w14:paraId="72DDC6C1" w14:textId="77777777" w:rsidR="00E17897" w:rsidRDefault="00000000">
      <w:pPr>
        <w:pStyle w:val="2"/>
      </w:pPr>
      <w:r>
        <w:t>测试数据</w:t>
      </w:r>
    </w:p>
    <w:p w14:paraId="411EBCCB" w14:textId="77777777" w:rsidR="00E17897" w:rsidRDefault="00000000">
      <w:pPr>
        <w:pStyle w:val="3"/>
      </w:pPr>
      <w:r>
        <w:t>代码与提交演进样本</w:t>
      </w:r>
    </w:p>
    <w:p w14:paraId="533D9A20" w14:textId="77777777" w:rsidR="00E17897" w:rsidRDefault="00000000">
      <w:pPr>
        <w:pStyle w:val="a4"/>
      </w:pPr>
      <w:r>
        <w:t>从提交历史可以清晰看到 ragent 的升级路线：早期通过 refactor consolidate core modules and integrations 统一核心模块；随后加入 LiteLLM provider、宽表导入、chunk_text embedding backfill 和 MinerU 3.0.8；再继续增强 chunking and ingestion pipeline、keyword extraction and trace output、hybrid graph chunk selection，以及 diversify graph query context selection。kg-workbench 的主功能则在初始提交中完成，后续提交集中在 README、截图和最近的 feat(qa): render answer image references 等交互增强。</w:t>
      </w:r>
    </w:p>
    <w:p w14:paraId="7D4EAA6B" w14:textId="77777777" w:rsidR="00E17897" w:rsidRDefault="00000000">
      <w:pPr>
        <w:pStyle w:val="3"/>
      </w:pPr>
      <w:r>
        <w:t>benchmark、trace 与样例项目</w:t>
      </w:r>
    </w:p>
    <w:p w14:paraId="4DECC12F" w14:textId="77777777" w:rsidR="00E17897" w:rsidRDefault="00000000">
      <w:pPr>
        <w:pStyle w:val="a4"/>
      </w:pPr>
      <w:r>
        <w:t>ragent 仓库内已有多组真实评测材料。benchmark/0403.kg_5.brief.eval.md 记录了一轮七题对比评审，其中 B 组平均总分为 8.09，对比 A 组 7.09，胜出 5 题；benchmark/benchmark_review.md 则记录了另一轮评审，A 组平均总分 8.06，略高于 B 组 7.99。两组结果共同说明：系统并非一次性定型，而是在多轮检索与答案生成策略试验中迭代优化。与此同时，kg-workbench/example/成人高血压食养指南_kg/model_usage_onehop_20260330_201748.md 显示单跳 trace 至少包含 embedding、rerank 与 chat 三类调用，共 8 次模型调用、20607 个总 token，能直接证明检索链路的多阶段性。</w:t>
      </w:r>
    </w:p>
    <w:p w14:paraId="0EBBFAB9" w14:textId="77777777" w:rsidR="00E17897" w:rsidRDefault="00000000">
      <w:pPr>
        <w:pStyle w:val="a4"/>
      </w:pPr>
      <w:r>
        <w:t>ragent/example/demo_diet_kg_5/model_usage_onehop_20260412_152746.md 还展示了另一条更轻量的 one-hop 记录：14 次总调用中包含 11 次 embedding、1 次 rerank 与 2 次 chat，总 token 为 5018。这些真实输出可为报告中的 trace 论证提供样例支撑。</w:t>
      </w:r>
    </w:p>
    <w:p w14:paraId="5C8E4C18" w14:textId="77777777" w:rsidR="00E17897" w:rsidRDefault="00000000">
      <w:pPr>
        <w:pStyle w:val="3"/>
      </w:pPr>
      <w:r>
        <w:t>工作台截图与交互效果</w:t>
      </w:r>
    </w:p>
    <w:p w14:paraId="5A0A1A18" w14:textId="77777777" w:rsidR="00E17897" w:rsidRDefault="00000000">
      <w:pPr>
        <w:pStyle w:val="a4"/>
      </w:pPr>
      <w:r>
        <w:t>kg-workbench/assets 中提供了两张真实界面截图。一张展示了图谱画布、图谱问答面板与右侧详情卡片的全局布局；另一张展示了图谱、证据面板、文档区和推理链路结果在同一页面中的联动关系。它们直接说明 kg-workbench 不是静态图谱浏览器，而是一个把问答结果、引用 chunk、相关边和原始文档片段统一串联起来的交互工作台。</w:t>
      </w:r>
    </w:p>
    <w:p w14:paraId="509801B4" w14:textId="77777777" w:rsidR="00E17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1D6FDB" wp14:editId="4E590930">
            <wp:extent cx="5120640" cy="7254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414F" w14:textId="77777777" w:rsidR="00E17897" w:rsidRDefault="00000000">
      <w:pPr>
        <w:pStyle w:val="aff2"/>
        <w:jc w:val="center"/>
      </w:pPr>
      <w:r>
        <w:t>图 1 kg-workbench 全局图谱与问答工作台主界面</w:t>
      </w:r>
    </w:p>
    <w:p w14:paraId="23847B9F" w14:textId="77777777" w:rsidR="00E1789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C24E1A" wp14:editId="613B2937">
            <wp:extent cx="5120640" cy="75550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55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4945" w14:textId="77777777" w:rsidR="00E17897" w:rsidRDefault="00000000">
      <w:pPr>
        <w:pStyle w:val="aff2"/>
        <w:jc w:val="center"/>
      </w:pPr>
      <w:r>
        <w:t>图 2 kg-workbench 图谱、证据面板与推理链路联动界面</w:t>
      </w:r>
    </w:p>
    <w:p w14:paraId="5D12B2FB" w14:textId="77777777" w:rsidR="00E17897" w:rsidRDefault="00000000">
      <w:pPr>
        <w:pStyle w:val="aff2"/>
        <w:jc w:val="center"/>
      </w:pPr>
      <w:r>
        <w:t>表格 3 代码验证、benchmark 与 trace 实证摘要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2420"/>
        <w:gridCol w:w="1800"/>
      </w:tblGrid>
      <w:tr w:rsidR="00E17897" w14:paraId="49608B6F" w14:textId="77777777">
        <w:trPr>
          <w:tblHeader/>
          <w:jc w:val="center"/>
        </w:trPr>
        <w:tc>
          <w:tcPr>
            <w:tcW w:w="1700" w:type="dxa"/>
            <w:shd w:val="clear" w:color="auto" w:fill="F2F4F7"/>
            <w:vAlign w:val="center"/>
          </w:tcPr>
          <w:p w14:paraId="31693BFF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证据类型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2D2F864C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来源文件/命令</w:t>
            </w:r>
          </w:p>
        </w:tc>
        <w:tc>
          <w:tcPr>
            <w:tcW w:w="2420" w:type="dxa"/>
            <w:shd w:val="clear" w:color="auto" w:fill="F2F4F7"/>
            <w:vAlign w:val="center"/>
          </w:tcPr>
          <w:p w14:paraId="133FD13A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关键结果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124A59B7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:rsidR="00E17897" w14:paraId="2CE88FC1" w14:textId="77777777">
        <w:trPr>
          <w:jc w:val="center"/>
        </w:trPr>
        <w:tc>
          <w:tcPr>
            <w:tcW w:w="1700" w:type="dxa"/>
            <w:vAlign w:val="center"/>
          </w:tcPr>
          <w:p w14:paraId="17D205E1" w14:textId="77777777" w:rsidR="00E17897" w:rsidRDefault="00000000">
            <w:pPr>
              <w:jc w:val="center"/>
            </w:pPr>
            <w:r>
              <w:rPr>
                <w:sz w:val="18"/>
              </w:rPr>
              <w:lastRenderedPageBreak/>
              <w:t>单元测试</w:t>
            </w:r>
          </w:p>
        </w:tc>
        <w:tc>
          <w:tcPr>
            <w:tcW w:w="3100" w:type="dxa"/>
            <w:vAlign w:val="center"/>
          </w:tcPr>
          <w:p w14:paraId="6F38596F" w14:textId="77777777" w:rsidR="00E17897" w:rsidRDefault="00000000">
            <w:r>
              <w:rPr>
                <w:sz w:val="18"/>
              </w:rPr>
              <w:t>python3 -m pytest tests/test_diversified_graph_retrieval.py</w:t>
            </w:r>
          </w:p>
        </w:tc>
        <w:tc>
          <w:tcPr>
            <w:tcW w:w="2420" w:type="dxa"/>
            <w:vAlign w:val="center"/>
          </w:tcPr>
          <w:p w14:paraId="5FCBE937" w14:textId="77777777" w:rsidR="00E17897" w:rsidRDefault="00000000">
            <w:pPr>
              <w:jc w:val="center"/>
            </w:pPr>
            <w:r>
              <w:rPr>
                <w:sz w:val="18"/>
              </w:rPr>
              <w:t>8 passed in 6.81s</w:t>
            </w:r>
          </w:p>
        </w:tc>
        <w:tc>
          <w:tcPr>
            <w:tcW w:w="1800" w:type="dxa"/>
            <w:vAlign w:val="center"/>
          </w:tcPr>
          <w:p w14:paraId="2CBEC06B" w14:textId="77777777" w:rsidR="00E17897" w:rsidRDefault="00000000">
            <w:pPr>
              <w:jc w:val="center"/>
            </w:pPr>
            <w:r>
              <w:rPr>
                <w:sz w:val="18"/>
              </w:rPr>
              <w:t>混合召回与证据覆盖选择相关逻辑通过</w:t>
            </w:r>
          </w:p>
        </w:tc>
      </w:tr>
      <w:tr w:rsidR="00E17897" w14:paraId="08DC202C" w14:textId="77777777">
        <w:trPr>
          <w:jc w:val="center"/>
        </w:trPr>
        <w:tc>
          <w:tcPr>
            <w:tcW w:w="1700" w:type="dxa"/>
            <w:vAlign w:val="center"/>
          </w:tcPr>
          <w:p w14:paraId="70DFB281" w14:textId="77777777" w:rsidR="00E17897" w:rsidRDefault="00000000">
            <w:pPr>
              <w:jc w:val="center"/>
            </w:pPr>
            <w:r>
              <w:rPr>
                <w:sz w:val="18"/>
              </w:rPr>
              <w:t>前端校验</w:t>
            </w:r>
          </w:p>
        </w:tc>
        <w:tc>
          <w:tcPr>
            <w:tcW w:w="3100" w:type="dxa"/>
            <w:vAlign w:val="center"/>
          </w:tcPr>
          <w:p w14:paraId="50D0056F" w14:textId="77777777" w:rsidR="00E17897" w:rsidRDefault="00000000">
            <w:r>
              <w:rPr>
                <w:sz w:val="18"/>
              </w:rPr>
              <w:t>npm --workspace apps/web run lint</w:t>
            </w:r>
          </w:p>
        </w:tc>
        <w:tc>
          <w:tcPr>
            <w:tcW w:w="2420" w:type="dxa"/>
            <w:vAlign w:val="center"/>
          </w:tcPr>
          <w:p w14:paraId="576D55DB" w14:textId="77777777" w:rsidR="00E17897" w:rsidRDefault="00000000">
            <w:pPr>
              <w:jc w:val="center"/>
            </w:pPr>
            <w:r>
              <w:rPr>
                <w:sz w:val="18"/>
              </w:rPr>
              <w:t>tsc --noEmit 通过</w:t>
            </w:r>
          </w:p>
        </w:tc>
        <w:tc>
          <w:tcPr>
            <w:tcW w:w="1800" w:type="dxa"/>
            <w:vAlign w:val="center"/>
          </w:tcPr>
          <w:p w14:paraId="188386EE" w14:textId="77777777" w:rsidR="00E17897" w:rsidRDefault="00000000">
            <w:pPr>
              <w:jc w:val="center"/>
            </w:pPr>
            <w:r>
              <w:rPr>
                <w:sz w:val="18"/>
              </w:rPr>
              <w:t>工作台前端类型检查通过</w:t>
            </w:r>
          </w:p>
        </w:tc>
      </w:tr>
      <w:tr w:rsidR="00E17897" w14:paraId="01183CD3" w14:textId="77777777">
        <w:trPr>
          <w:jc w:val="center"/>
        </w:trPr>
        <w:tc>
          <w:tcPr>
            <w:tcW w:w="1700" w:type="dxa"/>
            <w:vAlign w:val="center"/>
          </w:tcPr>
          <w:p w14:paraId="7FCAE4F0" w14:textId="77777777" w:rsidR="00E17897" w:rsidRDefault="00000000">
            <w:pPr>
              <w:jc w:val="center"/>
            </w:pPr>
            <w:r>
              <w:rPr>
                <w:sz w:val="18"/>
              </w:rPr>
              <w:t>后端校验</w:t>
            </w:r>
          </w:p>
        </w:tc>
        <w:tc>
          <w:tcPr>
            <w:tcW w:w="3100" w:type="dxa"/>
            <w:vAlign w:val="center"/>
          </w:tcPr>
          <w:p w14:paraId="25BDCACB" w14:textId="77777777" w:rsidR="00E17897" w:rsidRDefault="00000000">
            <w:pPr>
              <w:jc w:val="center"/>
            </w:pPr>
            <w:r>
              <w:rPr>
                <w:sz w:val="18"/>
              </w:rPr>
              <w:t>npm run check:api</w:t>
            </w:r>
          </w:p>
        </w:tc>
        <w:tc>
          <w:tcPr>
            <w:tcW w:w="2420" w:type="dxa"/>
            <w:vAlign w:val="center"/>
          </w:tcPr>
          <w:p w14:paraId="7D198E1B" w14:textId="77777777" w:rsidR="00E17897" w:rsidRDefault="00000000">
            <w:pPr>
              <w:jc w:val="center"/>
            </w:pPr>
            <w:r>
              <w:rPr>
                <w:sz w:val="18"/>
              </w:rPr>
              <w:t>compileall 通过</w:t>
            </w:r>
          </w:p>
        </w:tc>
        <w:tc>
          <w:tcPr>
            <w:tcW w:w="1800" w:type="dxa"/>
            <w:vAlign w:val="center"/>
          </w:tcPr>
          <w:p w14:paraId="586DA322" w14:textId="77777777" w:rsidR="00E17897" w:rsidRDefault="00000000">
            <w:r>
              <w:rPr>
                <w:sz w:val="18"/>
              </w:rPr>
              <w:t>QA 路径调整后 API 模块可编译</w:t>
            </w:r>
          </w:p>
        </w:tc>
      </w:tr>
      <w:tr w:rsidR="00E17897" w14:paraId="47290B1C" w14:textId="77777777">
        <w:trPr>
          <w:jc w:val="center"/>
        </w:trPr>
        <w:tc>
          <w:tcPr>
            <w:tcW w:w="1700" w:type="dxa"/>
            <w:vAlign w:val="center"/>
          </w:tcPr>
          <w:p w14:paraId="19E22C98" w14:textId="77777777" w:rsidR="00E17897" w:rsidRDefault="00000000">
            <w:pPr>
              <w:jc w:val="center"/>
            </w:pPr>
            <w:r>
              <w:rPr>
                <w:sz w:val="18"/>
              </w:rPr>
              <w:t>benchmark</w:t>
            </w:r>
          </w:p>
        </w:tc>
        <w:tc>
          <w:tcPr>
            <w:tcW w:w="3100" w:type="dxa"/>
            <w:vAlign w:val="center"/>
          </w:tcPr>
          <w:p w14:paraId="14D570B4" w14:textId="77777777" w:rsidR="00E17897" w:rsidRDefault="00000000">
            <w:r>
              <w:rPr>
                <w:sz w:val="18"/>
              </w:rPr>
              <w:t>0403.kg_5.brief.eval.md</w:t>
            </w:r>
          </w:p>
        </w:tc>
        <w:tc>
          <w:tcPr>
            <w:tcW w:w="2420" w:type="dxa"/>
            <w:vAlign w:val="center"/>
          </w:tcPr>
          <w:p w14:paraId="5B51722F" w14:textId="77777777" w:rsidR="00E17897" w:rsidRDefault="00000000">
            <w:r>
              <w:rPr>
                <w:sz w:val="18"/>
              </w:rPr>
              <w:t>B 组 5/7 胜，8.09 vs 7.09</w:t>
            </w:r>
          </w:p>
        </w:tc>
        <w:tc>
          <w:tcPr>
            <w:tcW w:w="1800" w:type="dxa"/>
            <w:vAlign w:val="center"/>
          </w:tcPr>
          <w:p w14:paraId="5E964D87" w14:textId="62430FEC" w:rsidR="00E17897" w:rsidRDefault="00000000">
            <w:r>
              <w:rPr>
                <w:sz w:val="18"/>
              </w:rPr>
              <w:t xml:space="preserve">最新一轮评测显示 </w:t>
            </w:r>
            <w:r w:rsidR="00A94FC8">
              <w:rPr>
                <w:sz w:val="18"/>
              </w:rPr>
              <w:t>RAGENT</w:t>
            </w:r>
            <w:r>
              <w:rPr>
                <w:sz w:val="18"/>
              </w:rPr>
              <w:t xml:space="preserve"> 路线具备明显优势</w:t>
            </w:r>
          </w:p>
        </w:tc>
      </w:tr>
      <w:tr w:rsidR="00E17897" w14:paraId="3F641BB1" w14:textId="77777777">
        <w:trPr>
          <w:jc w:val="center"/>
        </w:trPr>
        <w:tc>
          <w:tcPr>
            <w:tcW w:w="1700" w:type="dxa"/>
            <w:vAlign w:val="center"/>
          </w:tcPr>
          <w:p w14:paraId="0C9C0D90" w14:textId="77777777" w:rsidR="00E17897" w:rsidRDefault="00000000">
            <w:pPr>
              <w:jc w:val="center"/>
            </w:pPr>
            <w:r>
              <w:rPr>
                <w:sz w:val="18"/>
              </w:rPr>
              <w:t>trace 样例</w:t>
            </w:r>
          </w:p>
        </w:tc>
        <w:tc>
          <w:tcPr>
            <w:tcW w:w="3100" w:type="dxa"/>
            <w:vAlign w:val="center"/>
          </w:tcPr>
          <w:p w14:paraId="59C0FF5D" w14:textId="77777777" w:rsidR="00E17897" w:rsidRDefault="00000000">
            <w:r>
              <w:rPr>
                <w:sz w:val="18"/>
              </w:rPr>
              <w:t>model_usage_onehop_20260330_201748.md</w:t>
            </w:r>
          </w:p>
        </w:tc>
        <w:tc>
          <w:tcPr>
            <w:tcW w:w="2420" w:type="dxa"/>
            <w:vAlign w:val="center"/>
          </w:tcPr>
          <w:p w14:paraId="5C117983" w14:textId="77777777" w:rsidR="00E17897" w:rsidRDefault="00000000">
            <w:r>
              <w:rPr>
                <w:sz w:val="18"/>
              </w:rPr>
              <w:t>8 次调用，20607 tokens</w:t>
            </w:r>
          </w:p>
        </w:tc>
        <w:tc>
          <w:tcPr>
            <w:tcW w:w="1800" w:type="dxa"/>
            <w:vAlign w:val="center"/>
          </w:tcPr>
          <w:p w14:paraId="256F718E" w14:textId="77777777" w:rsidR="00E17897" w:rsidRDefault="00000000">
            <w:r>
              <w:rPr>
                <w:sz w:val="18"/>
              </w:rPr>
              <w:t>显示 embedding、rerank、chat 组合链路真实存在</w:t>
            </w:r>
          </w:p>
        </w:tc>
      </w:tr>
    </w:tbl>
    <w:p w14:paraId="7E873D99" w14:textId="77777777" w:rsidR="00E17897" w:rsidRDefault="00000000">
      <w:pPr>
        <w:pStyle w:val="2"/>
      </w:pPr>
      <w:r>
        <w:t>测试步骤及结果</w:t>
      </w:r>
    </w:p>
    <w:p w14:paraId="255310CB" w14:textId="77777777" w:rsidR="00E17897" w:rsidRDefault="00000000">
      <w:pPr>
        <w:pStyle w:val="3"/>
      </w:pPr>
      <w:r>
        <w:t>代码验证结果</w:t>
      </w:r>
    </w:p>
    <w:p w14:paraId="7EB7F91C" w14:textId="77777777" w:rsidR="00E17897" w:rsidRDefault="00000000">
      <w:pPr>
        <w:pStyle w:val="a4"/>
      </w:pPr>
      <w:r>
        <w:t>实际命令执行结果表明：ragent 当前仓库内的 tests/test_diversified_graph_retrieval.py 共 8 个测试全部通过，覆盖 query 拆解、source_ref grouping、低信号过滤和最终 chunk 选择等关键行为；kg-workbench 的前端 TypeScript 校验与后端 compileall 在路径调整后也均通过。这意味着报告中关于代码正确性的判断不仅来自静态阅读，还经过了最小可复验的命令验证。</w:t>
      </w:r>
    </w:p>
    <w:p w14:paraId="72DC9E4E" w14:textId="77777777" w:rsidR="00E17897" w:rsidRDefault="00000000">
      <w:pPr>
        <w:pStyle w:val="3"/>
      </w:pPr>
      <w:r>
        <w:t>结构化检索与问答效果分析</w:t>
      </w:r>
    </w:p>
    <w:p w14:paraId="14B20F33" w14:textId="77777777" w:rsidR="00E17897" w:rsidRDefault="00000000">
      <w:pPr>
        <w:pStyle w:val="a4"/>
      </w:pPr>
      <w:r>
        <w:t>从 benchmark 与 trace 可以看到，ragent 的改进不只体现在“是否答对”，还体现在“为什么答对”。benchmark 文档中多次出现的优点包括：证据与结论更匹配、对阈值与数值判断更稳定、回答更聚焦主问题；对应地，系统也暴露出不同方案间的权衡，如有的版本更全面但超出处证据，有的版本更稳健但展开略保守。这样的评测记录恰好说明 ragent 已经进入面向检索链路细节调优的阶段，而不是停留在单一 prompt 实验。</w:t>
      </w:r>
    </w:p>
    <w:p w14:paraId="0DFDCA8F" w14:textId="77777777" w:rsidR="00E17897" w:rsidRDefault="00000000">
      <w:pPr>
        <w:pStyle w:val="a4"/>
      </w:pPr>
      <w:r>
        <w:t>配合 model_usage_onehop 记录可以看到，系统在一次真实问题处理中会先做 embedding 与关键词相关步骤，再执行 rerank，最后进入答案生成阶段。kg-workbench 把这些 trace 字段进一步映射为图谱命中、merged candidates、rerank output 和 final context chunks，使系统的“中间证据层”第一次成为可视对象。</w:t>
      </w:r>
    </w:p>
    <w:p w14:paraId="5C5077CF" w14:textId="77777777" w:rsidR="00E17897" w:rsidRDefault="00000000">
      <w:pPr>
        <w:pStyle w:val="3"/>
      </w:pPr>
      <w:r>
        <w:t>工作台联动展示效果</w:t>
      </w:r>
    </w:p>
    <w:p w14:paraId="16113251" w14:textId="77777777" w:rsidR="00E17897" w:rsidRDefault="00000000">
      <w:pPr>
        <w:pStyle w:val="a4"/>
      </w:pPr>
      <w:r>
        <w:t>从图 1 和图 2 可以观察到，kg-workbench 的工程扩展主要体现在三方面：第一，图谱画布</w:t>
      </w:r>
      <w:r>
        <w:lastRenderedPageBreak/>
        <w:t>支持按节点类型、中心节点、深度和最小度数过滤子图；第二，问答面板可以展示答案、会话历史、分解步骤、推理链路和引用文件；第三，证据面板和文档面板会根据当前答案高亮具体 chunk、section 和 image。这种联动意味着 ragent 的底层结构化证据输出已经被完整吸收到上层产品中。</w:t>
      </w:r>
    </w:p>
    <w:p w14:paraId="2CC41968" w14:textId="77777777" w:rsidR="00E17897" w:rsidRDefault="00000000">
      <w:pPr>
        <w:pStyle w:val="3"/>
      </w:pPr>
      <w:r>
        <w:t>构图输入文档说明</w:t>
      </w:r>
    </w:p>
    <w:p w14:paraId="7A0F654C" w14:textId="77777777" w:rsidR="00E17897" w:rsidRDefault="00000000">
      <w:pPr>
        <w:pStyle w:val="a4"/>
      </w:pPr>
      <w:r>
        <w:t>example/demo_diet_kg 的构图输入并不是单一指南，而是“综合膳食总指南 + 慢病专题指南 + 食品标准”三类资料的组合。按 kv_store_text_chunks.json 中 file_path 统计，5 份 PDF 原文共贡献 2079 个文本 chunk，其中《中国居民膳食指南_2022》是主干语料；《成人肥胖食养指南_2024》和《成人高血压食养指南_2022》补充专题人群知识；两份 GB/T 标准提供具体食品约束。这种搭配使图谱既能回答一般膳食问题，也能支撑带标准约束的专业检索。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80"/>
        <w:gridCol w:w="1250"/>
        <w:gridCol w:w="1700"/>
        <w:gridCol w:w="1550"/>
        <w:gridCol w:w="2640"/>
      </w:tblGrid>
      <w:tr w:rsidR="00E17897" w14:paraId="55D16B35" w14:textId="77777777">
        <w:trPr>
          <w:tblHeader/>
          <w:jc w:val="center"/>
        </w:trPr>
        <w:tc>
          <w:tcPr>
            <w:tcW w:w="1880" w:type="dxa"/>
            <w:shd w:val="clear" w:color="auto" w:fill="F2F4F7"/>
            <w:vAlign w:val="center"/>
          </w:tcPr>
          <w:p w14:paraId="3BAE0F7E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文档</w:t>
            </w:r>
          </w:p>
        </w:tc>
        <w:tc>
          <w:tcPr>
            <w:tcW w:w="1250" w:type="dxa"/>
            <w:shd w:val="clear" w:color="auto" w:fill="F2F4F7"/>
            <w:vAlign w:val="center"/>
          </w:tcPr>
          <w:p w14:paraId="1F952A6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页码覆盖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388915F3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结构规模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7E1BE543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角色定位</w:t>
            </w:r>
          </w:p>
        </w:tc>
        <w:tc>
          <w:tcPr>
            <w:tcW w:w="2640" w:type="dxa"/>
            <w:shd w:val="clear" w:color="auto" w:fill="F2F4F7"/>
            <w:vAlign w:val="center"/>
          </w:tcPr>
          <w:p w14:paraId="0F374151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构图作用</w:t>
            </w:r>
          </w:p>
        </w:tc>
      </w:tr>
      <w:tr w:rsidR="00E17897" w14:paraId="410F0EE4" w14:textId="77777777">
        <w:trPr>
          <w:jc w:val="center"/>
        </w:trPr>
        <w:tc>
          <w:tcPr>
            <w:tcW w:w="1880" w:type="dxa"/>
            <w:vAlign w:val="center"/>
          </w:tcPr>
          <w:p w14:paraId="5E0AC597" w14:textId="77777777" w:rsidR="00E17897" w:rsidRDefault="00000000">
            <w:pPr>
              <w:jc w:val="center"/>
            </w:pPr>
            <w:r>
              <w:rPr>
                <w:sz w:val="16"/>
              </w:rPr>
              <w:t>中国居民膳食指南_2022.pdf</w:t>
            </w:r>
          </w:p>
        </w:tc>
        <w:tc>
          <w:tcPr>
            <w:tcW w:w="1250" w:type="dxa"/>
            <w:vAlign w:val="center"/>
          </w:tcPr>
          <w:p w14:paraId="5E4B1CED" w14:textId="77777777" w:rsidR="00E17897" w:rsidRDefault="00000000">
            <w:pPr>
              <w:jc w:val="center"/>
            </w:pPr>
            <w:r>
              <w:rPr>
                <w:sz w:val="16"/>
              </w:rPr>
              <w:t>1-376</w:t>
            </w:r>
          </w:p>
        </w:tc>
        <w:tc>
          <w:tcPr>
            <w:tcW w:w="1700" w:type="dxa"/>
            <w:vAlign w:val="center"/>
          </w:tcPr>
          <w:p w14:paraId="02A19F98" w14:textId="77777777" w:rsidR="00E17897" w:rsidRDefault="00000000">
            <w:r>
              <w:rPr>
                <w:sz w:val="16"/>
              </w:rPr>
              <w:t>1549 chunk / 488 节</w:t>
            </w:r>
          </w:p>
        </w:tc>
        <w:tc>
          <w:tcPr>
            <w:tcW w:w="1550" w:type="dxa"/>
            <w:vAlign w:val="center"/>
          </w:tcPr>
          <w:p w14:paraId="0D74487D" w14:textId="77777777" w:rsidR="00E17897" w:rsidRDefault="00000000">
            <w:pPr>
              <w:jc w:val="center"/>
            </w:pPr>
            <w:r>
              <w:rPr>
                <w:sz w:val="16"/>
              </w:rPr>
              <w:t>综合膳食总指南</w:t>
            </w:r>
          </w:p>
        </w:tc>
        <w:tc>
          <w:tcPr>
            <w:tcW w:w="2640" w:type="dxa"/>
            <w:vAlign w:val="center"/>
          </w:tcPr>
          <w:p w14:paraId="410D94B7" w14:textId="77777777" w:rsidR="00E17897" w:rsidRDefault="00000000">
            <w:r>
              <w:rPr>
                <w:sz w:val="16"/>
              </w:rPr>
              <w:t>提供通用膳食原则、活动消耗表、含糖饮料等基础证据，是主干语料来源</w:t>
            </w:r>
          </w:p>
        </w:tc>
      </w:tr>
      <w:tr w:rsidR="00E17897" w14:paraId="473973AD" w14:textId="77777777">
        <w:trPr>
          <w:jc w:val="center"/>
        </w:trPr>
        <w:tc>
          <w:tcPr>
            <w:tcW w:w="1880" w:type="dxa"/>
            <w:vAlign w:val="center"/>
          </w:tcPr>
          <w:p w14:paraId="79BB1592" w14:textId="77777777" w:rsidR="00E17897" w:rsidRDefault="00000000">
            <w:pPr>
              <w:jc w:val="center"/>
            </w:pPr>
            <w:r>
              <w:rPr>
                <w:sz w:val="16"/>
              </w:rPr>
              <w:t>成人肥胖食养指南_2024.pdf</w:t>
            </w:r>
          </w:p>
        </w:tc>
        <w:tc>
          <w:tcPr>
            <w:tcW w:w="1250" w:type="dxa"/>
            <w:vAlign w:val="center"/>
          </w:tcPr>
          <w:p w14:paraId="19376C97" w14:textId="77777777" w:rsidR="00E17897" w:rsidRDefault="00000000">
            <w:pPr>
              <w:jc w:val="center"/>
            </w:pPr>
            <w:r>
              <w:rPr>
                <w:sz w:val="16"/>
              </w:rPr>
              <w:t>1-69</w:t>
            </w:r>
          </w:p>
        </w:tc>
        <w:tc>
          <w:tcPr>
            <w:tcW w:w="1700" w:type="dxa"/>
            <w:vAlign w:val="center"/>
          </w:tcPr>
          <w:p w14:paraId="7E4D9B91" w14:textId="77777777" w:rsidR="00E17897" w:rsidRDefault="00000000">
            <w:pPr>
              <w:jc w:val="center"/>
            </w:pPr>
            <w:r>
              <w:rPr>
                <w:sz w:val="16"/>
              </w:rPr>
              <w:t>199 chunk / 28 节</w:t>
            </w:r>
          </w:p>
        </w:tc>
        <w:tc>
          <w:tcPr>
            <w:tcW w:w="1550" w:type="dxa"/>
            <w:vAlign w:val="center"/>
          </w:tcPr>
          <w:p w14:paraId="02560B28" w14:textId="77777777" w:rsidR="00E17897" w:rsidRDefault="00000000">
            <w:pPr>
              <w:jc w:val="center"/>
            </w:pPr>
            <w:r>
              <w:rPr>
                <w:sz w:val="16"/>
              </w:rPr>
              <w:t>肥胖专题指南</w:t>
            </w:r>
          </w:p>
        </w:tc>
        <w:tc>
          <w:tcPr>
            <w:tcW w:w="2640" w:type="dxa"/>
            <w:vAlign w:val="center"/>
          </w:tcPr>
          <w:p w14:paraId="39F6AC36" w14:textId="77777777" w:rsidR="00E17897" w:rsidRDefault="00000000">
            <w:r>
              <w:rPr>
                <w:sz w:val="16"/>
              </w:rPr>
              <w:t>补充总能量控制、减重行为和身体活动建议</w:t>
            </w:r>
          </w:p>
        </w:tc>
      </w:tr>
      <w:tr w:rsidR="00E17897" w14:paraId="5BF44E33" w14:textId="77777777">
        <w:trPr>
          <w:jc w:val="center"/>
        </w:trPr>
        <w:tc>
          <w:tcPr>
            <w:tcW w:w="1880" w:type="dxa"/>
            <w:vAlign w:val="center"/>
          </w:tcPr>
          <w:p w14:paraId="02179F73" w14:textId="77777777" w:rsidR="00E17897" w:rsidRDefault="00000000">
            <w:r>
              <w:rPr>
                <w:sz w:val="16"/>
              </w:rPr>
              <w:t>成人高血压食养指南_2022.pdf</w:t>
            </w:r>
          </w:p>
        </w:tc>
        <w:tc>
          <w:tcPr>
            <w:tcW w:w="1250" w:type="dxa"/>
            <w:vAlign w:val="center"/>
          </w:tcPr>
          <w:p w14:paraId="5F4CABF5" w14:textId="77777777" w:rsidR="00E17897" w:rsidRDefault="00000000">
            <w:pPr>
              <w:jc w:val="center"/>
            </w:pPr>
            <w:r>
              <w:rPr>
                <w:sz w:val="16"/>
              </w:rPr>
              <w:t>1-72</w:t>
            </w:r>
          </w:p>
        </w:tc>
        <w:tc>
          <w:tcPr>
            <w:tcW w:w="1700" w:type="dxa"/>
            <w:vAlign w:val="center"/>
          </w:tcPr>
          <w:p w14:paraId="1B6DC427" w14:textId="77777777" w:rsidR="00E17897" w:rsidRDefault="00000000">
            <w:pPr>
              <w:jc w:val="center"/>
            </w:pPr>
            <w:r>
              <w:rPr>
                <w:sz w:val="16"/>
              </w:rPr>
              <w:t>194 chunk / 34 节</w:t>
            </w:r>
          </w:p>
        </w:tc>
        <w:tc>
          <w:tcPr>
            <w:tcW w:w="1550" w:type="dxa"/>
            <w:vAlign w:val="center"/>
          </w:tcPr>
          <w:p w14:paraId="5D0AD718" w14:textId="77777777" w:rsidR="00E17897" w:rsidRDefault="00000000">
            <w:pPr>
              <w:jc w:val="center"/>
            </w:pPr>
            <w:r>
              <w:rPr>
                <w:sz w:val="16"/>
              </w:rPr>
              <w:t>高血压专题指南</w:t>
            </w:r>
          </w:p>
        </w:tc>
        <w:tc>
          <w:tcPr>
            <w:tcW w:w="2640" w:type="dxa"/>
            <w:vAlign w:val="center"/>
          </w:tcPr>
          <w:p w14:paraId="03EAA623" w14:textId="77777777" w:rsidR="00E17897" w:rsidRDefault="00000000">
            <w:r>
              <w:rPr>
                <w:sz w:val="16"/>
              </w:rPr>
              <w:t>补充慢病人群分型、食养原则和健康管理知识</w:t>
            </w:r>
          </w:p>
        </w:tc>
      </w:tr>
      <w:tr w:rsidR="00E17897" w14:paraId="687279E9" w14:textId="77777777">
        <w:trPr>
          <w:jc w:val="center"/>
        </w:trPr>
        <w:tc>
          <w:tcPr>
            <w:tcW w:w="1880" w:type="dxa"/>
            <w:vAlign w:val="center"/>
          </w:tcPr>
          <w:p w14:paraId="4668F14A" w14:textId="77777777" w:rsidR="00E17897" w:rsidRDefault="00000000">
            <w:r>
              <w:rPr>
                <w:sz w:val="16"/>
              </w:rPr>
              <w:t>GBT1354-2018bz.pdf</w:t>
            </w:r>
          </w:p>
        </w:tc>
        <w:tc>
          <w:tcPr>
            <w:tcW w:w="1250" w:type="dxa"/>
            <w:vAlign w:val="center"/>
          </w:tcPr>
          <w:p w14:paraId="42FD79E7" w14:textId="77777777" w:rsidR="00E17897" w:rsidRDefault="00000000">
            <w:pPr>
              <w:jc w:val="center"/>
            </w:pPr>
            <w:r>
              <w:rPr>
                <w:sz w:val="16"/>
              </w:rPr>
              <w:t>1-12</w:t>
            </w:r>
          </w:p>
        </w:tc>
        <w:tc>
          <w:tcPr>
            <w:tcW w:w="1700" w:type="dxa"/>
            <w:vAlign w:val="center"/>
          </w:tcPr>
          <w:p w14:paraId="113A5A7A" w14:textId="77777777" w:rsidR="00E17897" w:rsidRDefault="00000000">
            <w:pPr>
              <w:jc w:val="center"/>
            </w:pPr>
            <w:r>
              <w:rPr>
                <w:sz w:val="16"/>
              </w:rPr>
              <w:t>71 chunk / 47 节</w:t>
            </w:r>
          </w:p>
        </w:tc>
        <w:tc>
          <w:tcPr>
            <w:tcW w:w="1550" w:type="dxa"/>
            <w:vAlign w:val="center"/>
          </w:tcPr>
          <w:p w14:paraId="06ADBFB5" w14:textId="77777777" w:rsidR="00E17897" w:rsidRDefault="00000000">
            <w:pPr>
              <w:jc w:val="center"/>
            </w:pPr>
            <w:r>
              <w:rPr>
                <w:sz w:val="16"/>
              </w:rPr>
              <w:t>粮食相关国家标准</w:t>
            </w:r>
          </w:p>
        </w:tc>
        <w:tc>
          <w:tcPr>
            <w:tcW w:w="2640" w:type="dxa"/>
            <w:vAlign w:val="center"/>
          </w:tcPr>
          <w:p w14:paraId="52A03DDF" w14:textId="77777777" w:rsidR="00E17897" w:rsidRDefault="00000000">
            <w:r>
              <w:rPr>
                <w:sz w:val="16"/>
              </w:rPr>
              <w:t>引入稻米/粮食标准约束，补足规范性知识</w:t>
            </w:r>
          </w:p>
        </w:tc>
      </w:tr>
      <w:tr w:rsidR="00E17897" w14:paraId="0A8FBB68" w14:textId="77777777">
        <w:trPr>
          <w:jc w:val="center"/>
        </w:trPr>
        <w:tc>
          <w:tcPr>
            <w:tcW w:w="1880" w:type="dxa"/>
            <w:vAlign w:val="center"/>
          </w:tcPr>
          <w:p w14:paraId="0ABBE10D" w14:textId="77777777" w:rsidR="00E17897" w:rsidRDefault="00000000">
            <w:r>
              <w:rPr>
                <w:sz w:val="16"/>
              </w:rPr>
              <w:t>GBT22106-2008dz.pdf</w:t>
            </w:r>
          </w:p>
        </w:tc>
        <w:tc>
          <w:tcPr>
            <w:tcW w:w="1250" w:type="dxa"/>
            <w:vAlign w:val="center"/>
          </w:tcPr>
          <w:p w14:paraId="64B5576F" w14:textId="77777777" w:rsidR="00E17897" w:rsidRDefault="00000000">
            <w:pPr>
              <w:jc w:val="center"/>
            </w:pPr>
            <w:r>
              <w:rPr>
                <w:sz w:val="16"/>
              </w:rPr>
              <w:t>1-8</w:t>
            </w:r>
          </w:p>
        </w:tc>
        <w:tc>
          <w:tcPr>
            <w:tcW w:w="1700" w:type="dxa"/>
            <w:vAlign w:val="center"/>
          </w:tcPr>
          <w:p w14:paraId="1BE82182" w14:textId="77777777" w:rsidR="00E17897" w:rsidRDefault="00000000">
            <w:pPr>
              <w:jc w:val="center"/>
            </w:pPr>
            <w:r>
              <w:rPr>
                <w:sz w:val="16"/>
              </w:rPr>
              <w:t>66 chunk / 12 节</w:t>
            </w:r>
          </w:p>
        </w:tc>
        <w:tc>
          <w:tcPr>
            <w:tcW w:w="1550" w:type="dxa"/>
            <w:vAlign w:val="center"/>
          </w:tcPr>
          <w:p w14:paraId="335A2615" w14:textId="77777777" w:rsidR="00E17897" w:rsidRDefault="00000000">
            <w:pPr>
              <w:jc w:val="center"/>
            </w:pPr>
            <w:r>
              <w:rPr>
                <w:sz w:val="16"/>
              </w:rPr>
              <w:t>豆制品国家标准</w:t>
            </w:r>
          </w:p>
        </w:tc>
        <w:tc>
          <w:tcPr>
            <w:tcW w:w="2640" w:type="dxa"/>
            <w:vAlign w:val="center"/>
          </w:tcPr>
          <w:p w14:paraId="2473D3C4" w14:textId="77777777" w:rsidR="00E17897" w:rsidRDefault="00000000">
            <w:r>
              <w:rPr>
                <w:sz w:val="16"/>
              </w:rPr>
              <w:t>补充非发酵豆制品标准约束，增强食品品类判定能力</w:t>
            </w:r>
          </w:p>
        </w:tc>
      </w:tr>
    </w:tbl>
    <w:p w14:paraId="471536E8" w14:textId="77777777" w:rsidR="00E17897" w:rsidRDefault="00000000">
      <w:pPr>
        <w:pStyle w:val="3"/>
      </w:pPr>
      <w:r>
        <w:t>demo_diet_kg 图谱产物分析</w:t>
      </w:r>
    </w:p>
    <w:p w14:paraId="13E84FFB" w14:textId="77777777" w:rsidR="00E17897" w:rsidRDefault="00000000">
      <w:pPr>
        <w:pStyle w:val="a4"/>
      </w:pPr>
      <w:r>
        <w:t>从 example/demo_diet_kg 的最终产物看，graph_chunk_entity_relation.graphml 共包含 16030 个节点、56050 条边；kv_store_doc_status.json 中 2335 个入库单元全部为 processed，表明构图流程完成且未遗留失败状态。向量侧 vdb_entities.json、vdb_relationships.json、vdb_chunks.json 分别包含 15656 条实体向量、56050 条关系向量和 2610 条 chunk 向量，与图结构保持一致。</w:t>
      </w:r>
    </w:p>
    <w:p w14:paraId="525100A9" w14:textId="77777777" w:rsidR="00E17897" w:rsidRDefault="00000000">
      <w:pPr>
        <w:pStyle w:val="a4"/>
      </w:pPr>
      <w:r>
        <w:t>按节点类型统计，category 节点 9310 个、chunk_text 节点 2610 个、event 节点 1378 个、person 节点 1332 个、organization 节点 528 个、geo 节点 412 个。其中文本 chunk 中有 2079 个直接来自 5 份 PDF 原文，另有 531 个来自解析后的图片说明等多模态补充证据，说明系统并未把 PDF 压扁成纯文本，而是把图像说明也并入统一索引空间。关系侧有 35983 条 belong to/source 类型边，专门把实体和关系重新绑定回原始 chunk，这是工作台能够回溯来源证据的关键基础。</w:t>
      </w:r>
    </w:p>
    <w:p w14:paraId="0893413E" w14:textId="77777777" w:rsidR="00E17897" w:rsidRDefault="00000000">
      <w:pPr>
        <w:pStyle w:val="a4"/>
      </w:pPr>
      <w:r>
        <w:t>从图谱中心性看，度数最高的节点集中在《中国居民膳食指南_2022.pdf》《中国居民膳食指南</w:t>
      </w:r>
      <w:r>
        <w:lastRenderedPageBreak/>
        <w:t>_2022》《准则五少盐少油，控糖限酒》等总指南主题，说明主干结构由综合膳食知识形成；专题指南与标准文档则作为局部专业子图补充，负责把肥胖、高血压和食品标准约束接入同一证据网络。</w:t>
      </w:r>
    </w:p>
    <w:p w14:paraId="143AA5F1" w14:textId="77777777" w:rsidR="00E17897" w:rsidRDefault="00000000">
      <w:pPr>
        <w:pStyle w:val="3"/>
      </w:pPr>
      <w:r>
        <w:t>q7 检索推理样例对比</w:t>
      </w:r>
    </w:p>
    <w:p w14:paraId="28FCCDCB" w14:textId="77777777" w:rsidR="00E17897" w:rsidRDefault="00000000">
      <w:pPr>
        <w:pStyle w:val="a4"/>
      </w:pPr>
      <w:r>
        <w:t>q7 是一个典型的“多证据数值拼接”问题：需要同时命中“330ml 含糖饮料约 150kcal”“成年男性中速步行 38.5kcal/10min”“上楼 88kcal/10min”三段证据，才能给出正确答案。0403_q7.kg_5.v6.brief.md 的最终 prompt 已同时检索到这三项关键片段，并在答案中完成 150 - 115.5 = 34.5、34.5 / 8.8 ≈ 3.9 的完整计算链，最终回答“约 4 分钟”，与 groundth/0403_q7.groundtruth.md 一致。</w:t>
      </w:r>
    </w:p>
    <w:p w14:paraId="056FA3EA" w14:textId="77777777" w:rsidR="00E17897" w:rsidRDefault="00000000">
      <w:pPr>
        <w:pStyle w:val="a4"/>
      </w:pPr>
      <w:r>
        <w:t>相对地，baseline 方案的证据主要落在《成人肥胖食养指南_2024》的泛化活动强度片段，没有稳定命中“330ml=150kcal”和“上楼 88kcal/10min”这组精确配对证据，因而同时出现“30 分钟步行已消耗 210~270 kcal”和“仍需爬楼 7~10 分钟”的自相矛盾；Milvus 方案虽然命中了含糖饮料风险描述，但没有取回活动消耗表，最终错误地判断“不需要额外爬楼”。值得注意的是，groundtruth 文件采用的页码口径与 brief trace 中的 source_ref 区间页码并不完全一致，但三项关键数值完全相同，因此不影响正确性判断。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80"/>
        <w:gridCol w:w="3300"/>
        <w:gridCol w:w="1500"/>
        <w:gridCol w:w="980"/>
        <w:gridCol w:w="1460"/>
      </w:tblGrid>
      <w:tr w:rsidR="00E17897" w14:paraId="61A94DE8" w14:textId="77777777">
        <w:trPr>
          <w:tblHeader/>
          <w:jc w:val="center"/>
        </w:trPr>
        <w:tc>
          <w:tcPr>
            <w:tcW w:w="1780" w:type="dxa"/>
            <w:shd w:val="clear" w:color="auto" w:fill="F2F4F7"/>
            <w:vAlign w:val="center"/>
          </w:tcPr>
          <w:p w14:paraId="26F00035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方案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6044AD92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命中关键证据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45C39C58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计算链质量</w:t>
            </w:r>
          </w:p>
        </w:tc>
        <w:tc>
          <w:tcPr>
            <w:tcW w:w="980" w:type="dxa"/>
            <w:shd w:val="clear" w:color="auto" w:fill="F2F4F7"/>
            <w:vAlign w:val="center"/>
          </w:tcPr>
          <w:p w14:paraId="7C51C1CB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最终答案</w:t>
            </w:r>
          </w:p>
        </w:tc>
        <w:tc>
          <w:tcPr>
            <w:tcW w:w="1460" w:type="dxa"/>
            <w:shd w:val="clear" w:color="auto" w:fill="F2F4F7"/>
            <w:vAlign w:val="center"/>
          </w:tcPr>
          <w:p w14:paraId="6784832D" w14:textId="77777777" w:rsidR="00E17897" w:rsidRDefault="00000000">
            <w:pPr>
              <w:jc w:val="center"/>
            </w:pPr>
            <w:r>
              <w:rPr>
                <w:b/>
                <w:sz w:val="16"/>
              </w:rPr>
              <w:t>基于 groundtruth 的评估</w:t>
            </w:r>
          </w:p>
        </w:tc>
      </w:tr>
      <w:tr w:rsidR="00E17897" w14:paraId="0EDB6344" w14:textId="77777777">
        <w:trPr>
          <w:jc w:val="center"/>
        </w:trPr>
        <w:tc>
          <w:tcPr>
            <w:tcW w:w="1780" w:type="dxa"/>
            <w:vAlign w:val="center"/>
          </w:tcPr>
          <w:p w14:paraId="371EA116" w14:textId="7F2E4830" w:rsidR="00E17897" w:rsidRDefault="00A94FC8">
            <w:r>
              <w:rPr>
                <w:sz w:val="16"/>
              </w:rPr>
              <w:t>RAGENT</w:t>
            </w:r>
            <w:r w:rsidR="00000000">
              <w:rPr>
                <w:sz w:val="16"/>
              </w:rPr>
              <w:t>（0403_q7.kg_5.v6.brief.md）</w:t>
            </w:r>
          </w:p>
        </w:tc>
        <w:tc>
          <w:tcPr>
            <w:tcW w:w="3300" w:type="dxa"/>
            <w:vAlign w:val="center"/>
          </w:tcPr>
          <w:p w14:paraId="2D16A0BC" w14:textId="77777777" w:rsidR="00E17897" w:rsidRDefault="00000000">
            <w:r>
              <w:rPr>
                <w:sz w:val="16"/>
              </w:rPr>
              <w:t>同时命中 150kcal、中速步行 38.5kcal/10min、上楼 88kcal/10min</w:t>
            </w:r>
          </w:p>
        </w:tc>
        <w:tc>
          <w:tcPr>
            <w:tcW w:w="1500" w:type="dxa"/>
            <w:vAlign w:val="center"/>
          </w:tcPr>
          <w:p w14:paraId="58211AAC" w14:textId="77777777" w:rsidR="00E17897" w:rsidRDefault="00000000">
            <w:pPr>
              <w:jc w:val="center"/>
            </w:pPr>
            <w:r>
              <w:rPr>
                <w:sz w:val="16"/>
              </w:rPr>
              <w:t>四步计算完整，数值一致</w:t>
            </w:r>
          </w:p>
        </w:tc>
        <w:tc>
          <w:tcPr>
            <w:tcW w:w="980" w:type="dxa"/>
            <w:vAlign w:val="center"/>
          </w:tcPr>
          <w:p w14:paraId="0909122D" w14:textId="77777777" w:rsidR="00E17897" w:rsidRDefault="00000000">
            <w:pPr>
              <w:jc w:val="center"/>
            </w:pPr>
            <w:r>
              <w:rPr>
                <w:sz w:val="16"/>
              </w:rPr>
              <w:t>约 4 分钟</w:t>
            </w:r>
          </w:p>
        </w:tc>
        <w:tc>
          <w:tcPr>
            <w:tcW w:w="1460" w:type="dxa"/>
            <w:vAlign w:val="center"/>
          </w:tcPr>
          <w:p w14:paraId="3C0B0C15" w14:textId="77777777" w:rsidR="00E17897" w:rsidRDefault="00000000">
            <w:pPr>
              <w:jc w:val="center"/>
            </w:pPr>
            <w:r>
              <w:rPr>
                <w:sz w:val="16"/>
              </w:rPr>
              <w:t>与金标准完全一致</w:t>
            </w:r>
          </w:p>
        </w:tc>
      </w:tr>
      <w:tr w:rsidR="00E17897" w14:paraId="7F568706" w14:textId="77777777">
        <w:trPr>
          <w:jc w:val="center"/>
        </w:trPr>
        <w:tc>
          <w:tcPr>
            <w:tcW w:w="1780" w:type="dxa"/>
            <w:vAlign w:val="center"/>
          </w:tcPr>
          <w:p w14:paraId="117BCED2" w14:textId="77777777" w:rsidR="00E17897" w:rsidRDefault="00000000">
            <w:r>
              <w:rPr>
                <w:sz w:val="16"/>
              </w:rPr>
              <w:t>Baseline（0403_q7.baseline.md）</w:t>
            </w:r>
          </w:p>
        </w:tc>
        <w:tc>
          <w:tcPr>
            <w:tcW w:w="3300" w:type="dxa"/>
            <w:vAlign w:val="center"/>
          </w:tcPr>
          <w:p w14:paraId="55B9FAB8" w14:textId="77777777" w:rsidR="00E17897" w:rsidRDefault="00000000">
            <w:r>
              <w:rPr>
                <w:sz w:val="16"/>
              </w:rPr>
              <w:t>主要命中泛化活动强度片段，缺少关键配对证据</w:t>
            </w:r>
          </w:p>
        </w:tc>
        <w:tc>
          <w:tcPr>
            <w:tcW w:w="1500" w:type="dxa"/>
            <w:vAlign w:val="center"/>
          </w:tcPr>
          <w:p w14:paraId="5AD45A08" w14:textId="77777777" w:rsidR="00E17897" w:rsidRDefault="00000000">
            <w:pPr>
              <w:jc w:val="center"/>
            </w:pPr>
            <w:r>
              <w:rPr>
                <w:sz w:val="16"/>
              </w:rPr>
              <w:t>估值与结论自相矛盾</w:t>
            </w:r>
          </w:p>
        </w:tc>
        <w:tc>
          <w:tcPr>
            <w:tcW w:w="980" w:type="dxa"/>
            <w:vAlign w:val="center"/>
          </w:tcPr>
          <w:p w14:paraId="1F8EC20B" w14:textId="77777777" w:rsidR="00E17897" w:rsidRDefault="00000000">
            <w:pPr>
              <w:jc w:val="center"/>
            </w:pPr>
            <w:r>
              <w:rPr>
                <w:sz w:val="16"/>
              </w:rPr>
              <w:t>7~10 分钟</w:t>
            </w:r>
          </w:p>
        </w:tc>
        <w:tc>
          <w:tcPr>
            <w:tcW w:w="1460" w:type="dxa"/>
            <w:vAlign w:val="center"/>
          </w:tcPr>
          <w:p w14:paraId="42B6F15E" w14:textId="77777777" w:rsidR="00E17897" w:rsidRDefault="00000000">
            <w:pPr>
              <w:jc w:val="center"/>
            </w:pPr>
            <w:r>
              <w:rPr>
                <w:sz w:val="16"/>
              </w:rPr>
              <w:t>不一致</w:t>
            </w:r>
          </w:p>
        </w:tc>
      </w:tr>
      <w:tr w:rsidR="00E17897" w14:paraId="59234185" w14:textId="77777777">
        <w:trPr>
          <w:jc w:val="center"/>
        </w:trPr>
        <w:tc>
          <w:tcPr>
            <w:tcW w:w="1780" w:type="dxa"/>
            <w:vAlign w:val="center"/>
          </w:tcPr>
          <w:p w14:paraId="3586F641" w14:textId="77777777" w:rsidR="00E17897" w:rsidRDefault="00000000">
            <w:r>
              <w:rPr>
                <w:sz w:val="16"/>
              </w:rPr>
              <w:t>Milvus（0403_q7.milvus.md）</w:t>
            </w:r>
          </w:p>
        </w:tc>
        <w:tc>
          <w:tcPr>
            <w:tcW w:w="3300" w:type="dxa"/>
            <w:vAlign w:val="center"/>
          </w:tcPr>
          <w:p w14:paraId="15A1E5DF" w14:textId="77777777" w:rsidR="00E17897" w:rsidRDefault="00000000">
            <w:r>
              <w:rPr>
                <w:sz w:val="16"/>
              </w:rPr>
              <w:t>命中含糖饮料风险描述，但未命中活动消耗表</w:t>
            </w:r>
          </w:p>
        </w:tc>
        <w:tc>
          <w:tcPr>
            <w:tcW w:w="1500" w:type="dxa"/>
            <w:vAlign w:val="center"/>
          </w:tcPr>
          <w:p w14:paraId="7EFC4FB5" w14:textId="77777777" w:rsidR="00E17897" w:rsidRDefault="00000000">
            <w:pPr>
              <w:jc w:val="center"/>
            </w:pPr>
            <w:r>
              <w:rPr>
                <w:sz w:val="16"/>
              </w:rPr>
              <w:t>以泛化估值替代精确表格数据</w:t>
            </w:r>
          </w:p>
        </w:tc>
        <w:tc>
          <w:tcPr>
            <w:tcW w:w="980" w:type="dxa"/>
            <w:vAlign w:val="center"/>
          </w:tcPr>
          <w:p w14:paraId="308ADFB2" w14:textId="77777777" w:rsidR="00E17897" w:rsidRDefault="00000000">
            <w:pPr>
              <w:jc w:val="center"/>
            </w:pPr>
            <w:r>
              <w:rPr>
                <w:sz w:val="16"/>
              </w:rPr>
              <w:t>无需额外爬楼</w:t>
            </w:r>
          </w:p>
        </w:tc>
        <w:tc>
          <w:tcPr>
            <w:tcW w:w="1460" w:type="dxa"/>
            <w:vAlign w:val="center"/>
          </w:tcPr>
          <w:p w14:paraId="5AB47CC4" w14:textId="77777777" w:rsidR="00E17897" w:rsidRDefault="00000000">
            <w:pPr>
              <w:jc w:val="center"/>
            </w:pPr>
            <w:r>
              <w:rPr>
                <w:sz w:val="16"/>
              </w:rPr>
              <w:t>不一致</w:t>
            </w:r>
          </w:p>
        </w:tc>
      </w:tr>
    </w:tbl>
    <w:p w14:paraId="38956EBF" w14:textId="76657273" w:rsidR="00E17897" w:rsidRDefault="00000000">
      <w:pPr>
        <w:pStyle w:val="a4"/>
      </w:pPr>
      <w:r>
        <w:t xml:space="preserve">该样例说明 </w:t>
      </w:r>
      <w:r w:rsidR="00A94FC8">
        <w:t>RAGENT</w:t>
      </w:r>
      <w:r>
        <w:t xml:space="preserve"> 的优势不只在于检索到更多片段，而在于能把跨 chunk 的数值证据组织成可校验的推理链，并显著降低单路向量检索中常见的估值替代与结论漂移。</w:t>
      </w:r>
    </w:p>
    <w:p w14:paraId="57C670A6" w14:textId="77777777" w:rsidR="00E17897" w:rsidRDefault="00000000">
      <w:pPr>
        <w:pStyle w:val="2"/>
      </w:pPr>
      <w:r>
        <w:t>结论</w:t>
      </w:r>
    </w:p>
    <w:p w14:paraId="72DC7348" w14:textId="58451C6F" w:rsidR="00E17897" w:rsidRDefault="00000000">
      <w:pPr>
        <w:pStyle w:val="a4"/>
      </w:pPr>
      <w:r>
        <w:t xml:space="preserve">综合代码、提交演进、命令验证、benchmark、trace 和截图，本项目已经形成清晰的上下层分工：ragent 作为底层结构化 </w:t>
      </w:r>
      <w:r w:rsidR="00A94FC8">
        <w:t>RAGENT</w:t>
      </w:r>
      <w:r>
        <w:t xml:space="preserve"> 引擎，完成专业文档解析、异构证据图构建、混合检索、重排序与证据覆盖选择；kg-workbench 作为上层可视化与交互工作台，负责导入、浏览、检索链路回放、证据追溯与问答会话管理。它们共同把系统从传统 chunk 检索 RAG 推进到“专业文档知识图谱构建、结构化证据检索、可解释问答和可视化分析”的完整形态。后续若继续增强，可沿更系统的 benchmark、更多图表目录样例和自动化报告生成链路展开。</w:t>
      </w:r>
    </w:p>
    <w:p w14:paraId="0E3F8F57" w14:textId="77777777" w:rsidR="00E17897" w:rsidRDefault="00000000">
      <w:pPr>
        <w:pStyle w:val="a4"/>
      </w:pPr>
      <w:r>
        <w:lastRenderedPageBreak/>
        <w:t>补充 4 月 17 日后的更新后，可以看到 ragent 的演进方向更加明确：一方面用版本化缓存、批量向量查询和关键词候选缓存降低重复查询成本；另一方面用无 LLM 关键词 fallback 增强 retrieval-only 场景的调用边界与稳定性。这些更新没有改变“Entity-Relation-Chunk 证据图 + 混合检索 + 可解释 trace”的主线，而是把查询链路推进为可缓存、可降级、可度量的长期运行架构；离线回放、多项目合并和确定性图物化的后续方向则在下一节单独展开。</w:t>
      </w:r>
    </w:p>
    <w:p w14:paraId="376AAB96" w14:textId="77777777" w:rsidR="00E17897" w:rsidRDefault="00000000">
      <w:pPr>
        <w:pStyle w:val="1"/>
      </w:pPr>
      <w:r>
        <w:t>后续工作：离线回放与确定性图物化</w:t>
      </w:r>
    </w:p>
    <w:p w14:paraId="12456F10" w14:textId="77777777" w:rsidR="00E17897" w:rsidRDefault="00000000">
      <w:pPr>
        <w:pStyle w:val="a4"/>
      </w:pPr>
      <w:r>
        <w:t>RawMergeUnit 更适合放在主文末尾，因为它不只是一次已完成的工程优化，而是下一阶段知识图谱构建方法继续展开的入口。当前实现已经把文档内容、chunk、vector chunk、实体/关系抽取结果、source_group_key 和 metadata 封装成 JSONL，使抽取、回放和最终合图解耦；export/replay 工具支持 resume、失败记录、进度记录、分组回放、snapshot/rollback 和多项目合并，从而为可恢复、可重放的构图流程提供基础。</w:t>
      </w:r>
    </w:p>
    <w:p w14:paraId="0CC27CED" w14:textId="77777777" w:rsidR="00E17897" w:rsidRDefault="00000000">
      <w:pPr>
        <w:pStyle w:val="a4"/>
      </w:pPr>
      <w:r>
        <w:t>docs/research/review_round_3.md 进一步把后续研究问题收敛为 Resolution-Structure Circular Dependency：实体解析需要依赖当前图结构，而图结构又会被并发解析结果持续改写。若继续沿“抽取后直接写主图”的路径扩展，容易出现不可重放、重复实体、错误合并传播和热点实体锁竞争。后续工作应把 RawMergeUnit 从“可回放中间产物”推进为 mention/event log 与确定性图物化协议的底座。</w:t>
      </w:r>
    </w:p>
    <w:p w14:paraId="1C3F47D9" w14:textId="77777777" w:rsidR="00E17897" w:rsidRDefault="00000000">
      <w:pPr>
        <w:pStyle w:val="2"/>
      </w:pPr>
      <w:r>
        <w:t>下一阶段路线</w:t>
      </w:r>
    </w:p>
    <w:p w14:paraId="42B408B4" w14:textId="77777777" w:rsidR="00E17897" w:rsidRDefault="00000000">
      <w:pPr>
        <w:pStyle w:val="a4"/>
      </w:pPr>
      <w:r>
        <w:t>结合 round 3 设计文档，后续方向可以收敛为四层：append-only mention log 切断 LLM 抽取与 canonical KG 写入；epoch snapshot resolution 让同一批 mention 基于固定图快照生成 tentative decisions；merge_existing、create_canonical、create_provisional、defer 四分决策在支持新实体增长的同时控制错误合并；deterministic materializer 用稳定 ID、确定性排序和集合式 upsert 保障重试安全。</w:t>
      </w:r>
    </w:p>
    <w:p w14:paraId="0FBEB610" w14:textId="77777777" w:rsidR="00E17897" w:rsidRDefault="00000000">
      <w:pPr>
        <w:pStyle w:val="aff2"/>
        <w:jc w:val="center"/>
      </w:pPr>
      <w:r>
        <w:t>表格 4 RawMergeUnit 后续研究路线</w:t>
      </w:r>
    </w:p>
    <w:tbl>
      <w:tblPr>
        <w:tblStyle w:val="aff3"/>
        <w:tblW w:w="9020" w:type="dxa"/>
        <w:jc w:val="center"/>
        <w:tblBorders>
          <w:top w:val="single" w:sz="6" w:space="0" w:color="B7C0CC"/>
          <w:left w:val="single" w:sz="6" w:space="0" w:color="B7C0CC"/>
          <w:bottom w:val="single" w:sz="6" w:space="0" w:color="B7C0CC"/>
          <w:right w:val="single" w:sz="6" w:space="0" w:color="B7C0CC"/>
          <w:insideH w:val="single" w:sz="6" w:space="0" w:color="B7C0CC"/>
          <w:insideV w:val="single" w:sz="6" w:space="0" w:color="B7C0C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2420"/>
        <w:gridCol w:w="1800"/>
      </w:tblGrid>
      <w:tr w:rsidR="00E17897" w14:paraId="3BF89615" w14:textId="77777777">
        <w:trPr>
          <w:tblHeader/>
          <w:jc w:val="center"/>
        </w:trPr>
        <w:tc>
          <w:tcPr>
            <w:tcW w:w="1700" w:type="dxa"/>
            <w:shd w:val="clear" w:color="auto" w:fill="F2F4F7"/>
            <w:vAlign w:val="center"/>
          </w:tcPr>
          <w:p w14:paraId="225B4108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21DA92BF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设计文档机制</w:t>
            </w:r>
          </w:p>
        </w:tc>
        <w:tc>
          <w:tcPr>
            <w:tcW w:w="2420" w:type="dxa"/>
            <w:shd w:val="clear" w:color="auto" w:fill="F2F4F7"/>
            <w:vAlign w:val="center"/>
          </w:tcPr>
          <w:p w14:paraId="593C5DC3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ragent 落点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7BE5DA67" w14:textId="77777777" w:rsidR="00E17897" w:rsidRDefault="00000000">
            <w:pPr>
              <w:jc w:val="center"/>
            </w:pPr>
            <w:r>
              <w:rPr>
                <w:b/>
                <w:sz w:val="18"/>
              </w:rPr>
              <w:t>验证指标</w:t>
            </w:r>
          </w:p>
        </w:tc>
      </w:tr>
      <w:tr w:rsidR="00E17897" w14:paraId="2B68F0FC" w14:textId="77777777">
        <w:trPr>
          <w:jc w:val="center"/>
        </w:trPr>
        <w:tc>
          <w:tcPr>
            <w:tcW w:w="1700" w:type="dxa"/>
            <w:vAlign w:val="center"/>
          </w:tcPr>
          <w:p w14:paraId="4AA2766D" w14:textId="77777777" w:rsidR="00E17897" w:rsidRDefault="00000000">
            <w:pPr>
              <w:jc w:val="center"/>
            </w:pPr>
            <w:r>
              <w:rPr>
                <w:sz w:val="18"/>
              </w:rPr>
              <w:t>抽取与写图解耦</w:t>
            </w:r>
          </w:p>
        </w:tc>
        <w:tc>
          <w:tcPr>
            <w:tcW w:w="3100" w:type="dxa"/>
            <w:vAlign w:val="center"/>
          </w:tcPr>
          <w:p w14:paraId="55A6026C" w14:textId="77777777" w:rsidR="00E17897" w:rsidRDefault="00000000">
            <w:r>
              <w:rPr>
                <w:sz w:val="18"/>
              </w:rPr>
              <w:t>MentionEvent / RelationMentionEvent 与 append-only mention log</w:t>
            </w:r>
          </w:p>
        </w:tc>
        <w:tc>
          <w:tcPr>
            <w:tcW w:w="2420" w:type="dxa"/>
            <w:vAlign w:val="center"/>
          </w:tcPr>
          <w:p w14:paraId="5CB7C65E" w14:textId="77777777" w:rsidR="00E17897" w:rsidRDefault="00000000">
            <w:r>
              <w:rPr>
                <w:sz w:val="18"/>
              </w:rPr>
              <w:t>将 RawMergeUnit 扩展为可长期保存的 mention/event log，保留 surface、span、provenance、候选与抽取置信度</w:t>
            </w:r>
          </w:p>
        </w:tc>
        <w:tc>
          <w:tcPr>
            <w:tcW w:w="1800" w:type="dxa"/>
            <w:vAlign w:val="center"/>
          </w:tcPr>
          <w:p w14:paraId="1141FBE3" w14:textId="77777777" w:rsidR="00E17897" w:rsidRDefault="00000000">
            <w:r>
              <w:rPr>
                <w:sz w:val="18"/>
              </w:rPr>
              <w:t>回放确定性、失败恢复率、provenance 完整度</w:t>
            </w:r>
          </w:p>
        </w:tc>
      </w:tr>
      <w:tr w:rsidR="00E17897" w14:paraId="13AE2D7A" w14:textId="77777777">
        <w:trPr>
          <w:jc w:val="center"/>
        </w:trPr>
        <w:tc>
          <w:tcPr>
            <w:tcW w:w="1700" w:type="dxa"/>
            <w:vAlign w:val="center"/>
          </w:tcPr>
          <w:p w14:paraId="73F1ABE4" w14:textId="77777777" w:rsidR="00E17897" w:rsidRDefault="00000000">
            <w:pPr>
              <w:jc w:val="center"/>
            </w:pPr>
            <w:r>
              <w:rPr>
                <w:sz w:val="18"/>
              </w:rPr>
              <w:t>Epoch 快照解析</w:t>
            </w:r>
          </w:p>
        </w:tc>
        <w:tc>
          <w:tcPr>
            <w:tcW w:w="3100" w:type="dxa"/>
            <w:vAlign w:val="center"/>
          </w:tcPr>
          <w:p w14:paraId="195C3A73" w14:textId="77777777" w:rsidR="00E17897" w:rsidRDefault="00000000">
            <w:r>
              <w:rPr>
                <w:sz w:val="18"/>
              </w:rPr>
              <w:t>固定 graph snapshot + tentative decision</w:t>
            </w:r>
          </w:p>
        </w:tc>
        <w:tc>
          <w:tcPr>
            <w:tcW w:w="2420" w:type="dxa"/>
            <w:vAlign w:val="center"/>
          </w:tcPr>
          <w:p w14:paraId="023B018F" w14:textId="77777777" w:rsidR="00E17897" w:rsidRDefault="00000000">
            <w:r>
              <w:rPr>
                <w:sz w:val="18"/>
              </w:rPr>
              <w:t xml:space="preserve">实现 EpochBuilder、SnapshotManager 和基于快照的 candidate </w:t>
            </w:r>
            <w:r>
              <w:rPr>
                <w:sz w:val="18"/>
              </w:rPr>
              <w:lastRenderedPageBreak/>
              <w:t>retriever，避免 worker 直接读写 live graph</w:t>
            </w:r>
          </w:p>
        </w:tc>
        <w:tc>
          <w:tcPr>
            <w:tcW w:w="1800" w:type="dxa"/>
            <w:vAlign w:val="center"/>
          </w:tcPr>
          <w:p w14:paraId="2CB76BC5" w14:textId="77777777" w:rsidR="00E17897" w:rsidRDefault="00000000">
            <w:r>
              <w:rPr>
                <w:sz w:val="18"/>
              </w:rPr>
              <w:lastRenderedPageBreak/>
              <w:t>replay determinism、重复实体率、热点实体吞</w:t>
            </w:r>
            <w:r>
              <w:rPr>
                <w:sz w:val="18"/>
              </w:rPr>
              <w:lastRenderedPageBreak/>
              <w:t>吐</w:t>
            </w:r>
          </w:p>
        </w:tc>
      </w:tr>
      <w:tr w:rsidR="00E17897" w14:paraId="66CB50B6" w14:textId="77777777">
        <w:trPr>
          <w:jc w:val="center"/>
        </w:trPr>
        <w:tc>
          <w:tcPr>
            <w:tcW w:w="1700" w:type="dxa"/>
            <w:vAlign w:val="center"/>
          </w:tcPr>
          <w:p w14:paraId="1C1361B0" w14:textId="77777777" w:rsidR="00E17897" w:rsidRDefault="00000000">
            <w:pPr>
              <w:jc w:val="center"/>
            </w:pPr>
            <w:r>
              <w:rPr>
                <w:sz w:val="18"/>
              </w:rPr>
              <w:lastRenderedPageBreak/>
              <w:t>四分决策层</w:t>
            </w:r>
          </w:p>
        </w:tc>
        <w:tc>
          <w:tcPr>
            <w:tcW w:w="3100" w:type="dxa"/>
            <w:vAlign w:val="center"/>
          </w:tcPr>
          <w:p w14:paraId="2E97518A" w14:textId="77777777" w:rsidR="00E17897" w:rsidRDefault="00000000">
            <w:r>
              <w:rPr>
                <w:sz w:val="18"/>
              </w:rPr>
              <w:t>merge_existing / create_canonical / create_provisional / defer</w:t>
            </w:r>
          </w:p>
        </w:tc>
        <w:tc>
          <w:tcPr>
            <w:tcW w:w="2420" w:type="dxa"/>
            <w:vAlign w:val="center"/>
          </w:tcPr>
          <w:p w14:paraId="7E1FE23C" w14:textId="77777777" w:rsidR="00E17897" w:rsidRDefault="00000000">
            <w:r>
              <w:rPr>
                <w:sz w:val="18"/>
              </w:rPr>
              <w:t>增加 provisional layer 与 defer queue，区分“可安全新增”“暂定实体”和“证据不足”</w:t>
            </w:r>
          </w:p>
        </w:tc>
        <w:tc>
          <w:tcPr>
            <w:tcW w:w="1800" w:type="dxa"/>
            <w:vAlign w:val="center"/>
          </w:tcPr>
          <w:p w14:paraId="28372676" w14:textId="77777777" w:rsidR="00E17897" w:rsidRDefault="00000000">
            <w:r>
              <w:rPr>
                <w:sz w:val="18"/>
              </w:rPr>
              <w:t>wrong merge rate、provisional promotion rate、resolved-after-defer rate</w:t>
            </w:r>
          </w:p>
        </w:tc>
      </w:tr>
      <w:tr w:rsidR="00E17897" w14:paraId="1F593E0F" w14:textId="77777777">
        <w:trPr>
          <w:jc w:val="center"/>
        </w:trPr>
        <w:tc>
          <w:tcPr>
            <w:tcW w:w="1700" w:type="dxa"/>
            <w:vAlign w:val="center"/>
          </w:tcPr>
          <w:p w14:paraId="20E439C6" w14:textId="77777777" w:rsidR="00E17897" w:rsidRDefault="00000000">
            <w:pPr>
              <w:jc w:val="center"/>
            </w:pPr>
            <w:r>
              <w:rPr>
                <w:sz w:val="18"/>
              </w:rPr>
              <w:t>确定性物化</w:t>
            </w:r>
          </w:p>
        </w:tc>
        <w:tc>
          <w:tcPr>
            <w:tcW w:w="3100" w:type="dxa"/>
            <w:vAlign w:val="center"/>
          </w:tcPr>
          <w:p w14:paraId="6E892ABB" w14:textId="77777777" w:rsidR="00E17897" w:rsidRDefault="00000000">
            <w:r>
              <w:rPr>
                <w:sz w:val="18"/>
              </w:rPr>
              <w:t>stable IDs、decision sorter、conflict detector、set-based upsert</w:t>
            </w:r>
          </w:p>
        </w:tc>
        <w:tc>
          <w:tcPr>
            <w:tcW w:w="2420" w:type="dxa"/>
            <w:vAlign w:val="center"/>
          </w:tcPr>
          <w:p w14:paraId="1F3944EB" w14:textId="77777777" w:rsidR="00E17897" w:rsidRDefault="00000000">
            <w:r>
              <w:rPr>
                <w:sz w:val="18"/>
              </w:rPr>
              <w:t>对 node、edge、evidence、source ids 使用稳定 ID 和集合式合并；CRDT-like 只用于证据集合，不宣称解决语义合并</w:t>
            </w:r>
          </w:p>
        </w:tc>
        <w:tc>
          <w:tcPr>
            <w:tcW w:w="1800" w:type="dxa"/>
            <w:vAlign w:val="center"/>
          </w:tcPr>
          <w:p w14:paraId="73159DF2" w14:textId="77777777" w:rsidR="00E17897" w:rsidRDefault="00000000">
            <w:r>
              <w:rPr>
                <w:sz w:val="18"/>
              </w:rPr>
              <w:t>dangling edge rate、幂等重跑一致性、source/evidence 去重率</w:t>
            </w:r>
          </w:p>
        </w:tc>
      </w:tr>
      <w:tr w:rsidR="00E17897" w14:paraId="27C6B975" w14:textId="77777777">
        <w:trPr>
          <w:jc w:val="center"/>
        </w:trPr>
        <w:tc>
          <w:tcPr>
            <w:tcW w:w="1700" w:type="dxa"/>
            <w:vAlign w:val="center"/>
          </w:tcPr>
          <w:p w14:paraId="3DAE8391" w14:textId="77777777" w:rsidR="00E17897" w:rsidRDefault="00000000">
            <w:pPr>
              <w:jc w:val="center"/>
            </w:pPr>
            <w:r>
              <w:rPr>
                <w:sz w:val="18"/>
              </w:rPr>
              <w:t>评测与消融</w:t>
            </w:r>
          </w:p>
        </w:tc>
        <w:tc>
          <w:tcPr>
            <w:tcW w:w="3100" w:type="dxa"/>
            <w:vAlign w:val="center"/>
          </w:tcPr>
          <w:p w14:paraId="6AFA1B67" w14:textId="77777777" w:rsidR="00E17897" w:rsidRDefault="00000000">
            <w:r>
              <w:rPr>
                <w:sz w:val="18"/>
              </w:rPr>
              <w:t>synonym-heavy、homonym-heavy、skew、retry/failure workloads</w:t>
            </w:r>
          </w:p>
        </w:tc>
        <w:tc>
          <w:tcPr>
            <w:tcW w:w="2420" w:type="dxa"/>
            <w:vAlign w:val="center"/>
          </w:tcPr>
          <w:p w14:paraId="17FA346F" w14:textId="77777777" w:rsidR="00E17897" w:rsidRDefault="00000000">
            <w:r>
              <w:rPr>
                <w:sz w:val="18"/>
              </w:rPr>
              <w:t>在真实语料外补充可控压力集，对比 direct write、serial resolution、batch ER、full system</w:t>
            </w:r>
          </w:p>
        </w:tc>
        <w:tc>
          <w:tcPr>
            <w:tcW w:w="1800" w:type="dxa"/>
            <w:vAlign w:val="center"/>
          </w:tcPr>
          <w:p w14:paraId="74BA3D18" w14:textId="77777777" w:rsidR="00E17897" w:rsidRDefault="00000000">
            <w:r>
              <w:rPr>
                <w:sz w:val="18"/>
              </w:rPr>
              <w:t>entity F1、duplicate rate、defer rate、latency per epoch、throughput</w:t>
            </w:r>
          </w:p>
        </w:tc>
      </w:tr>
    </w:tbl>
    <w:p w14:paraId="0DC57B06" w14:textId="77777777" w:rsidR="00E17897" w:rsidRDefault="00000000">
      <w:pPr>
        <w:pStyle w:val="a4"/>
      </w:pPr>
      <w:r>
        <w:t>因此，RawMergeUnit 后续不应只被描述为导入导出工具，而应成为“抽取日志、epoch 解析、四分决策、确定性物化、可重放评测”这一整条研究链路的承载结构。工程上先实现 mention log 与 epoch coordinator，随后补上 provisional/defer 生命周期和 replay determinism 测试；论文或技术报告上则避免把 CRDT、事务协议或 epoch 准确率提升过度包装，重点证明稳定性、可恢复性、错误合并控制和新实体受控增长。</w:t>
      </w:r>
    </w:p>
    <w:p w14:paraId="6C0D4D86" w14:textId="77777777" w:rsidR="00E17897" w:rsidRDefault="00000000">
      <w:pPr>
        <w:pStyle w:val="1"/>
      </w:pPr>
      <w:r>
        <w:t>附录</w:t>
      </w:r>
    </w:p>
    <w:p w14:paraId="5563FE4C" w14:textId="77777777" w:rsidR="00E17897" w:rsidRDefault="00000000">
      <w:pPr>
        <w:pStyle w:val="2"/>
      </w:pPr>
      <w:r>
        <w:t>关键模块与证据清单</w:t>
      </w:r>
    </w:p>
    <w:p w14:paraId="781F83BF" w14:textId="77777777" w:rsidR="00E17897" w:rsidRDefault="00000000">
      <w:pPr>
        <w:pStyle w:val="3"/>
      </w:pPr>
      <w:r>
        <w:t>关键代码、命令与输出文件</w:t>
      </w:r>
    </w:p>
    <w:p w14:paraId="6C0E23EE" w14:textId="77777777" w:rsidR="00E17897" w:rsidRDefault="00000000">
      <w:pPr>
        <w:pStyle w:val="a4"/>
      </w:pPr>
      <w:r>
        <w:t>ragent 的关键模块包括 ragent/ragent.py、ragent/operate.py、integrations.py、ragent/wide_table.py、ragent/rerank.py；kg-workbench 的关键模块包括 apps/api/app/parser.py、apps/api/app/importer.py、apps/api/app/qa.py、apps/web/src/components/GraphCanvas.tsx 和 apps/web/src/components/QuestionAnswerPanel.tsx。实际核验命令包括 python3 -m pytest tests/test_diversified_graph_retrieval.py、npm --workspace apps/web run lint、npm run check:api。最终输出文件为 /Users/liguowei/ubuntu/ragent/项目改进报告.docx。</w:t>
      </w:r>
    </w:p>
    <w:p w14:paraId="758550BA" w14:textId="77777777" w:rsidR="00E17897" w:rsidRDefault="00000000">
      <w:pPr>
        <w:pStyle w:val="a4"/>
      </w:pPr>
      <w:r>
        <w:t xml:space="preserve">4 月 17 日后的新增证据模块还包括 ragent/kg/sqlite_kv_impl.py、ragent/kg/sqlite_query_cache_impl.py、ragent/keyword_extraction.py、ragent/offline_replay.py、ragent/inference_runtime.py、ragent/benchmarking.py、ragent/api/benchmark_service.py，以及 </w:t>
      </w:r>
      <w:r>
        <w:lastRenderedPageBreak/>
        <w:t>tools/export_raw_merge_units.py、tools/replay_raw_merge_units_to_project.py、tools/merge_raw_units_canonical.py、tools/merge_kg_projects.py 和 benchmark/keyword_cache_benefit.py。相关验证可参考 tests/test_query_cache_semantics.py、tests/test_sqlite_query_cache_storage.py、tests/test_ragent_revision_semantics.py、tests/test_keyword_extraction_fallback.py、tests/test_offline_replay_matches_online.py、tests/test_bulk_raw_units_tools.py、tests/test_merge_kg_projects.py。</w:t>
      </w:r>
    </w:p>
    <w:sectPr w:rsidR="00E17897" w:rsidSect="00F53677">
      <w:footerReference w:type="even" r:id="rId11"/>
      <w:footerReference w:type="default" r:id="rId12"/>
      <w:footerReference w:type="first" r:id="rId13"/>
      <w:pgSz w:w="11906" w:h="16838"/>
      <w:pgMar w:top="1440" w:right="1440" w:bottom="1325" w:left="1440" w:header="706" w:footer="70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4087" w14:textId="77777777" w:rsidR="00BD79E4" w:rsidRDefault="00BD79E4">
      <w:r>
        <w:separator/>
      </w:r>
    </w:p>
  </w:endnote>
  <w:endnote w:type="continuationSeparator" w:id="0">
    <w:p w14:paraId="2E975914" w14:textId="77777777" w:rsidR="00BD79E4" w:rsidRDefault="00BD7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1CB0" w14:textId="77777777" w:rsidR="00855722" w:rsidRDefault="00000000">
    <w:pPr>
      <w:jc w:val="right"/>
    </w:pPr>
    <w:r>
      <w:t xml:space="preserve">2026-05-26 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页,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D9651" w14:textId="77777777" w:rsidR="00855722" w:rsidRDefault="00000000">
    <w:pPr>
      <w:jc w:val="right"/>
    </w:pPr>
    <w:r>
      <w:rPr>
        <w:sz w:val="16"/>
      </w:rPr>
      <w:t xml:space="preserve">Ragent 项目改进报告 | </w:t>
    </w:r>
    <w:r>
      <w:fldChar w:fldCharType="begin"/>
    </w:r>
    <w:r>
      <w:instrText>PAGE</w:instrText>
    </w:r>
    <w:r w:rsidR="00CA5C86">
      <w:fldChar w:fldCharType="separate"/>
    </w:r>
    <w:r w:rsidR="00CA5C8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F08A" w14:textId="77777777" w:rsidR="00855722" w:rsidRDefault="00000000">
    <w:pPr>
      <w:jc w:val="right"/>
    </w:pPr>
    <w:r>
      <w:t xml:space="preserve">2026-05-26 第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页, 共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页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, Total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5B7A" w14:textId="77777777" w:rsidR="00BD79E4" w:rsidRDefault="00BD79E4">
      <w:r>
        <w:separator/>
      </w:r>
    </w:p>
  </w:footnote>
  <w:footnote w:type="continuationSeparator" w:id="0">
    <w:p w14:paraId="0A00DC97" w14:textId="77777777" w:rsidR="00BD79E4" w:rsidRDefault="00BD7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.5pt;height:14.5pt" o:bullet="t">
        <v:imagedata r:id="rId1" o:title=""/>
      </v:shape>
    </w:pict>
  </w:numPicBullet>
  <w:abstractNum w:abstractNumId="0" w15:restartNumberingAfterBreak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0346435F"/>
    <w:multiLevelType w:val="singleLevel"/>
    <w:tmpl w:val="E9ACF752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2F237D74"/>
    <w:multiLevelType w:val="multilevel"/>
    <w:tmpl w:val="B718CA2C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42FE570A"/>
    <w:multiLevelType w:val="multilevel"/>
    <w:tmpl w:val="79DC4F4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1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vertAlign w:val="baseline"/>
        <w:em w:val="none"/>
      </w:rPr>
    </w:lvl>
  </w:abstractNum>
  <w:abstractNum w:abstractNumId="4" w15:restartNumberingAfterBreak="0">
    <w:nsid w:val="5AD57648"/>
    <w:multiLevelType w:val="hybridMultilevel"/>
    <w:tmpl w:val="916667D6"/>
    <w:lvl w:ilvl="0" w:tplc="04090019">
      <w:start w:val="1"/>
      <w:numFmt w:val="lowerLetter"/>
      <w:lvlText w:val="%1)"/>
      <w:lvlJc w:val="left"/>
      <w:pPr>
        <w:ind w:left="125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5" w:hanging="420"/>
      </w:pPr>
    </w:lvl>
    <w:lvl w:ilvl="2" w:tplc="0409001B" w:tentative="1">
      <w:start w:val="1"/>
      <w:numFmt w:val="lowerRoman"/>
      <w:lvlText w:val="%3."/>
      <w:lvlJc w:val="right"/>
      <w:pPr>
        <w:ind w:left="2095" w:hanging="420"/>
      </w:pPr>
    </w:lvl>
    <w:lvl w:ilvl="3" w:tplc="0409000F" w:tentative="1">
      <w:start w:val="1"/>
      <w:numFmt w:val="decimal"/>
      <w:lvlText w:val="%4."/>
      <w:lvlJc w:val="left"/>
      <w:pPr>
        <w:ind w:left="2515" w:hanging="420"/>
      </w:pPr>
    </w:lvl>
    <w:lvl w:ilvl="4" w:tplc="04090019" w:tentative="1">
      <w:start w:val="1"/>
      <w:numFmt w:val="lowerLetter"/>
      <w:lvlText w:val="%5)"/>
      <w:lvlJc w:val="left"/>
      <w:pPr>
        <w:ind w:left="2935" w:hanging="420"/>
      </w:pPr>
    </w:lvl>
    <w:lvl w:ilvl="5" w:tplc="0409001B" w:tentative="1">
      <w:start w:val="1"/>
      <w:numFmt w:val="lowerRoman"/>
      <w:lvlText w:val="%6."/>
      <w:lvlJc w:val="right"/>
      <w:pPr>
        <w:ind w:left="3355" w:hanging="420"/>
      </w:pPr>
    </w:lvl>
    <w:lvl w:ilvl="6" w:tplc="0409000F" w:tentative="1">
      <w:start w:val="1"/>
      <w:numFmt w:val="decimal"/>
      <w:lvlText w:val="%7."/>
      <w:lvlJc w:val="left"/>
      <w:pPr>
        <w:ind w:left="3775" w:hanging="420"/>
      </w:pPr>
    </w:lvl>
    <w:lvl w:ilvl="7" w:tplc="04090019" w:tentative="1">
      <w:start w:val="1"/>
      <w:numFmt w:val="lowerLetter"/>
      <w:lvlText w:val="%8)"/>
      <w:lvlJc w:val="left"/>
      <w:pPr>
        <w:ind w:left="4195" w:hanging="420"/>
      </w:pPr>
    </w:lvl>
    <w:lvl w:ilvl="8" w:tplc="0409001B" w:tentative="1">
      <w:start w:val="1"/>
      <w:numFmt w:val="lowerRoman"/>
      <w:lvlText w:val="%9."/>
      <w:lvlJc w:val="right"/>
      <w:pPr>
        <w:ind w:left="4615" w:hanging="420"/>
      </w:pPr>
    </w:lvl>
  </w:abstractNum>
  <w:abstractNum w:abstractNumId="5" w15:restartNumberingAfterBreak="0">
    <w:nsid w:val="7BED7F27"/>
    <w:multiLevelType w:val="hybridMultilevel"/>
    <w:tmpl w:val="A44A31FA"/>
    <w:lvl w:ilvl="0" w:tplc="2A86DAA4">
      <w:start w:val="1"/>
      <w:numFmt w:val="decimal"/>
      <w:pStyle w:val="a2"/>
      <w:lvlText w:val="表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89D66E5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92495EC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22E0D4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7548C6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7F16E7FE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7BB2F11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4686BC6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D8E7B6E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56219656">
    <w:abstractNumId w:val="3"/>
  </w:num>
  <w:num w:numId="2" w16cid:durableId="661812199">
    <w:abstractNumId w:val="0"/>
  </w:num>
  <w:num w:numId="3" w16cid:durableId="950740950">
    <w:abstractNumId w:val="3"/>
  </w:num>
  <w:num w:numId="4" w16cid:durableId="1107234403">
    <w:abstractNumId w:val="1"/>
  </w:num>
  <w:num w:numId="5" w16cid:durableId="957447656">
    <w:abstractNumId w:val="2"/>
  </w:num>
  <w:num w:numId="6" w16cid:durableId="200165621">
    <w:abstractNumId w:val="5"/>
  </w:num>
  <w:num w:numId="7" w16cid:durableId="178703696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1" w:cryptProviderType="rsaFull" w:cryptAlgorithmClass="hash" w:cryptAlgorithmType="typeAny" w:cryptAlgorithmSid="4" w:cryptSpinCount="100000" w:hash="CfNcHEa4JGgMbY2WWfD00L0OP78=" w:salt="lh9nGgdaK29Ocz6Uw5W09Q==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D7F"/>
    <w:rsid w:val="000006FC"/>
    <w:rsid w:val="00000EBD"/>
    <w:rsid w:val="000010C6"/>
    <w:rsid w:val="00001245"/>
    <w:rsid w:val="00001B94"/>
    <w:rsid w:val="00002285"/>
    <w:rsid w:val="000031EA"/>
    <w:rsid w:val="0000445E"/>
    <w:rsid w:val="00004DC8"/>
    <w:rsid w:val="00005378"/>
    <w:rsid w:val="00006A4C"/>
    <w:rsid w:val="00007F03"/>
    <w:rsid w:val="000103F0"/>
    <w:rsid w:val="00011416"/>
    <w:rsid w:val="00011C16"/>
    <w:rsid w:val="00012B11"/>
    <w:rsid w:val="000130BF"/>
    <w:rsid w:val="00013F1D"/>
    <w:rsid w:val="0001482D"/>
    <w:rsid w:val="0001537B"/>
    <w:rsid w:val="000154CA"/>
    <w:rsid w:val="00015547"/>
    <w:rsid w:val="00015C26"/>
    <w:rsid w:val="00016076"/>
    <w:rsid w:val="0001625A"/>
    <w:rsid w:val="00016447"/>
    <w:rsid w:val="00016650"/>
    <w:rsid w:val="000201FC"/>
    <w:rsid w:val="000212E5"/>
    <w:rsid w:val="00021601"/>
    <w:rsid w:val="00021794"/>
    <w:rsid w:val="000217D4"/>
    <w:rsid w:val="00022220"/>
    <w:rsid w:val="000227CA"/>
    <w:rsid w:val="00022ED2"/>
    <w:rsid w:val="000236E7"/>
    <w:rsid w:val="00023B18"/>
    <w:rsid w:val="00025058"/>
    <w:rsid w:val="00025249"/>
    <w:rsid w:val="00025A2A"/>
    <w:rsid w:val="000302B4"/>
    <w:rsid w:val="0003244F"/>
    <w:rsid w:val="0003293E"/>
    <w:rsid w:val="00033A1C"/>
    <w:rsid w:val="000352AA"/>
    <w:rsid w:val="00036AFE"/>
    <w:rsid w:val="0003771E"/>
    <w:rsid w:val="00037F81"/>
    <w:rsid w:val="00040697"/>
    <w:rsid w:val="00040D21"/>
    <w:rsid w:val="000434CB"/>
    <w:rsid w:val="00045BA0"/>
    <w:rsid w:val="000461A0"/>
    <w:rsid w:val="00046F6B"/>
    <w:rsid w:val="00047464"/>
    <w:rsid w:val="00047F02"/>
    <w:rsid w:val="000509E9"/>
    <w:rsid w:val="00050BDE"/>
    <w:rsid w:val="00050CB3"/>
    <w:rsid w:val="00050F53"/>
    <w:rsid w:val="0005357A"/>
    <w:rsid w:val="00053673"/>
    <w:rsid w:val="00053A4F"/>
    <w:rsid w:val="00054761"/>
    <w:rsid w:val="00054AEA"/>
    <w:rsid w:val="00055123"/>
    <w:rsid w:val="00055D49"/>
    <w:rsid w:val="00055EA7"/>
    <w:rsid w:val="00056BFA"/>
    <w:rsid w:val="0006080D"/>
    <w:rsid w:val="00061863"/>
    <w:rsid w:val="00061BB4"/>
    <w:rsid w:val="00061E18"/>
    <w:rsid w:val="00062041"/>
    <w:rsid w:val="000626AA"/>
    <w:rsid w:val="00062DAA"/>
    <w:rsid w:val="00063750"/>
    <w:rsid w:val="00063B92"/>
    <w:rsid w:val="0006443E"/>
    <w:rsid w:val="0006538A"/>
    <w:rsid w:val="000653E7"/>
    <w:rsid w:val="000662D6"/>
    <w:rsid w:val="0006697B"/>
    <w:rsid w:val="000670CC"/>
    <w:rsid w:val="00067385"/>
    <w:rsid w:val="00067E4E"/>
    <w:rsid w:val="00070648"/>
    <w:rsid w:val="00070EE5"/>
    <w:rsid w:val="00071612"/>
    <w:rsid w:val="000725F6"/>
    <w:rsid w:val="00072CE3"/>
    <w:rsid w:val="000730B3"/>
    <w:rsid w:val="0007378B"/>
    <w:rsid w:val="00073C70"/>
    <w:rsid w:val="00075C93"/>
    <w:rsid w:val="00075DAF"/>
    <w:rsid w:val="00076620"/>
    <w:rsid w:val="00077D19"/>
    <w:rsid w:val="00080674"/>
    <w:rsid w:val="0008133D"/>
    <w:rsid w:val="00083216"/>
    <w:rsid w:val="000848C0"/>
    <w:rsid w:val="00086FFF"/>
    <w:rsid w:val="0008722B"/>
    <w:rsid w:val="00090535"/>
    <w:rsid w:val="00090946"/>
    <w:rsid w:val="000914C5"/>
    <w:rsid w:val="000927B1"/>
    <w:rsid w:val="00093578"/>
    <w:rsid w:val="00093968"/>
    <w:rsid w:val="00093B9D"/>
    <w:rsid w:val="00094C26"/>
    <w:rsid w:val="00096D1F"/>
    <w:rsid w:val="00097909"/>
    <w:rsid w:val="00097B5E"/>
    <w:rsid w:val="000A03DA"/>
    <w:rsid w:val="000A08B5"/>
    <w:rsid w:val="000A0DD8"/>
    <w:rsid w:val="000A2A3C"/>
    <w:rsid w:val="000A3DA5"/>
    <w:rsid w:val="000A4150"/>
    <w:rsid w:val="000A5908"/>
    <w:rsid w:val="000A60DC"/>
    <w:rsid w:val="000A63F7"/>
    <w:rsid w:val="000A7A6D"/>
    <w:rsid w:val="000A7B2C"/>
    <w:rsid w:val="000B18BF"/>
    <w:rsid w:val="000B19BE"/>
    <w:rsid w:val="000B29D0"/>
    <w:rsid w:val="000B36C9"/>
    <w:rsid w:val="000B3AE1"/>
    <w:rsid w:val="000B3B51"/>
    <w:rsid w:val="000B5061"/>
    <w:rsid w:val="000B5AB9"/>
    <w:rsid w:val="000B71E4"/>
    <w:rsid w:val="000B7F9B"/>
    <w:rsid w:val="000C08F2"/>
    <w:rsid w:val="000C1AC8"/>
    <w:rsid w:val="000C2C3D"/>
    <w:rsid w:val="000C40A5"/>
    <w:rsid w:val="000C44D2"/>
    <w:rsid w:val="000C4B9A"/>
    <w:rsid w:val="000C54A6"/>
    <w:rsid w:val="000C6C20"/>
    <w:rsid w:val="000C6E5C"/>
    <w:rsid w:val="000D0119"/>
    <w:rsid w:val="000D07F0"/>
    <w:rsid w:val="000D21C7"/>
    <w:rsid w:val="000D2505"/>
    <w:rsid w:val="000D54C1"/>
    <w:rsid w:val="000D63EE"/>
    <w:rsid w:val="000E0A7A"/>
    <w:rsid w:val="000E0F03"/>
    <w:rsid w:val="000E13CC"/>
    <w:rsid w:val="000E167C"/>
    <w:rsid w:val="000E2113"/>
    <w:rsid w:val="000E24C0"/>
    <w:rsid w:val="000E2A4D"/>
    <w:rsid w:val="000E2DDB"/>
    <w:rsid w:val="000E33F9"/>
    <w:rsid w:val="000E3739"/>
    <w:rsid w:val="000E3DFF"/>
    <w:rsid w:val="000E4001"/>
    <w:rsid w:val="000E4860"/>
    <w:rsid w:val="000E5E0C"/>
    <w:rsid w:val="000E63B3"/>
    <w:rsid w:val="000E6B03"/>
    <w:rsid w:val="000E6F37"/>
    <w:rsid w:val="000E70CC"/>
    <w:rsid w:val="000F022F"/>
    <w:rsid w:val="000F0263"/>
    <w:rsid w:val="000F1A66"/>
    <w:rsid w:val="000F1AC7"/>
    <w:rsid w:val="000F1DB0"/>
    <w:rsid w:val="000F454A"/>
    <w:rsid w:val="000F4903"/>
    <w:rsid w:val="000F4DC7"/>
    <w:rsid w:val="000F6AAC"/>
    <w:rsid w:val="000F6ED5"/>
    <w:rsid w:val="000F7925"/>
    <w:rsid w:val="00100F09"/>
    <w:rsid w:val="0010142D"/>
    <w:rsid w:val="001015AF"/>
    <w:rsid w:val="00101DAA"/>
    <w:rsid w:val="001021FB"/>
    <w:rsid w:val="0010223D"/>
    <w:rsid w:val="0010242C"/>
    <w:rsid w:val="001031CD"/>
    <w:rsid w:val="00103632"/>
    <w:rsid w:val="0010364D"/>
    <w:rsid w:val="00103C5C"/>
    <w:rsid w:val="001043A8"/>
    <w:rsid w:val="00104E4D"/>
    <w:rsid w:val="00104F98"/>
    <w:rsid w:val="001062D8"/>
    <w:rsid w:val="00107744"/>
    <w:rsid w:val="0010784F"/>
    <w:rsid w:val="001111EF"/>
    <w:rsid w:val="00111C41"/>
    <w:rsid w:val="001120FA"/>
    <w:rsid w:val="0011270C"/>
    <w:rsid w:val="00112DD7"/>
    <w:rsid w:val="0011339F"/>
    <w:rsid w:val="00113980"/>
    <w:rsid w:val="00115952"/>
    <w:rsid w:val="00116874"/>
    <w:rsid w:val="0011730F"/>
    <w:rsid w:val="0012045C"/>
    <w:rsid w:val="001209FE"/>
    <w:rsid w:val="00120C44"/>
    <w:rsid w:val="00120D6C"/>
    <w:rsid w:val="00121231"/>
    <w:rsid w:val="001215DB"/>
    <w:rsid w:val="00121847"/>
    <w:rsid w:val="00121AF6"/>
    <w:rsid w:val="00121E37"/>
    <w:rsid w:val="00121F31"/>
    <w:rsid w:val="00123D85"/>
    <w:rsid w:val="00124FC9"/>
    <w:rsid w:val="001303CC"/>
    <w:rsid w:val="0013141E"/>
    <w:rsid w:val="001341B2"/>
    <w:rsid w:val="001361E9"/>
    <w:rsid w:val="0013651B"/>
    <w:rsid w:val="00136A72"/>
    <w:rsid w:val="00136F87"/>
    <w:rsid w:val="0013700B"/>
    <w:rsid w:val="00137759"/>
    <w:rsid w:val="00140C47"/>
    <w:rsid w:val="00141852"/>
    <w:rsid w:val="00141998"/>
    <w:rsid w:val="00141B43"/>
    <w:rsid w:val="00142C13"/>
    <w:rsid w:val="001436C0"/>
    <w:rsid w:val="00144092"/>
    <w:rsid w:val="00144B38"/>
    <w:rsid w:val="00144B6D"/>
    <w:rsid w:val="00144C52"/>
    <w:rsid w:val="00144E69"/>
    <w:rsid w:val="001452E2"/>
    <w:rsid w:val="001468D7"/>
    <w:rsid w:val="00146B82"/>
    <w:rsid w:val="00146C8B"/>
    <w:rsid w:val="00146FB6"/>
    <w:rsid w:val="001470A6"/>
    <w:rsid w:val="0014794B"/>
    <w:rsid w:val="001511F4"/>
    <w:rsid w:val="00151FEE"/>
    <w:rsid w:val="00152094"/>
    <w:rsid w:val="0015216A"/>
    <w:rsid w:val="001524FC"/>
    <w:rsid w:val="001538FC"/>
    <w:rsid w:val="0015431F"/>
    <w:rsid w:val="001547D1"/>
    <w:rsid w:val="00155535"/>
    <w:rsid w:val="00155D85"/>
    <w:rsid w:val="00155F14"/>
    <w:rsid w:val="001560EB"/>
    <w:rsid w:val="0015703A"/>
    <w:rsid w:val="00157111"/>
    <w:rsid w:val="0015725B"/>
    <w:rsid w:val="00157338"/>
    <w:rsid w:val="00160805"/>
    <w:rsid w:val="00160BED"/>
    <w:rsid w:val="00161462"/>
    <w:rsid w:val="001618C7"/>
    <w:rsid w:val="00161AF4"/>
    <w:rsid w:val="00162660"/>
    <w:rsid w:val="00163617"/>
    <w:rsid w:val="00164234"/>
    <w:rsid w:val="001700AE"/>
    <w:rsid w:val="00170E01"/>
    <w:rsid w:val="00171EB3"/>
    <w:rsid w:val="00172D79"/>
    <w:rsid w:val="00173173"/>
    <w:rsid w:val="00173558"/>
    <w:rsid w:val="00173D13"/>
    <w:rsid w:val="00174B9F"/>
    <w:rsid w:val="00174E19"/>
    <w:rsid w:val="001767D1"/>
    <w:rsid w:val="00176FA3"/>
    <w:rsid w:val="001770A4"/>
    <w:rsid w:val="00177580"/>
    <w:rsid w:val="00177D9E"/>
    <w:rsid w:val="00180196"/>
    <w:rsid w:val="00180574"/>
    <w:rsid w:val="001808FD"/>
    <w:rsid w:val="00180A56"/>
    <w:rsid w:val="0018139B"/>
    <w:rsid w:val="0018262D"/>
    <w:rsid w:val="0018269D"/>
    <w:rsid w:val="00183615"/>
    <w:rsid w:val="00183CA8"/>
    <w:rsid w:val="00183D03"/>
    <w:rsid w:val="001848E3"/>
    <w:rsid w:val="00184B58"/>
    <w:rsid w:val="001879F7"/>
    <w:rsid w:val="00187B28"/>
    <w:rsid w:val="00190CDB"/>
    <w:rsid w:val="00191F9B"/>
    <w:rsid w:val="00192201"/>
    <w:rsid w:val="00192521"/>
    <w:rsid w:val="00192542"/>
    <w:rsid w:val="001926DB"/>
    <w:rsid w:val="00192920"/>
    <w:rsid w:val="00193DFB"/>
    <w:rsid w:val="00194335"/>
    <w:rsid w:val="00194396"/>
    <w:rsid w:val="001951D7"/>
    <w:rsid w:val="001957B8"/>
    <w:rsid w:val="0019600E"/>
    <w:rsid w:val="00196586"/>
    <w:rsid w:val="00196E08"/>
    <w:rsid w:val="001A0252"/>
    <w:rsid w:val="001A1827"/>
    <w:rsid w:val="001A1995"/>
    <w:rsid w:val="001A1A8A"/>
    <w:rsid w:val="001A1F61"/>
    <w:rsid w:val="001A1F8F"/>
    <w:rsid w:val="001A2477"/>
    <w:rsid w:val="001A28B9"/>
    <w:rsid w:val="001A35A1"/>
    <w:rsid w:val="001A3634"/>
    <w:rsid w:val="001A3697"/>
    <w:rsid w:val="001A66E3"/>
    <w:rsid w:val="001A6D21"/>
    <w:rsid w:val="001A7023"/>
    <w:rsid w:val="001A7136"/>
    <w:rsid w:val="001A7603"/>
    <w:rsid w:val="001A7FD0"/>
    <w:rsid w:val="001B078E"/>
    <w:rsid w:val="001B2DBC"/>
    <w:rsid w:val="001B340F"/>
    <w:rsid w:val="001B47C3"/>
    <w:rsid w:val="001B491B"/>
    <w:rsid w:val="001B4F2A"/>
    <w:rsid w:val="001B534E"/>
    <w:rsid w:val="001B566C"/>
    <w:rsid w:val="001B5825"/>
    <w:rsid w:val="001B5DF2"/>
    <w:rsid w:val="001B6115"/>
    <w:rsid w:val="001B6D5D"/>
    <w:rsid w:val="001C0048"/>
    <w:rsid w:val="001C20CF"/>
    <w:rsid w:val="001C22DF"/>
    <w:rsid w:val="001C2C32"/>
    <w:rsid w:val="001C4138"/>
    <w:rsid w:val="001C54A8"/>
    <w:rsid w:val="001C5AE3"/>
    <w:rsid w:val="001C676A"/>
    <w:rsid w:val="001C7D03"/>
    <w:rsid w:val="001C7FD1"/>
    <w:rsid w:val="001D0714"/>
    <w:rsid w:val="001D128E"/>
    <w:rsid w:val="001D1464"/>
    <w:rsid w:val="001D1D98"/>
    <w:rsid w:val="001D1E06"/>
    <w:rsid w:val="001D2769"/>
    <w:rsid w:val="001D371C"/>
    <w:rsid w:val="001D436F"/>
    <w:rsid w:val="001D4385"/>
    <w:rsid w:val="001D5250"/>
    <w:rsid w:val="001D5FD0"/>
    <w:rsid w:val="001D739D"/>
    <w:rsid w:val="001E000A"/>
    <w:rsid w:val="001E028F"/>
    <w:rsid w:val="001E02CC"/>
    <w:rsid w:val="001E1758"/>
    <w:rsid w:val="001E208F"/>
    <w:rsid w:val="001E22E8"/>
    <w:rsid w:val="001E3002"/>
    <w:rsid w:val="001E3392"/>
    <w:rsid w:val="001E3A67"/>
    <w:rsid w:val="001E3B0E"/>
    <w:rsid w:val="001E4027"/>
    <w:rsid w:val="001E4A44"/>
    <w:rsid w:val="001E5CBF"/>
    <w:rsid w:val="001E6C05"/>
    <w:rsid w:val="001E7B34"/>
    <w:rsid w:val="001E7CA0"/>
    <w:rsid w:val="001E7FBE"/>
    <w:rsid w:val="001F04C4"/>
    <w:rsid w:val="001F0571"/>
    <w:rsid w:val="001F0832"/>
    <w:rsid w:val="001F0A9B"/>
    <w:rsid w:val="001F1DCC"/>
    <w:rsid w:val="001F35BC"/>
    <w:rsid w:val="001F6E24"/>
    <w:rsid w:val="001F6F52"/>
    <w:rsid w:val="001F71D4"/>
    <w:rsid w:val="001F74FE"/>
    <w:rsid w:val="001F7A07"/>
    <w:rsid w:val="00200213"/>
    <w:rsid w:val="0020066B"/>
    <w:rsid w:val="00201AEB"/>
    <w:rsid w:val="00203AFE"/>
    <w:rsid w:val="00203C08"/>
    <w:rsid w:val="00204405"/>
    <w:rsid w:val="00204BC2"/>
    <w:rsid w:val="0020588B"/>
    <w:rsid w:val="002059B5"/>
    <w:rsid w:val="00206453"/>
    <w:rsid w:val="00206B8F"/>
    <w:rsid w:val="00207E09"/>
    <w:rsid w:val="0021006F"/>
    <w:rsid w:val="0021050A"/>
    <w:rsid w:val="002113CC"/>
    <w:rsid w:val="002123F0"/>
    <w:rsid w:val="00212693"/>
    <w:rsid w:val="00212F1C"/>
    <w:rsid w:val="00213558"/>
    <w:rsid w:val="0021355E"/>
    <w:rsid w:val="002142B3"/>
    <w:rsid w:val="002145E6"/>
    <w:rsid w:val="0021487B"/>
    <w:rsid w:val="002148C5"/>
    <w:rsid w:val="002179E2"/>
    <w:rsid w:val="0022025D"/>
    <w:rsid w:val="0022278A"/>
    <w:rsid w:val="00223C69"/>
    <w:rsid w:val="00224170"/>
    <w:rsid w:val="00224403"/>
    <w:rsid w:val="00224A0F"/>
    <w:rsid w:val="00225A85"/>
    <w:rsid w:val="0022628F"/>
    <w:rsid w:val="00226DC9"/>
    <w:rsid w:val="00226EF1"/>
    <w:rsid w:val="0022714C"/>
    <w:rsid w:val="00227282"/>
    <w:rsid w:val="00227824"/>
    <w:rsid w:val="00227E74"/>
    <w:rsid w:val="002309A5"/>
    <w:rsid w:val="00230DD8"/>
    <w:rsid w:val="002312B2"/>
    <w:rsid w:val="00231D4A"/>
    <w:rsid w:val="00232A7B"/>
    <w:rsid w:val="00234143"/>
    <w:rsid w:val="002342C0"/>
    <w:rsid w:val="00235C17"/>
    <w:rsid w:val="0023658E"/>
    <w:rsid w:val="00237338"/>
    <w:rsid w:val="002401E7"/>
    <w:rsid w:val="00240F51"/>
    <w:rsid w:val="002446E7"/>
    <w:rsid w:val="002454C2"/>
    <w:rsid w:val="0024574F"/>
    <w:rsid w:val="00246522"/>
    <w:rsid w:val="002504DE"/>
    <w:rsid w:val="0025062D"/>
    <w:rsid w:val="00251461"/>
    <w:rsid w:val="002524BC"/>
    <w:rsid w:val="0025296F"/>
    <w:rsid w:val="00252EFE"/>
    <w:rsid w:val="0025325F"/>
    <w:rsid w:val="002532FD"/>
    <w:rsid w:val="002533EE"/>
    <w:rsid w:val="00253D2A"/>
    <w:rsid w:val="002547F0"/>
    <w:rsid w:val="00254E0D"/>
    <w:rsid w:val="00254E5A"/>
    <w:rsid w:val="00255CEA"/>
    <w:rsid w:val="0025615B"/>
    <w:rsid w:val="00256C5A"/>
    <w:rsid w:val="00256F9F"/>
    <w:rsid w:val="00256FFD"/>
    <w:rsid w:val="00257240"/>
    <w:rsid w:val="002577CE"/>
    <w:rsid w:val="0025797D"/>
    <w:rsid w:val="00260E8F"/>
    <w:rsid w:val="00263B61"/>
    <w:rsid w:val="00264BD7"/>
    <w:rsid w:val="0026533C"/>
    <w:rsid w:val="00265A22"/>
    <w:rsid w:val="00266277"/>
    <w:rsid w:val="00266611"/>
    <w:rsid w:val="00266682"/>
    <w:rsid w:val="002669BF"/>
    <w:rsid w:val="00266ACD"/>
    <w:rsid w:val="002673A7"/>
    <w:rsid w:val="002675C5"/>
    <w:rsid w:val="002710F3"/>
    <w:rsid w:val="002714A0"/>
    <w:rsid w:val="0027193A"/>
    <w:rsid w:val="00271A87"/>
    <w:rsid w:val="00273A92"/>
    <w:rsid w:val="00274B93"/>
    <w:rsid w:val="0027510D"/>
    <w:rsid w:val="0027525E"/>
    <w:rsid w:val="002768E6"/>
    <w:rsid w:val="00276EF9"/>
    <w:rsid w:val="00277037"/>
    <w:rsid w:val="0027713A"/>
    <w:rsid w:val="0027763D"/>
    <w:rsid w:val="00277818"/>
    <w:rsid w:val="002807D5"/>
    <w:rsid w:val="00281857"/>
    <w:rsid w:val="00282141"/>
    <w:rsid w:val="0028285E"/>
    <w:rsid w:val="00282F50"/>
    <w:rsid w:val="0028380E"/>
    <w:rsid w:val="002842C4"/>
    <w:rsid w:val="002845CB"/>
    <w:rsid w:val="00284A53"/>
    <w:rsid w:val="0028515D"/>
    <w:rsid w:val="002853BD"/>
    <w:rsid w:val="00285736"/>
    <w:rsid w:val="00285C0D"/>
    <w:rsid w:val="002874FE"/>
    <w:rsid w:val="0028766D"/>
    <w:rsid w:val="00287B0B"/>
    <w:rsid w:val="002902EE"/>
    <w:rsid w:val="00290BA1"/>
    <w:rsid w:val="002910DA"/>
    <w:rsid w:val="00291C07"/>
    <w:rsid w:val="00292089"/>
    <w:rsid w:val="00292CF5"/>
    <w:rsid w:val="002944FE"/>
    <w:rsid w:val="00294521"/>
    <w:rsid w:val="00295019"/>
    <w:rsid w:val="002958C3"/>
    <w:rsid w:val="0029653A"/>
    <w:rsid w:val="00296C2E"/>
    <w:rsid w:val="002971F5"/>
    <w:rsid w:val="00297DA3"/>
    <w:rsid w:val="002A0D07"/>
    <w:rsid w:val="002A0D75"/>
    <w:rsid w:val="002A1A4F"/>
    <w:rsid w:val="002A2554"/>
    <w:rsid w:val="002A2E3F"/>
    <w:rsid w:val="002A2E50"/>
    <w:rsid w:val="002A3126"/>
    <w:rsid w:val="002A367B"/>
    <w:rsid w:val="002A3B49"/>
    <w:rsid w:val="002A3E12"/>
    <w:rsid w:val="002A4243"/>
    <w:rsid w:val="002A42F0"/>
    <w:rsid w:val="002A556E"/>
    <w:rsid w:val="002A6583"/>
    <w:rsid w:val="002A683B"/>
    <w:rsid w:val="002B07CE"/>
    <w:rsid w:val="002B0DE0"/>
    <w:rsid w:val="002B1ADD"/>
    <w:rsid w:val="002B1CFE"/>
    <w:rsid w:val="002B1F87"/>
    <w:rsid w:val="002B2090"/>
    <w:rsid w:val="002B2598"/>
    <w:rsid w:val="002B3E92"/>
    <w:rsid w:val="002B4007"/>
    <w:rsid w:val="002B4671"/>
    <w:rsid w:val="002B4868"/>
    <w:rsid w:val="002B4C51"/>
    <w:rsid w:val="002B4F87"/>
    <w:rsid w:val="002B5104"/>
    <w:rsid w:val="002B566B"/>
    <w:rsid w:val="002B6B01"/>
    <w:rsid w:val="002B7B29"/>
    <w:rsid w:val="002C01AE"/>
    <w:rsid w:val="002C132C"/>
    <w:rsid w:val="002C17FC"/>
    <w:rsid w:val="002C187D"/>
    <w:rsid w:val="002C1A92"/>
    <w:rsid w:val="002C1F52"/>
    <w:rsid w:val="002C22DB"/>
    <w:rsid w:val="002C2DA9"/>
    <w:rsid w:val="002C2E4B"/>
    <w:rsid w:val="002C374E"/>
    <w:rsid w:val="002C49C5"/>
    <w:rsid w:val="002C4B27"/>
    <w:rsid w:val="002C4BBE"/>
    <w:rsid w:val="002C5AB3"/>
    <w:rsid w:val="002C61AE"/>
    <w:rsid w:val="002C7CB1"/>
    <w:rsid w:val="002D0063"/>
    <w:rsid w:val="002D1E12"/>
    <w:rsid w:val="002D3108"/>
    <w:rsid w:val="002D3855"/>
    <w:rsid w:val="002D4924"/>
    <w:rsid w:val="002D5F67"/>
    <w:rsid w:val="002D6A32"/>
    <w:rsid w:val="002D7414"/>
    <w:rsid w:val="002D7D2D"/>
    <w:rsid w:val="002E106A"/>
    <w:rsid w:val="002E10AB"/>
    <w:rsid w:val="002E1AEB"/>
    <w:rsid w:val="002E2268"/>
    <w:rsid w:val="002E2FB8"/>
    <w:rsid w:val="002E4E0B"/>
    <w:rsid w:val="002E54D5"/>
    <w:rsid w:val="002E5808"/>
    <w:rsid w:val="002E58D3"/>
    <w:rsid w:val="002E5A19"/>
    <w:rsid w:val="002E5BEA"/>
    <w:rsid w:val="002E5FCC"/>
    <w:rsid w:val="002E64C0"/>
    <w:rsid w:val="002E6BA6"/>
    <w:rsid w:val="002E6DCA"/>
    <w:rsid w:val="002E6DF6"/>
    <w:rsid w:val="002E794C"/>
    <w:rsid w:val="002E7971"/>
    <w:rsid w:val="002F1670"/>
    <w:rsid w:val="002F2064"/>
    <w:rsid w:val="002F2838"/>
    <w:rsid w:val="002F2F00"/>
    <w:rsid w:val="002F33DF"/>
    <w:rsid w:val="002F3FC0"/>
    <w:rsid w:val="002F4B7E"/>
    <w:rsid w:val="002F51C0"/>
    <w:rsid w:val="002F587B"/>
    <w:rsid w:val="002F5BB8"/>
    <w:rsid w:val="002F5BD9"/>
    <w:rsid w:val="002F6FA1"/>
    <w:rsid w:val="002F7478"/>
    <w:rsid w:val="003005CD"/>
    <w:rsid w:val="00300A6B"/>
    <w:rsid w:val="003022AC"/>
    <w:rsid w:val="00302FD6"/>
    <w:rsid w:val="0030407A"/>
    <w:rsid w:val="003054A3"/>
    <w:rsid w:val="0030692E"/>
    <w:rsid w:val="0030699C"/>
    <w:rsid w:val="003070E3"/>
    <w:rsid w:val="0030722C"/>
    <w:rsid w:val="00310716"/>
    <w:rsid w:val="00310C96"/>
    <w:rsid w:val="00311386"/>
    <w:rsid w:val="0031142E"/>
    <w:rsid w:val="00312449"/>
    <w:rsid w:val="00315783"/>
    <w:rsid w:val="00316831"/>
    <w:rsid w:val="00316D4C"/>
    <w:rsid w:val="003175E0"/>
    <w:rsid w:val="00320391"/>
    <w:rsid w:val="003218ED"/>
    <w:rsid w:val="003223A3"/>
    <w:rsid w:val="00322B61"/>
    <w:rsid w:val="00324143"/>
    <w:rsid w:val="00324EAA"/>
    <w:rsid w:val="003251DB"/>
    <w:rsid w:val="00325BE7"/>
    <w:rsid w:val="003265EF"/>
    <w:rsid w:val="00326AAE"/>
    <w:rsid w:val="00327168"/>
    <w:rsid w:val="003277AD"/>
    <w:rsid w:val="00327B19"/>
    <w:rsid w:val="0033053E"/>
    <w:rsid w:val="0033080B"/>
    <w:rsid w:val="003309D4"/>
    <w:rsid w:val="00330A7C"/>
    <w:rsid w:val="00331193"/>
    <w:rsid w:val="0033366C"/>
    <w:rsid w:val="0033413F"/>
    <w:rsid w:val="00334C97"/>
    <w:rsid w:val="00335430"/>
    <w:rsid w:val="0033558B"/>
    <w:rsid w:val="003366AD"/>
    <w:rsid w:val="003366BB"/>
    <w:rsid w:val="003378B2"/>
    <w:rsid w:val="00337DA2"/>
    <w:rsid w:val="0034027E"/>
    <w:rsid w:val="003403B5"/>
    <w:rsid w:val="003406FE"/>
    <w:rsid w:val="00340B73"/>
    <w:rsid w:val="00342781"/>
    <w:rsid w:val="00342964"/>
    <w:rsid w:val="00342ABE"/>
    <w:rsid w:val="003430EE"/>
    <w:rsid w:val="00345599"/>
    <w:rsid w:val="00345D43"/>
    <w:rsid w:val="00345DFA"/>
    <w:rsid w:val="00345FFF"/>
    <w:rsid w:val="0034610C"/>
    <w:rsid w:val="003461D1"/>
    <w:rsid w:val="00346661"/>
    <w:rsid w:val="00350561"/>
    <w:rsid w:val="00351107"/>
    <w:rsid w:val="00351528"/>
    <w:rsid w:val="0035169F"/>
    <w:rsid w:val="00351AFD"/>
    <w:rsid w:val="00351F6C"/>
    <w:rsid w:val="00352C46"/>
    <w:rsid w:val="00352E5F"/>
    <w:rsid w:val="003533D4"/>
    <w:rsid w:val="003544C9"/>
    <w:rsid w:val="00355BAF"/>
    <w:rsid w:val="00355BBC"/>
    <w:rsid w:val="00356575"/>
    <w:rsid w:val="00357809"/>
    <w:rsid w:val="003613FE"/>
    <w:rsid w:val="00361CA4"/>
    <w:rsid w:val="003621E3"/>
    <w:rsid w:val="00365152"/>
    <w:rsid w:val="003661C7"/>
    <w:rsid w:val="003664F0"/>
    <w:rsid w:val="00367C0B"/>
    <w:rsid w:val="003705D6"/>
    <w:rsid w:val="00370853"/>
    <w:rsid w:val="00370F0A"/>
    <w:rsid w:val="0037122C"/>
    <w:rsid w:val="00371767"/>
    <w:rsid w:val="003721B8"/>
    <w:rsid w:val="0037430D"/>
    <w:rsid w:val="00374794"/>
    <w:rsid w:val="00374A22"/>
    <w:rsid w:val="00374CB5"/>
    <w:rsid w:val="00375005"/>
    <w:rsid w:val="003753AB"/>
    <w:rsid w:val="00375AA6"/>
    <w:rsid w:val="00376AD1"/>
    <w:rsid w:val="00377594"/>
    <w:rsid w:val="00377726"/>
    <w:rsid w:val="00382E25"/>
    <w:rsid w:val="00385445"/>
    <w:rsid w:val="0038597A"/>
    <w:rsid w:val="00385CFD"/>
    <w:rsid w:val="00386378"/>
    <w:rsid w:val="00390A90"/>
    <w:rsid w:val="00391148"/>
    <w:rsid w:val="00391E81"/>
    <w:rsid w:val="0039216F"/>
    <w:rsid w:val="00393167"/>
    <w:rsid w:val="003944C5"/>
    <w:rsid w:val="00394FA1"/>
    <w:rsid w:val="00396124"/>
    <w:rsid w:val="0039650F"/>
    <w:rsid w:val="003971B9"/>
    <w:rsid w:val="003972E4"/>
    <w:rsid w:val="003979A8"/>
    <w:rsid w:val="003A07D8"/>
    <w:rsid w:val="003A0C9E"/>
    <w:rsid w:val="003A177D"/>
    <w:rsid w:val="003A259F"/>
    <w:rsid w:val="003A4323"/>
    <w:rsid w:val="003A4E16"/>
    <w:rsid w:val="003A7E9D"/>
    <w:rsid w:val="003A7EB1"/>
    <w:rsid w:val="003A7F56"/>
    <w:rsid w:val="003B0313"/>
    <w:rsid w:val="003B0604"/>
    <w:rsid w:val="003B0CC9"/>
    <w:rsid w:val="003B1150"/>
    <w:rsid w:val="003B1C04"/>
    <w:rsid w:val="003B1F11"/>
    <w:rsid w:val="003B2D81"/>
    <w:rsid w:val="003B3CC6"/>
    <w:rsid w:val="003B45B3"/>
    <w:rsid w:val="003B494B"/>
    <w:rsid w:val="003B5D61"/>
    <w:rsid w:val="003B5F99"/>
    <w:rsid w:val="003B609B"/>
    <w:rsid w:val="003B720D"/>
    <w:rsid w:val="003B7FA9"/>
    <w:rsid w:val="003C055C"/>
    <w:rsid w:val="003C0CCC"/>
    <w:rsid w:val="003C2855"/>
    <w:rsid w:val="003C2B48"/>
    <w:rsid w:val="003C330C"/>
    <w:rsid w:val="003C3AB4"/>
    <w:rsid w:val="003C43B4"/>
    <w:rsid w:val="003C4DDD"/>
    <w:rsid w:val="003C5983"/>
    <w:rsid w:val="003C6747"/>
    <w:rsid w:val="003C6A27"/>
    <w:rsid w:val="003C6E7B"/>
    <w:rsid w:val="003C707C"/>
    <w:rsid w:val="003C7860"/>
    <w:rsid w:val="003D00A0"/>
    <w:rsid w:val="003D03E3"/>
    <w:rsid w:val="003D0413"/>
    <w:rsid w:val="003D07E7"/>
    <w:rsid w:val="003D20C3"/>
    <w:rsid w:val="003D38A6"/>
    <w:rsid w:val="003D5215"/>
    <w:rsid w:val="003D5383"/>
    <w:rsid w:val="003D65B3"/>
    <w:rsid w:val="003D65EF"/>
    <w:rsid w:val="003E14BB"/>
    <w:rsid w:val="003E3263"/>
    <w:rsid w:val="003E339D"/>
    <w:rsid w:val="003E33D5"/>
    <w:rsid w:val="003E5085"/>
    <w:rsid w:val="003E5303"/>
    <w:rsid w:val="003E6446"/>
    <w:rsid w:val="003E6620"/>
    <w:rsid w:val="003E752B"/>
    <w:rsid w:val="003E7922"/>
    <w:rsid w:val="003E7ACD"/>
    <w:rsid w:val="003F20DD"/>
    <w:rsid w:val="003F2891"/>
    <w:rsid w:val="003F2A70"/>
    <w:rsid w:val="003F2BD3"/>
    <w:rsid w:val="003F2DE3"/>
    <w:rsid w:val="003F3EBC"/>
    <w:rsid w:val="003F52E4"/>
    <w:rsid w:val="003F6144"/>
    <w:rsid w:val="0040000C"/>
    <w:rsid w:val="004001BF"/>
    <w:rsid w:val="00400768"/>
    <w:rsid w:val="00401821"/>
    <w:rsid w:val="00401823"/>
    <w:rsid w:val="00401C7A"/>
    <w:rsid w:val="00401F31"/>
    <w:rsid w:val="004020D8"/>
    <w:rsid w:val="00402801"/>
    <w:rsid w:val="00402EC5"/>
    <w:rsid w:val="0040370A"/>
    <w:rsid w:val="00403A33"/>
    <w:rsid w:val="00403A39"/>
    <w:rsid w:val="00403D55"/>
    <w:rsid w:val="004045CF"/>
    <w:rsid w:val="00404CF1"/>
    <w:rsid w:val="0040682E"/>
    <w:rsid w:val="004069A8"/>
    <w:rsid w:val="004069D2"/>
    <w:rsid w:val="00406C30"/>
    <w:rsid w:val="0040725E"/>
    <w:rsid w:val="004072C0"/>
    <w:rsid w:val="004074E1"/>
    <w:rsid w:val="00410003"/>
    <w:rsid w:val="004100A9"/>
    <w:rsid w:val="00412F39"/>
    <w:rsid w:val="004137F1"/>
    <w:rsid w:val="00413CD8"/>
    <w:rsid w:val="004143A8"/>
    <w:rsid w:val="004145A7"/>
    <w:rsid w:val="00414A9A"/>
    <w:rsid w:val="004161E5"/>
    <w:rsid w:val="0041627B"/>
    <w:rsid w:val="0041665B"/>
    <w:rsid w:val="00416BBD"/>
    <w:rsid w:val="00417305"/>
    <w:rsid w:val="0041732F"/>
    <w:rsid w:val="004178FB"/>
    <w:rsid w:val="0042152C"/>
    <w:rsid w:val="0042172C"/>
    <w:rsid w:val="004217E5"/>
    <w:rsid w:val="00421ED5"/>
    <w:rsid w:val="0042468D"/>
    <w:rsid w:val="004256DB"/>
    <w:rsid w:val="00427B80"/>
    <w:rsid w:val="00431751"/>
    <w:rsid w:val="00432224"/>
    <w:rsid w:val="004326DF"/>
    <w:rsid w:val="004328C4"/>
    <w:rsid w:val="00432942"/>
    <w:rsid w:val="00433417"/>
    <w:rsid w:val="004334EA"/>
    <w:rsid w:val="004335A4"/>
    <w:rsid w:val="0043612C"/>
    <w:rsid w:val="00436195"/>
    <w:rsid w:val="00436B47"/>
    <w:rsid w:val="00437740"/>
    <w:rsid w:val="004377C9"/>
    <w:rsid w:val="00441A0F"/>
    <w:rsid w:val="00442E1B"/>
    <w:rsid w:val="00442EA1"/>
    <w:rsid w:val="004444FE"/>
    <w:rsid w:val="0044490B"/>
    <w:rsid w:val="004451BD"/>
    <w:rsid w:val="004451DE"/>
    <w:rsid w:val="0044609B"/>
    <w:rsid w:val="004460A2"/>
    <w:rsid w:val="004460F4"/>
    <w:rsid w:val="004461FE"/>
    <w:rsid w:val="004462D0"/>
    <w:rsid w:val="004466A3"/>
    <w:rsid w:val="004501FA"/>
    <w:rsid w:val="004520C9"/>
    <w:rsid w:val="004521BC"/>
    <w:rsid w:val="00452AF8"/>
    <w:rsid w:val="00452C37"/>
    <w:rsid w:val="00452D9B"/>
    <w:rsid w:val="004533FC"/>
    <w:rsid w:val="004535C5"/>
    <w:rsid w:val="004537BF"/>
    <w:rsid w:val="0045469F"/>
    <w:rsid w:val="004549FB"/>
    <w:rsid w:val="004568D4"/>
    <w:rsid w:val="00456F3E"/>
    <w:rsid w:val="00457C19"/>
    <w:rsid w:val="00457F08"/>
    <w:rsid w:val="00462154"/>
    <w:rsid w:val="0046264A"/>
    <w:rsid w:val="004626FA"/>
    <w:rsid w:val="00462AB7"/>
    <w:rsid w:val="0046332B"/>
    <w:rsid w:val="00463E2D"/>
    <w:rsid w:val="004640C7"/>
    <w:rsid w:val="00464629"/>
    <w:rsid w:val="004646ED"/>
    <w:rsid w:val="00464AA2"/>
    <w:rsid w:val="004658A3"/>
    <w:rsid w:val="00465B26"/>
    <w:rsid w:val="00466103"/>
    <w:rsid w:val="00466494"/>
    <w:rsid w:val="004672A4"/>
    <w:rsid w:val="00470465"/>
    <w:rsid w:val="00471806"/>
    <w:rsid w:val="00471F5F"/>
    <w:rsid w:val="004725EF"/>
    <w:rsid w:val="00472A0F"/>
    <w:rsid w:val="00472D0E"/>
    <w:rsid w:val="0047373E"/>
    <w:rsid w:val="00475386"/>
    <w:rsid w:val="0047665B"/>
    <w:rsid w:val="00477CD7"/>
    <w:rsid w:val="0048028F"/>
    <w:rsid w:val="0048187D"/>
    <w:rsid w:val="004834C7"/>
    <w:rsid w:val="00483B7D"/>
    <w:rsid w:val="004844A8"/>
    <w:rsid w:val="004855F6"/>
    <w:rsid w:val="00485D57"/>
    <w:rsid w:val="00486494"/>
    <w:rsid w:val="00486A91"/>
    <w:rsid w:val="004878F1"/>
    <w:rsid w:val="00487974"/>
    <w:rsid w:val="0049026A"/>
    <w:rsid w:val="004904BB"/>
    <w:rsid w:val="004905BA"/>
    <w:rsid w:val="00491577"/>
    <w:rsid w:val="00492404"/>
    <w:rsid w:val="00492C8C"/>
    <w:rsid w:val="00493959"/>
    <w:rsid w:val="00493B17"/>
    <w:rsid w:val="00495679"/>
    <w:rsid w:val="00495928"/>
    <w:rsid w:val="0049683B"/>
    <w:rsid w:val="004A046A"/>
    <w:rsid w:val="004A064D"/>
    <w:rsid w:val="004A15EA"/>
    <w:rsid w:val="004A1E22"/>
    <w:rsid w:val="004A25FB"/>
    <w:rsid w:val="004A2BFF"/>
    <w:rsid w:val="004A445A"/>
    <w:rsid w:val="004A4886"/>
    <w:rsid w:val="004A53C2"/>
    <w:rsid w:val="004A61E4"/>
    <w:rsid w:val="004A6C7C"/>
    <w:rsid w:val="004A7AB3"/>
    <w:rsid w:val="004A7D16"/>
    <w:rsid w:val="004B0104"/>
    <w:rsid w:val="004B09EA"/>
    <w:rsid w:val="004B0BBB"/>
    <w:rsid w:val="004B1AFE"/>
    <w:rsid w:val="004B2C0D"/>
    <w:rsid w:val="004B2F86"/>
    <w:rsid w:val="004B3AD9"/>
    <w:rsid w:val="004B46E5"/>
    <w:rsid w:val="004B4974"/>
    <w:rsid w:val="004B5E05"/>
    <w:rsid w:val="004C02F4"/>
    <w:rsid w:val="004C1AE4"/>
    <w:rsid w:val="004C1DC4"/>
    <w:rsid w:val="004C263A"/>
    <w:rsid w:val="004C2F19"/>
    <w:rsid w:val="004C2F4D"/>
    <w:rsid w:val="004C3368"/>
    <w:rsid w:val="004C3CD4"/>
    <w:rsid w:val="004C3EAB"/>
    <w:rsid w:val="004C5480"/>
    <w:rsid w:val="004C5527"/>
    <w:rsid w:val="004C64E2"/>
    <w:rsid w:val="004C651A"/>
    <w:rsid w:val="004C67A6"/>
    <w:rsid w:val="004C6AC2"/>
    <w:rsid w:val="004C7C56"/>
    <w:rsid w:val="004D0058"/>
    <w:rsid w:val="004D03C8"/>
    <w:rsid w:val="004D1404"/>
    <w:rsid w:val="004D27CD"/>
    <w:rsid w:val="004D494D"/>
    <w:rsid w:val="004D54A9"/>
    <w:rsid w:val="004D6222"/>
    <w:rsid w:val="004D6DE8"/>
    <w:rsid w:val="004D6FA0"/>
    <w:rsid w:val="004D7BB6"/>
    <w:rsid w:val="004D7DD7"/>
    <w:rsid w:val="004E0591"/>
    <w:rsid w:val="004E0616"/>
    <w:rsid w:val="004E0E42"/>
    <w:rsid w:val="004E10AF"/>
    <w:rsid w:val="004E2219"/>
    <w:rsid w:val="004E2383"/>
    <w:rsid w:val="004E4BB5"/>
    <w:rsid w:val="004E5185"/>
    <w:rsid w:val="004E51E4"/>
    <w:rsid w:val="004E560B"/>
    <w:rsid w:val="004E5BFA"/>
    <w:rsid w:val="004E67D4"/>
    <w:rsid w:val="004E7300"/>
    <w:rsid w:val="004E739F"/>
    <w:rsid w:val="004E756A"/>
    <w:rsid w:val="004E7613"/>
    <w:rsid w:val="004E778F"/>
    <w:rsid w:val="004E7E7E"/>
    <w:rsid w:val="004F0013"/>
    <w:rsid w:val="004F16FA"/>
    <w:rsid w:val="004F2627"/>
    <w:rsid w:val="004F2BE1"/>
    <w:rsid w:val="004F4430"/>
    <w:rsid w:val="004F55DC"/>
    <w:rsid w:val="004F5CC5"/>
    <w:rsid w:val="004F625F"/>
    <w:rsid w:val="004F6CCB"/>
    <w:rsid w:val="004F6FF9"/>
    <w:rsid w:val="00501869"/>
    <w:rsid w:val="00502CC5"/>
    <w:rsid w:val="00503DE2"/>
    <w:rsid w:val="0050413C"/>
    <w:rsid w:val="005054AF"/>
    <w:rsid w:val="00505F7D"/>
    <w:rsid w:val="005071B3"/>
    <w:rsid w:val="005076A8"/>
    <w:rsid w:val="0050772B"/>
    <w:rsid w:val="0050791C"/>
    <w:rsid w:val="00507E3D"/>
    <w:rsid w:val="005120A7"/>
    <w:rsid w:val="005124F8"/>
    <w:rsid w:val="00512620"/>
    <w:rsid w:val="00512D77"/>
    <w:rsid w:val="00513665"/>
    <w:rsid w:val="005139D2"/>
    <w:rsid w:val="00514A2B"/>
    <w:rsid w:val="00514AF3"/>
    <w:rsid w:val="005150A2"/>
    <w:rsid w:val="0051537F"/>
    <w:rsid w:val="00515622"/>
    <w:rsid w:val="00516584"/>
    <w:rsid w:val="005169F1"/>
    <w:rsid w:val="00517597"/>
    <w:rsid w:val="0052017B"/>
    <w:rsid w:val="00520A9F"/>
    <w:rsid w:val="00520B24"/>
    <w:rsid w:val="0052124B"/>
    <w:rsid w:val="00521E8D"/>
    <w:rsid w:val="0052216C"/>
    <w:rsid w:val="00522742"/>
    <w:rsid w:val="0052278F"/>
    <w:rsid w:val="0052286A"/>
    <w:rsid w:val="00522FC7"/>
    <w:rsid w:val="00524358"/>
    <w:rsid w:val="005249AF"/>
    <w:rsid w:val="00524A65"/>
    <w:rsid w:val="0052506B"/>
    <w:rsid w:val="005256FB"/>
    <w:rsid w:val="00525833"/>
    <w:rsid w:val="00525F06"/>
    <w:rsid w:val="00526988"/>
    <w:rsid w:val="005278FE"/>
    <w:rsid w:val="00531C32"/>
    <w:rsid w:val="00532535"/>
    <w:rsid w:val="005337C1"/>
    <w:rsid w:val="00534F22"/>
    <w:rsid w:val="005377C1"/>
    <w:rsid w:val="005413A9"/>
    <w:rsid w:val="00541C19"/>
    <w:rsid w:val="00542273"/>
    <w:rsid w:val="005427DB"/>
    <w:rsid w:val="00542BD5"/>
    <w:rsid w:val="00542F6C"/>
    <w:rsid w:val="005433BE"/>
    <w:rsid w:val="0054374E"/>
    <w:rsid w:val="00543913"/>
    <w:rsid w:val="00543CF1"/>
    <w:rsid w:val="00543E73"/>
    <w:rsid w:val="00545EF5"/>
    <w:rsid w:val="00546296"/>
    <w:rsid w:val="00546F00"/>
    <w:rsid w:val="0054705F"/>
    <w:rsid w:val="00547972"/>
    <w:rsid w:val="00547D14"/>
    <w:rsid w:val="00547FA8"/>
    <w:rsid w:val="00550195"/>
    <w:rsid w:val="005505C6"/>
    <w:rsid w:val="00550AE4"/>
    <w:rsid w:val="00550B03"/>
    <w:rsid w:val="00552221"/>
    <w:rsid w:val="00553134"/>
    <w:rsid w:val="00553CBD"/>
    <w:rsid w:val="00555028"/>
    <w:rsid w:val="00555422"/>
    <w:rsid w:val="00556AE3"/>
    <w:rsid w:val="00556C6C"/>
    <w:rsid w:val="0055718B"/>
    <w:rsid w:val="005602ED"/>
    <w:rsid w:val="00560CE6"/>
    <w:rsid w:val="00561276"/>
    <w:rsid w:val="00561D02"/>
    <w:rsid w:val="00563601"/>
    <w:rsid w:val="005639E2"/>
    <w:rsid w:val="00564980"/>
    <w:rsid w:val="00565200"/>
    <w:rsid w:val="00565EAF"/>
    <w:rsid w:val="0056630E"/>
    <w:rsid w:val="005669F2"/>
    <w:rsid w:val="00566AB1"/>
    <w:rsid w:val="00567B06"/>
    <w:rsid w:val="00567E53"/>
    <w:rsid w:val="00567E8C"/>
    <w:rsid w:val="0057036C"/>
    <w:rsid w:val="00571AB4"/>
    <w:rsid w:val="005721A5"/>
    <w:rsid w:val="005726D2"/>
    <w:rsid w:val="00573009"/>
    <w:rsid w:val="00573B24"/>
    <w:rsid w:val="0057416E"/>
    <w:rsid w:val="0057426D"/>
    <w:rsid w:val="005754CB"/>
    <w:rsid w:val="00576664"/>
    <w:rsid w:val="0058120C"/>
    <w:rsid w:val="005818BA"/>
    <w:rsid w:val="00582DEA"/>
    <w:rsid w:val="00583C31"/>
    <w:rsid w:val="00584588"/>
    <w:rsid w:val="0058650F"/>
    <w:rsid w:val="005869E1"/>
    <w:rsid w:val="00586ABE"/>
    <w:rsid w:val="00587284"/>
    <w:rsid w:val="00591C1B"/>
    <w:rsid w:val="00592AC9"/>
    <w:rsid w:val="00593D59"/>
    <w:rsid w:val="005948ED"/>
    <w:rsid w:val="00596252"/>
    <w:rsid w:val="005970A8"/>
    <w:rsid w:val="0059736B"/>
    <w:rsid w:val="005A014F"/>
    <w:rsid w:val="005A0962"/>
    <w:rsid w:val="005A10D4"/>
    <w:rsid w:val="005A1ECF"/>
    <w:rsid w:val="005A2BC8"/>
    <w:rsid w:val="005A302E"/>
    <w:rsid w:val="005A40EF"/>
    <w:rsid w:val="005A4B68"/>
    <w:rsid w:val="005A5167"/>
    <w:rsid w:val="005A58D3"/>
    <w:rsid w:val="005A662B"/>
    <w:rsid w:val="005A6BCB"/>
    <w:rsid w:val="005B0BD7"/>
    <w:rsid w:val="005B1198"/>
    <w:rsid w:val="005B190F"/>
    <w:rsid w:val="005B1F0C"/>
    <w:rsid w:val="005B1FD4"/>
    <w:rsid w:val="005B2C98"/>
    <w:rsid w:val="005B2EF5"/>
    <w:rsid w:val="005B3A16"/>
    <w:rsid w:val="005B3B29"/>
    <w:rsid w:val="005B4829"/>
    <w:rsid w:val="005B4C47"/>
    <w:rsid w:val="005B5438"/>
    <w:rsid w:val="005B7521"/>
    <w:rsid w:val="005B7943"/>
    <w:rsid w:val="005B7CBA"/>
    <w:rsid w:val="005C01A7"/>
    <w:rsid w:val="005C0815"/>
    <w:rsid w:val="005C0DE3"/>
    <w:rsid w:val="005C0E23"/>
    <w:rsid w:val="005C1B99"/>
    <w:rsid w:val="005C22DF"/>
    <w:rsid w:val="005C26CB"/>
    <w:rsid w:val="005C2798"/>
    <w:rsid w:val="005C4DD6"/>
    <w:rsid w:val="005C4E01"/>
    <w:rsid w:val="005C586B"/>
    <w:rsid w:val="005C6000"/>
    <w:rsid w:val="005C67B9"/>
    <w:rsid w:val="005C6C2A"/>
    <w:rsid w:val="005C7972"/>
    <w:rsid w:val="005D14C8"/>
    <w:rsid w:val="005D16EE"/>
    <w:rsid w:val="005D2591"/>
    <w:rsid w:val="005D28DA"/>
    <w:rsid w:val="005D3D68"/>
    <w:rsid w:val="005D48D5"/>
    <w:rsid w:val="005D4B1F"/>
    <w:rsid w:val="005D4BA3"/>
    <w:rsid w:val="005D5F46"/>
    <w:rsid w:val="005D6073"/>
    <w:rsid w:val="005D61D4"/>
    <w:rsid w:val="005D67A7"/>
    <w:rsid w:val="005D795D"/>
    <w:rsid w:val="005E0B4D"/>
    <w:rsid w:val="005E0B5D"/>
    <w:rsid w:val="005E0DA6"/>
    <w:rsid w:val="005E1369"/>
    <w:rsid w:val="005E1869"/>
    <w:rsid w:val="005E1F7A"/>
    <w:rsid w:val="005E3573"/>
    <w:rsid w:val="005E4537"/>
    <w:rsid w:val="005E490B"/>
    <w:rsid w:val="005E61BC"/>
    <w:rsid w:val="005E6394"/>
    <w:rsid w:val="005E65DA"/>
    <w:rsid w:val="005E7365"/>
    <w:rsid w:val="005E78B3"/>
    <w:rsid w:val="005F073A"/>
    <w:rsid w:val="005F0988"/>
    <w:rsid w:val="005F0C61"/>
    <w:rsid w:val="005F1481"/>
    <w:rsid w:val="005F2A12"/>
    <w:rsid w:val="005F2D37"/>
    <w:rsid w:val="005F48F3"/>
    <w:rsid w:val="005F49AE"/>
    <w:rsid w:val="005F774D"/>
    <w:rsid w:val="00600179"/>
    <w:rsid w:val="00600DC3"/>
    <w:rsid w:val="0060226F"/>
    <w:rsid w:val="0060289A"/>
    <w:rsid w:val="00602A10"/>
    <w:rsid w:val="00602A45"/>
    <w:rsid w:val="00602B93"/>
    <w:rsid w:val="00604237"/>
    <w:rsid w:val="00605086"/>
    <w:rsid w:val="006053C0"/>
    <w:rsid w:val="00605776"/>
    <w:rsid w:val="0060629B"/>
    <w:rsid w:val="00607606"/>
    <w:rsid w:val="00610521"/>
    <w:rsid w:val="00610B59"/>
    <w:rsid w:val="00610B97"/>
    <w:rsid w:val="0061123E"/>
    <w:rsid w:val="006112F7"/>
    <w:rsid w:val="006114AA"/>
    <w:rsid w:val="00613225"/>
    <w:rsid w:val="00613774"/>
    <w:rsid w:val="006142F4"/>
    <w:rsid w:val="006147AE"/>
    <w:rsid w:val="006150B7"/>
    <w:rsid w:val="0061541A"/>
    <w:rsid w:val="006178C6"/>
    <w:rsid w:val="0061790C"/>
    <w:rsid w:val="00621203"/>
    <w:rsid w:val="006216EE"/>
    <w:rsid w:val="0062209C"/>
    <w:rsid w:val="00622408"/>
    <w:rsid w:val="00622CE7"/>
    <w:rsid w:val="00623F6E"/>
    <w:rsid w:val="00624D99"/>
    <w:rsid w:val="006266EC"/>
    <w:rsid w:val="00626E59"/>
    <w:rsid w:val="00627CF1"/>
    <w:rsid w:val="00630415"/>
    <w:rsid w:val="0063044B"/>
    <w:rsid w:val="0063092F"/>
    <w:rsid w:val="00631004"/>
    <w:rsid w:val="0063111C"/>
    <w:rsid w:val="00631D1F"/>
    <w:rsid w:val="00632459"/>
    <w:rsid w:val="00632549"/>
    <w:rsid w:val="006329F0"/>
    <w:rsid w:val="00632D6F"/>
    <w:rsid w:val="00632FC1"/>
    <w:rsid w:val="00633780"/>
    <w:rsid w:val="00634328"/>
    <w:rsid w:val="0063469A"/>
    <w:rsid w:val="0063475D"/>
    <w:rsid w:val="006350EC"/>
    <w:rsid w:val="006354E1"/>
    <w:rsid w:val="00635875"/>
    <w:rsid w:val="00637073"/>
    <w:rsid w:val="006372D9"/>
    <w:rsid w:val="006373E4"/>
    <w:rsid w:val="00637551"/>
    <w:rsid w:val="00637EF9"/>
    <w:rsid w:val="0064067E"/>
    <w:rsid w:val="00640B8F"/>
    <w:rsid w:val="00640EF5"/>
    <w:rsid w:val="00641DC9"/>
    <w:rsid w:val="006446F6"/>
    <w:rsid w:val="006447E3"/>
    <w:rsid w:val="0064642F"/>
    <w:rsid w:val="00646ADD"/>
    <w:rsid w:val="00646C62"/>
    <w:rsid w:val="00646D17"/>
    <w:rsid w:val="006502AC"/>
    <w:rsid w:val="006506A5"/>
    <w:rsid w:val="00650A20"/>
    <w:rsid w:val="00650E59"/>
    <w:rsid w:val="00653B9A"/>
    <w:rsid w:val="00653D79"/>
    <w:rsid w:val="006542F0"/>
    <w:rsid w:val="006544A0"/>
    <w:rsid w:val="006554AB"/>
    <w:rsid w:val="006571C3"/>
    <w:rsid w:val="00657840"/>
    <w:rsid w:val="00657B36"/>
    <w:rsid w:val="006601B8"/>
    <w:rsid w:val="00660272"/>
    <w:rsid w:val="006603FB"/>
    <w:rsid w:val="00660B69"/>
    <w:rsid w:val="006648F2"/>
    <w:rsid w:val="0066497C"/>
    <w:rsid w:val="00666DAF"/>
    <w:rsid w:val="00670008"/>
    <w:rsid w:val="0067038D"/>
    <w:rsid w:val="00670913"/>
    <w:rsid w:val="0067198A"/>
    <w:rsid w:val="006720B9"/>
    <w:rsid w:val="00672DE6"/>
    <w:rsid w:val="00673EC7"/>
    <w:rsid w:val="00674EAD"/>
    <w:rsid w:val="00675371"/>
    <w:rsid w:val="00675C4D"/>
    <w:rsid w:val="0067616C"/>
    <w:rsid w:val="00680784"/>
    <w:rsid w:val="0068230F"/>
    <w:rsid w:val="006826E2"/>
    <w:rsid w:val="00683984"/>
    <w:rsid w:val="00684111"/>
    <w:rsid w:val="00684344"/>
    <w:rsid w:val="00684AD2"/>
    <w:rsid w:val="00684D73"/>
    <w:rsid w:val="006857A1"/>
    <w:rsid w:val="00685AE4"/>
    <w:rsid w:val="00686CAA"/>
    <w:rsid w:val="006874AE"/>
    <w:rsid w:val="0069098F"/>
    <w:rsid w:val="00690F3F"/>
    <w:rsid w:val="006913EC"/>
    <w:rsid w:val="00692B95"/>
    <w:rsid w:val="00693CC9"/>
    <w:rsid w:val="00694095"/>
    <w:rsid w:val="0069414F"/>
    <w:rsid w:val="00694889"/>
    <w:rsid w:val="00694AA8"/>
    <w:rsid w:val="006950B8"/>
    <w:rsid w:val="00695151"/>
    <w:rsid w:val="006959B2"/>
    <w:rsid w:val="006959CC"/>
    <w:rsid w:val="00695ED9"/>
    <w:rsid w:val="006968C4"/>
    <w:rsid w:val="006972BF"/>
    <w:rsid w:val="006976C5"/>
    <w:rsid w:val="006977B5"/>
    <w:rsid w:val="006A0236"/>
    <w:rsid w:val="006A0F20"/>
    <w:rsid w:val="006A12ED"/>
    <w:rsid w:val="006A2175"/>
    <w:rsid w:val="006A2B59"/>
    <w:rsid w:val="006A386F"/>
    <w:rsid w:val="006A3D54"/>
    <w:rsid w:val="006A3F26"/>
    <w:rsid w:val="006A42E2"/>
    <w:rsid w:val="006A43A0"/>
    <w:rsid w:val="006A485A"/>
    <w:rsid w:val="006A5574"/>
    <w:rsid w:val="006A598D"/>
    <w:rsid w:val="006A5CD6"/>
    <w:rsid w:val="006A650C"/>
    <w:rsid w:val="006A770C"/>
    <w:rsid w:val="006A799B"/>
    <w:rsid w:val="006A7B6A"/>
    <w:rsid w:val="006B15DE"/>
    <w:rsid w:val="006B2620"/>
    <w:rsid w:val="006B2AFC"/>
    <w:rsid w:val="006B594B"/>
    <w:rsid w:val="006B5C54"/>
    <w:rsid w:val="006B65ED"/>
    <w:rsid w:val="006B691C"/>
    <w:rsid w:val="006C0F2D"/>
    <w:rsid w:val="006C1200"/>
    <w:rsid w:val="006C1662"/>
    <w:rsid w:val="006C43FC"/>
    <w:rsid w:val="006C47F9"/>
    <w:rsid w:val="006C48DF"/>
    <w:rsid w:val="006C6B37"/>
    <w:rsid w:val="006D02EA"/>
    <w:rsid w:val="006D031D"/>
    <w:rsid w:val="006D0DAF"/>
    <w:rsid w:val="006D1BE9"/>
    <w:rsid w:val="006D1E55"/>
    <w:rsid w:val="006D2B6D"/>
    <w:rsid w:val="006D2D1F"/>
    <w:rsid w:val="006D3FDF"/>
    <w:rsid w:val="006D4CBE"/>
    <w:rsid w:val="006D55D4"/>
    <w:rsid w:val="006D5C8C"/>
    <w:rsid w:val="006D5D16"/>
    <w:rsid w:val="006D6324"/>
    <w:rsid w:val="006D68FE"/>
    <w:rsid w:val="006D779A"/>
    <w:rsid w:val="006D7E46"/>
    <w:rsid w:val="006E05F9"/>
    <w:rsid w:val="006E06A7"/>
    <w:rsid w:val="006E0E8B"/>
    <w:rsid w:val="006E2299"/>
    <w:rsid w:val="006E2441"/>
    <w:rsid w:val="006E25BE"/>
    <w:rsid w:val="006E389F"/>
    <w:rsid w:val="006E3AE0"/>
    <w:rsid w:val="006E3EB8"/>
    <w:rsid w:val="006E4060"/>
    <w:rsid w:val="006E5DFC"/>
    <w:rsid w:val="006E5FB6"/>
    <w:rsid w:val="006E6FCE"/>
    <w:rsid w:val="006E73AB"/>
    <w:rsid w:val="006E770D"/>
    <w:rsid w:val="006F068D"/>
    <w:rsid w:val="006F06DD"/>
    <w:rsid w:val="006F09B9"/>
    <w:rsid w:val="006F0EFD"/>
    <w:rsid w:val="006F118E"/>
    <w:rsid w:val="006F28DB"/>
    <w:rsid w:val="006F2D9A"/>
    <w:rsid w:val="006F380C"/>
    <w:rsid w:val="006F3C78"/>
    <w:rsid w:val="006F4F16"/>
    <w:rsid w:val="006F70BB"/>
    <w:rsid w:val="006F7281"/>
    <w:rsid w:val="006F7492"/>
    <w:rsid w:val="006F784B"/>
    <w:rsid w:val="006F7D22"/>
    <w:rsid w:val="006F7FBB"/>
    <w:rsid w:val="007009AC"/>
    <w:rsid w:val="00700DA5"/>
    <w:rsid w:val="007018F1"/>
    <w:rsid w:val="00702795"/>
    <w:rsid w:val="00702E76"/>
    <w:rsid w:val="007042D9"/>
    <w:rsid w:val="00704605"/>
    <w:rsid w:val="00704CCF"/>
    <w:rsid w:val="0070645A"/>
    <w:rsid w:val="00706923"/>
    <w:rsid w:val="0070701F"/>
    <w:rsid w:val="0070712B"/>
    <w:rsid w:val="00711A30"/>
    <w:rsid w:val="007127F9"/>
    <w:rsid w:val="00712BD1"/>
    <w:rsid w:val="00713F4C"/>
    <w:rsid w:val="00713FE0"/>
    <w:rsid w:val="00714052"/>
    <w:rsid w:val="0071483B"/>
    <w:rsid w:val="00714D9F"/>
    <w:rsid w:val="0071613E"/>
    <w:rsid w:val="0071694B"/>
    <w:rsid w:val="00717125"/>
    <w:rsid w:val="0072075C"/>
    <w:rsid w:val="0072084C"/>
    <w:rsid w:val="007208E0"/>
    <w:rsid w:val="00721376"/>
    <w:rsid w:val="007223D1"/>
    <w:rsid w:val="00722636"/>
    <w:rsid w:val="00724B99"/>
    <w:rsid w:val="00725D1D"/>
    <w:rsid w:val="007276C8"/>
    <w:rsid w:val="00727A5B"/>
    <w:rsid w:val="00730230"/>
    <w:rsid w:val="0073048F"/>
    <w:rsid w:val="00732265"/>
    <w:rsid w:val="007326D9"/>
    <w:rsid w:val="007327E3"/>
    <w:rsid w:val="007350E8"/>
    <w:rsid w:val="00735821"/>
    <w:rsid w:val="0073691E"/>
    <w:rsid w:val="00736C8C"/>
    <w:rsid w:val="0073738C"/>
    <w:rsid w:val="007373C0"/>
    <w:rsid w:val="007404FC"/>
    <w:rsid w:val="007408B5"/>
    <w:rsid w:val="00740B5F"/>
    <w:rsid w:val="00741120"/>
    <w:rsid w:val="00741717"/>
    <w:rsid w:val="00741F03"/>
    <w:rsid w:val="00742DF6"/>
    <w:rsid w:val="00743779"/>
    <w:rsid w:val="00743DCE"/>
    <w:rsid w:val="00744897"/>
    <w:rsid w:val="007448C5"/>
    <w:rsid w:val="0074601D"/>
    <w:rsid w:val="00746077"/>
    <w:rsid w:val="007465B5"/>
    <w:rsid w:val="00747142"/>
    <w:rsid w:val="0074762F"/>
    <w:rsid w:val="00750D1D"/>
    <w:rsid w:val="007522FD"/>
    <w:rsid w:val="00752367"/>
    <w:rsid w:val="007527ED"/>
    <w:rsid w:val="00753B93"/>
    <w:rsid w:val="00753F3E"/>
    <w:rsid w:val="00754C07"/>
    <w:rsid w:val="00754E34"/>
    <w:rsid w:val="00755747"/>
    <w:rsid w:val="00756C8E"/>
    <w:rsid w:val="00757138"/>
    <w:rsid w:val="007577CD"/>
    <w:rsid w:val="007578E1"/>
    <w:rsid w:val="00757C34"/>
    <w:rsid w:val="0076088E"/>
    <w:rsid w:val="00760D2E"/>
    <w:rsid w:val="00761E57"/>
    <w:rsid w:val="00762329"/>
    <w:rsid w:val="007631B0"/>
    <w:rsid w:val="0076374A"/>
    <w:rsid w:val="00763C26"/>
    <w:rsid w:val="00764475"/>
    <w:rsid w:val="00764743"/>
    <w:rsid w:val="00764C38"/>
    <w:rsid w:val="00765432"/>
    <w:rsid w:val="007676B4"/>
    <w:rsid w:val="00770F3D"/>
    <w:rsid w:val="00771EFD"/>
    <w:rsid w:val="00771F06"/>
    <w:rsid w:val="0077290F"/>
    <w:rsid w:val="00772DE5"/>
    <w:rsid w:val="00773098"/>
    <w:rsid w:val="007731A9"/>
    <w:rsid w:val="007740CD"/>
    <w:rsid w:val="00774383"/>
    <w:rsid w:val="00774C65"/>
    <w:rsid w:val="00775728"/>
    <w:rsid w:val="00775A12"/>
    <w:rsid w:val="00775A98"/>
    <w:rsid w:val="00775B8A"/>
    <w:rsid w:val="00776CEE"/>
    <w:rsid w:val="00780086"/>
    <w:rsid w:val="0078085F"/>
    <w:rsid w:val="00781018"/>
    <w:rsid w:val="00782989"/>
    <w:rsid w:val="00782EF9"/>
    <w:rsid w:val="007830CA"/>
    <w:rsid w:val="00783270"/>
    <w:rsid w:val="0078428C"/>
    <w:rsid w:val="0078442F"/>
    <w:rsid w:val="0079164D"/>
    <w:rsid w:val="00791ACD"/>
    <w:rsid w:val="00792C29"/>
    <w:rsid w:val="00793436"/>
    <w:rsid w:val="007937A8"/>
    <w:rsid w:val="00794206"/>
    <w:rsid w:val="00794F5C"/>
    <w:rsid w:val="007951EE"/>
    <w:rsid w:val="007957B9"/>
    <w:rsid w:val="00795FCB"/>
    <w:rsid w:val="0079632A"/>
    <w:rsid w:val="00796ADB"/>
    <w:rsid w:val="00796F50"/>
    <w:rsid w:val="00797C4D"/>
    <w:rsid w:val="007A0144"/>
    <w:rsid w:val="007A10D2"/>
    <w:rsid w:val="007A18A8"/>
    <w:rsid w:val="007A1CEB"/>
    <w:rsid w:val="007A5DF1"/>
    <w:rsid w:val="007A757B"/>
    <w:rsid w:val="007B0D73"/>
    <w:rsid w:val="007B1F30"/>
    <w:rsid w:val="007B266B"/>
    <w:rsid w:val="007B385F"/>
    <w:rsid w:val="007B394A"/>
    <w:rsid w:val="007B446A"/>
    <w:rsid w:val="007B467D"/>
    <w:rsid w:val="007B4D75"/>
    <w:rsid w:val="007B5A89"/>
    <w:rsid w:val="007B61DE"/>
    <w:rsid w:val="007B6F4B"/>
    <w:rsid w:val="007B726B"/>
    <w:rsid w:val="007B78BE"/>
    <w:rsid w:val="007B7C81"/>
    <w:rsid w:val="007B7EE0"/>
    <w:rsid w:val="007C031C"/>
    <w:rsid w:val="007C3467"/>
    <w:rsid w:val="007C4799"/>
    <w:rsid w:val="007C4FC5"/>
    <w:rsid w:val="007C505E"/>
    <w:rsid w:val="007C586C"/>
    <w:rsid w:val="007C6C01"/>
    <w:rsid w:val="007C7023"/>
    <w:rsid w:val="007C738D"/>
    <w:rsid w:val="007D0BA4"/>
    <w:rsid w:val="007D114C"/>
    <w:rsid w:val="007D34F5"/>
    <w:rsid w:val="007D3C40"/>
    <w:rsid w:val="007D41C2"/>
    <w:rsid w:val="007D505A"/>
    <w:rsid w:val="007D58C3"/>
    <w:rsid w:val="007D66E3"/>
    <w:rsid w:val="007D72E4"/>
    <w:rsid w:val="007D7A14"/>
    <w:rsid w:val="007D7AD1"/>
    <w:rsid w:val="007D7EE3"/>
    <w:rsid w:val="007E16AE"/>
    <w:rsid w:val="007E1C17"/>
    <w:rsid w:val="007E2919"/>
    <w:rsid w:val="007E2998"/>
    <w:rsid w:val="007E29C4"/>
    <w:rsid w:val="007E2F21"/>
    <w:rsid w:val="007E38C5"/>
    <w:rsid w:val="007E54A1"/>
    <w:rsid w:val="007E55B3"/>
    <w:rsid w:val="007E580B"/>
    <w:rsid w:val="007F12C2"/>
    <w:rsid w:val="007F28BF"/>
    <w:rsid w:val="007F33B5"/>
    <w:rsid w:val="007F3619"/>
    <w:rsid w:val="007F377E"/>
    <w:rsid w:val="007F3B83"/>
    <w:rsid w:val="007F4AE6"/>
    <w:rsid w:val="007F4B5A"/>
    <w:rsid w:val="007F6437"/>
    <w:rsid w:val="007F695E"/>
    <w:rsid w:val="007F7798"/>
    <w:rsid w:val="007F785B"/>
    <w:rsid w:val="00800090"/>
    <w:rsid w:val="00800351"/>
    <w:rsid w:val="0080076A"/>
    <w:rsid w:val="008016C3"/>
    <w:rsid w:val="008025EB"/>
    <w:rsid w:val="008028D1"/>
    <w:rsid w:val="00802E7D"/>
    <w:rsid w:val="00803455"/>
    <w:rsid w:val="008037D1"/>
    <w:rsid w:val="00803914"/>
    <w:rsid w:val="0080429C"/>
    <w:rsid w:val="00804823"/>
    <w:rsid w:val="0080510F"/>
    <w:rsid w:val="008057B2"/>
    <w:rsid w:val="008057DC"/>
    <w:rsid w:val="00806323"/>
    <w:rsid w:val="008068A0"/>
    <w:rsid w:val="00806AEF"/>
    <w:rsid w:val="0080765C"/>
    <w:rsid w:val="00810911"/>
    <w:rsid w:val="00811090"/>
    <w:rsid w:val="008115F7"/>
    <w:rsid w:val="00811B53"/>
    <w:rsid w:val="00812AFD"/>
    <w:rsid w:val="0081311F"/>
    <w:rsid w:val="00813C5F"/>
    <w:rsid w:val="008143B9"/>
    <w:rsid w:val="00814DE4"/>
    <w:rsid w:val="008152F6"/>
    <w:rsid w:val="008167B5"/>
    <w:rsid w:val="008167D9"/>
    <w:rsid w:val="00817265"/>
    <w:rsid w:val="00817598"/>
    <w:rsid w:val="00817A82"/>
    <w:rsid w:val="00817B66"/>
    <w:rsid w:val="008208A5"/>
    <w:rsid w:val="00821697"/>
    <w:rsid w:val="00822D36"/>
    <w:rsid w:val="00822F99"/>
    <w:rsid w:val="0082456B"/>
    <w:rsid w:val="00824973"/>
    <w:rsid w:val="00825E40"/>
    <w:rsid w:val="00826266"/>
    <w:rsid w:val="00827F72"/>
    <w:rsid w:val="00830386"/>
    <w:rsid w:val="00831E3B"/>
    <w:rsid w:val="00831F3F"/>
    <w:rsid w:val="00832062"/>
    <w:rsid w:val="00834448"/>
    <w:rsid w:val="008357F3"/>
    <w:rsid w:val="0083650D"/>
    <w:rsid w:val="0083689B"/>
    <w:rsid w:val="00836FA2"/>
    <w:rsid w:val="008377ED"/>
    <w:rsid w:val="00837C9D"/>
    <w:rsid w:val="00840707"/>
    <w:rsid w:val="00840EA2"/>
    <w:rsid w:val="00840EC8"/>
    <w:rsid w:val="00841921"/>
    <w:rsid w:val="00842412"/>
    <w:rsid w:val="00843299"/>
    <w:rsid w:val="0084518A"/>
    <w:rsid w:val="00845470"/>
    <w:rsid w:val="008454F0"/>
    <w:rsid w:val="00845524"/>
    <w:rsid w:val="00845721"/>
    <w:rsid w:val="00846A3E"/>
    <w:rsid w:val="00847113"/>
    <w:rsid w:val="00847D29"/>
    <w:rsid w:val="0085006C"/>
    <w:rsid w:val="008505A8"/>
    <w:rsid w:val="008510C4"/>
    <w:rsid w:val="008515D2"/>
    <w:rsid w:val="00851C90"/>
    <w:rsid w:val="00851F00"/>
    <w:rsid w:val="0085228F"/>
    <w:rsid w:val="0085282D"/>
    <w:rsid w:val="00853562"/>
    <w:rsid w:val="008538C4"/>
    <w:rsid w:val="00854449"/>
    <w:rsid w:val="00855722"/>
    <w:rsid w:val="00855ED0"/>
    <w:rsid w:val="00856F48"/>
    <w:rsid w:val="00857221"/>
    <w:rsid w:val="008579B0"/>
    <w:rsid w:val="0086008F"/>
    <w:rsid w:val="008621C2"/>
    <w:rsid w:val="0086229E"/>
    <w:rsid w:val="008627E0"/>
    <w:rsid w:val="00862F30"/>
    <w:rsid w:val="008631FD"/>
    <w:rsid w:val="008639CE"/>
    <w:rsid w:val="00864D21"/>
    <w:rsid w:val="008654E8"/>
    <w:rsid w:val="00866383"/>
    <w:rsid w:val="00866D90"/>
    <w:rsid w:val="00866E32"/>
    <w:rsid w:val="00870F0A"/>
    <w:rsid w:val="00870FE2"/>
    <w:rsid w:val="00871639"/>
    <w:rsid w:val="008725F2"/>
    <w:rsid w:val="008728C9"/>
    <w:rsid w:val="008730E3"/>
    <w:rsid w:val="00875694"/>
    <w:rsid w:val="00877D1B"/>
    <w:rsid w:val="00877E5A"/>
    <w:rsid w:val="008802AC"/>
    <w:rsid w:val="00880CC9"/>
    <w:rsid w:val="00881B14"/>
    <w:rsid w:val="00885F05"/>
    <w:rsid w:val="00887324"/>
    <w:rsid w:val="00887865"/>
    <w:rsid w:val="008903BA"/>
    <w:rsid w:val="00891A9F"/>
    <w:rsid w:val="00892148"/>
    <w:rsid w:val="00892757"/>
    <w:rsid w:val="00892916"/>
    <w:rsid w:val="0089293F"/>
    <w:rsid w:val="0089355D"/>
    <w:rsid w:val="00893BCF"/>
    <w:rsid w:val="00894473"/>
    <w:rsid w:val="00894FE1"/>
    <w:rsid w:val="008950BF"/>
    <w:rsid w:val="008957C1"/>
    <w:rsid w:val="008967CC"/>
    <w:rsid w:val="008967FB"/>
    <w:rsid w:val="00896E9D"/>
    <w:rsid w:val="00897F96"/>
    <w:rsid w:val="008A1097"/>
    <w:rsid w:val="008A1F52"/>
    <w:rsid w:val="008A2B4B"/>
    <w:rsid w:val="008A3D02"/>
    <w:rsid w:val="008A4081"/>
    <w:rsid w:val="008A53D1"/>
    <w:rsid w:val="008A5836"/>
    <w:rsid w:val="008A65EC"/>
    <w:rsid w:val="008A69A7"/>
    <w:rsid w:val="008B097A"/>
    <w:rsid w:val="008B0D05"/>
    <w:rsid w:val="008B2408"/>
    <w:rsid w:val="008B348A"/>
    <w:rsid w:val="008B392D"/>
    <w:rsid w:val="008B3C20"/>
    <w:rsid w:val="008B6D25"/>
    <w:rsid w:val="008B757C"/>
    <w:rsid w:val="008B780D"/>
    <w:rsid w:val="008B7F32"/>
    <w:rsid w:val="008C24B6"/>
    <w:rsid w:val="008C3E98"/>
    <w:rsid w:val="008C480D"/>
    <w:rsid w:val="008C4D02"/>
    <w:rsid w:val="008C5726"/>
    <w:rsid w:val="008C6490"/>
    <w:rsid w:val="008D174C"/>
    <w:rsid w:val="008D2FF2"/>
    <w:rsid w:val="008D34AB"/>
    <w:rsid w:val="008D3A96"/>
    <w:rsid w:val="008D56E5"/>
    <w:rsid w:val="008D5E7D"/>
    <w:rsid w:val="008D638A"/>
    <w:rsid w:val="008D671E"/>
    <w:rsid w:val="008E05C4"/>
    <w:rsid w:val="008E16C5"/>
    <w:rsid w:val="008E17EF"/>
    <w:rsid w:val="008E1F66"/>
    <w:rsid w:val="008E28E3"/>
    <w:rsid w:val="008E3222"/>
    <w:rsid w:val="008E38C6"/>
    <w:rsid w:val="008E3A18"/>
    <w:rsid w:val="008E593B"/>
    <w:rsid w:val="008E597C"/>
    <w:rsid w:val="008E7B9E"/>
    <w:rsid w:val="008F0BEC"/>
    <w:rsid w:val="008F14DD"/>
    <w:rsid w:val="008F214D"/>
    <w:rsid w:val="008F2505"/>
    <w:rsid w:val="008F31DD"/>
    <w:rsid w:val="008F3493"/>
    <w:rsid w:val="008F49BC"/>
    <w:rsid w:val="008F515C"/>
    <w:rsid w:val="008F60BA"/>
    <w:rsid w:val="008F6270"/>
    <w:rsid w:val="008F6D53"/>
    <w:rsid w:val="008F7626"/>
    <w:rsid w:val="00900483"/>
    <w:rsid w:val="00900AC9"/>
    <w:rsid w:val="00901121"/>
    <w:rsid w:val="00901B53"/>
    <w:rsid w:val="009021CE"/>
    <w:rsid w:val="00902347"/>
    <w:rsid w:val="00902FCE"/>
    <w:rsid w:val="00903DA9"/>
    <w:rsid w:val="00903DB9"/>
    <w:rsid w:val="00903FD3"/>
    <w:rsid w:val="00904AF9"/>
    <w:rsid w:val="00905743"/>
    <w:rsid w:val="00905920"/>
    <w:rsid w:val="00905AD2"/>
    <w:rsid w:val="00905F2A"/>
    <w:rsid w:val="009062B8"/>
    <w:rsid w:val="00906E8E"/>
    <w:rsid w:val="009073D9"/>
    <w:rsid w:val="00910735"/>
    <w:rsid w:val="00911019"/>
    <w:rsid w:val="00911189"/>
    <w:rsid w:val="009114D4"/>
    <w:rsid w:val="00911C33"/>
    <w:rsid w:val="00912479"/>
    <w:rsid w:val="009132A7"/>
    <w:rsid w:val="009132EF"/>
    <w:rsid w:val="0091375A"/>
    <w:rsid w:val="009164E0"/>
    <w:rsid w:val="009164E5"/>
    <w:rsid w:val="0091708B"/>
    <w:rsid w:val="00917945"/>
    <w:rsid w:val="00917E94"/>
    <w:rsid w:val="00920780"/>
    <w:rsid w:val="00921505"/>
    <w:rsid w:val="009227FC"/>
    <w:rsid w:val="00922DBF"/>
    <w:rsid w:val="00927D7A"/>
    <w:rsid w:val="0093081E"/>
    <w:rsid w:val="00930A7F"/>
    <w:rsid w:val="00930E9D"/>
    <w:rsid w:val="00932604"/>
    <w:rsid w:val="00932ACB"/>
    <w:rsid w:val="0093395B"/>
    <w:rsid w:val="0093402F"/>
    <w:rsid w:val="009340C7"/>
    <w:rsid w:val="009345D3"/>
    <w:rsid w:val="009356E3"/>
    <w:rsid w:val="00936141"/>
    <w:rsid w:val="00936A0C"/>
    <w:rsid w:val="00936A7F"/>
    <w:rsid w:val="009371F7"/>
    <w:rsid w:val="009403D9"/>
    <w:rsid w:val="009403F9"/>
    <w:rsid w:val="00940B8F"/>
    <w:rsid w:val="009415A2"/>
    <w:rsid w:val="00942820"/>
    <w:rsid w:val="00942EA7"/>
    <w:rsid w:val="009433FF"/>
    <w:rsid w:val="009457FD"/>
    <w:rsid w:val="00945DF7"/>
    <w:rsid w:val="00945E34"/>
    <w:rsid w:val="009460AD"/>
    <w:rsid w:val="00946FF7"/>
    <w:rsid w:val="009476D6"/>
    <w:rsid w:val="0095089F"/>
    <w:rsid w:val="009516FA"/>
    <w:rsid w:val="00951B0D"/>
    <w:rsid w:val="00952935"/>
    <w:rsid w:val="0095506E"/>
    <w:rsid w:val="00955370"/>
    <w:rsid w:val="00955C6F"/>
    <w:rsid w:val="00955CAC"/>
    <w:rsid w:val="00955EB4"/>
    <w:rsid w:val="0095738A"/>
    <w:rsid w:val="0096038D"/>
    <w:rsid w:val="00961006"/>
    <w:rsid w:val="00961600"/>
    <w:rsid w:val="00962B76"/>
    <w:rsid w:val="00962D7F"/>
    <w:rsid w:val="009630AA"/>
    <w:rsid w:val="00963561"/>
    <w:rsid w:val="009638DC"/>
    <w:rsid w:val="00965759"/>
    <w:rsid w:val="00965E4D"/>
    <w:rsid w:val="00966467"/>
    <w:rsid w:val="009673E3"/>
    <w:rsid w:val="00967773"/>
    <w:rsid w:val="009700D2"/>
    <w:rsid w:val="009735BA"/>
    <w:rsid w:val="00973864"/>
    <w:rsid w:val="00973C7F"/>
    <w:rsid w:val="00975485"/>
    <w:rsid w:val="009758A0"/>
    <w:rsid w:val="00976418"/>
    <w:rsid w:val="00981A25"/>
    <w:rsid w:val="00982780"/>
    <w:rsid w:val="009830D9"/>
    <w:rsid w:val="0098488A"/>
    <w:rsid w:val="00984D16"/>
    <w:rsid w:val="00986FF1"/>
    <w:rsid w:val="0098762F"/>
    <w:rsid w:val="00987739"/>
    <w:rsid w:val="00987C6F"/>
    <w:rsid w:val="00990BB7"/>
    <w:rsid w:val="00991003"/>
    <w:rsid w:val="00991F47"/>
    <w:rsid w:val="00994CB9"/>
    <w:rsid w:val="00995B10"/>
    <w:rsid w:val="009972F9"/>
    <w:rsid w:val="00997BC9"/>
    <w:rsid w:val="009A001E"/>
    <w:rsid w:val="009A33CC"/>
    <w:rsid w:val="009A41C6"/>
    <w:rsid w:val="009A4523"/>
    <w:rsid w:val="009A6127"/>
    <w:rsid w:val="009A613E"/>
    <w:rsid w:val="009A6512"/>
    <w:rsid w:val="009A6691"/>
    <w:rsid w:val="009A7819"/>
    <w:rsid w:val="009B06E1"/>
    <w:rsid w:val="009B0BA2"/>
    <w:rsid w:val="009B0F78"/>
    <w:rsid w:val="009B1407"/>
    <w:rsid w:val="009B2A80"/>
    <w:rsid w:val="009B2D4B"/>
    <w:rsid w:val="009B3D28"/>
    <w:rsid w:val="009B3F08"/>
    <w:rsid w:val="009B4233"/>
    <w:rsid w:val="009B4B1F"/>
    <w:rsid w:val="009B4DEC"/>
    <w:rsid w:val="009B7A40"/>
    <w:rsid w:val="009C17C6"/>
    <w:rsid w:val="009C2A5B"/>
    <w:rsid w:val="009C3703"/>
    <w:rsid w:val="009C3A66"/>
    <w:rsid w:val="009C5F94"/>
    <w:rsid w:val="009C64D3"/>
    <w:rsid w:val="009C78C0"/>
    <w:rsid w:val="009C7BAF"/>
    <w:rsid w:val="009D0505"/>
    <w:rsid w:val="009D0C01"/>
    <w:rsid w:val="009D0CEA"/>
    <w:rsid w:val="009D25C2"/>
    <w:rsid w:val="009D26E8"/>
    <w:rsid w:val="009D3202"/>
    <w:rsid w:val="009D3A89"/>
    <w:rsid w:val="009D496D"/>
    <w:rsid w:val="009D4DE5"/>
    <w:rsid w:val="009D4E03"/>
    <w:rsid w:val="009D5120"/>
    <w:rsid w:val="009D5B8D"/>
    <w:rsid w:val="009D6C69"/>
    <w:rsid w:val="009D7C54"/>
    <w:rsid w:val="009E322A"/>
    <w:rsid w:val="009E3ABB"/>
    <w:rsid w:val="009E41F7"/>
    <w:rsid w:val="009E493C"/>
    <w:rsid w:val="009E5701"/>
    <w:rsid w:val="009E58CB"/>
    <w:rsid w:val="009E6484"/>
    <w:rsid w:val="009E6F7D"/>
    <w:rsid w:val="009E7053"/>
    <w:rsid w:val="009E71EA"/>
    <w:rsid w:val="009E7EDD"/>
    <w:rsid w:val="009F06F7"/>
    <w:rsid w:val="009F08C7"/>
    <w:rsid w:val="009F15C8"/>
    <w:rsid w:val="009F16DC"/>
    <w:rsid w:val="009F240E"/>
    <w:rsid w:val="009F30D2"/>
    <w:rsid w:val="009F5E25"/>
    <w:rsid w:val="009F771C"/>
    <w:rsid w:val="009F776E"/>
    <w:rsid w:val="009F7C3E"/>
    <w:rsid w:val="00A008E2"/>
    <w:rsid w:val="00A00CB3"/>
    <w:rsid w:val="00A014B7"/>
    <w:rsid w:val="00A01517"/>
    <w:rsid w:val="00A02584"/>
    <w:rsid w:val="00A02B1C"/>
    <w:rsid w:val="00A0390F"/>
    <w:rsid w:val="00A04EF5"/>
    <w:rsid w:val="00A05486"/>
    <w:rsid w:val="00A05A17"/>
    <w:rsid w:val="00A05FF9"/>
    <w:rsid w:val="00A06081"/>
    <w:rsid w:val="00A076E9"/>
    <w:rsid w:val="00A10147"/>
    <w:rsid w:val="00A10430"/>
    <w:rsid w:val="00A10757"/>
    <w:rsid w:val="00A11162"/>
    <w:rsid w:val="00A11221"/>
    <w:rsid w:val="00A112A0"/>
    <w:rsid w:val="00A127F1"/>
    <w:rsid w:val="00A12891"/>
    <w:rsid w:val="00A12D3C"/>
    <w:rsid w:val="00A1312F"/>
    <w:rsid w:val="00A13719"/>
    <w:rsid w:val="00A13A22"/>
    <w:rsid w:val="00A13AB2"/>
    <w:rsid w:val="00A13E9D"/>
    <w:rsid w:val="00A1607B"/>
    <w:rsid w:val="00A165E5"/>
    <w:rsid w:val="00A16AA7"/>
    <w:rsid w:val="00A17294"/>
    <w:rsid w:val="00A173DD"/>
    <w:rsid w:val="00A175BD"/>
    <w:rsid w:val="00A17E9E"/>
    <w:rsid w:val="00A20B3D"/>
    <w:rsid w:val="00A20C55"/>
    <w:rsid w:val="00A20D15"/>
    <w:rsid w:val="00A22663"/>
    <w:rsid w:val="00A23AD7"/>
    <w:rsid w:val="00A23FA6"/>
    <w:rsid w:val="00A24207"/>
    <w:rsid w:val="00A24398"/>
    <w:rsid w:val="00A24B26"/>
    <w:rsid w:val="00A25317"/>
    <w:rsid w:val="00A25C96"/>
    <w:rsid w:val="00A25CF4"/>
    <w:rsid w:val="00A26690"/>
    <w:rsid w:val="00A26A4A"/>
    <w:rsid w:val="00A27462"/>
    <w:rsid w:val="00A27611"/>
    <w:rsid w:val="00A27622"/>
    <w:rsid w:val="00A27C19"/>
    <w:rsid w:val="00A300E6"/>
    <w:rsid w:val="00A30AE0"/>
    <w:rsid w:val="00A30CE5"/>
    <w:rsid w:val="00A3185B"/>
    <w:rsid w:val="00A31E41"/>
    <w:rsid w:val="00A3240F"/>
    <w:rsid w:val="00A33041"/>
    <w:rsid w:val="00A338B8"/>
    <w:rsid w:val="00A33EAA"/>
    <w:rsid w:val="00A348F5"/>
    <w:rsid w:val="00A34EC3"/>
    <w:rsid w:val="00A34FFD"/>
    <w:rsid w:val="00A353D9"/>
    <w:rsid w:val="00A35DFD"/>
    <w:rsid w:val="00A36519"/>
    <w:rsid w:val="00A37387"/>
    <w:rsid w:val="00A417D9"/>
    <w:rsid w:val="00A42F5D"/>
    <w:rsid w:val="00A432AD"/>
    <w:rsid w:val="00A44488"/>
    <w:rsid w:val="00A4460A"/>
    <w:rsid w:val="00A44B7C"/>
    <w:rsid w:val="00A4736A"/>
    <w:rsid w:val="00A477AA"/>
    <w:rsid w:val="00A477FE"/>
    <w:rsid w:val="00A47A0F"/>
    <w:rsid w:val="00A503B6"/>
    <w:rsid w:val="00A50D0A"/>
    <w:rsid w:val="00A51312"/>
    <w:rsid w:val="00A516C0"/>
    <w:rsid w:val="00A52403"/>
    <w:rsid w:val="00A52F69"/>
    <w:rsid w:val="00A5346C"/>
    <w:rsid w:val="00A5399A"/>
    <w:rsid w:val="00A551E4"/>
    <w:rsid w:val="00A56C92"/>
    <w:rsid w:val="00A57529"/>
    <w:rsid w:val="00A579D2"/>
    <w:rsid w:val="00A57DF5"/>
    <w:rsid w:val="00A61956"/>
    <w:rsid w:val="00A624CF"/>
    <w:rsid w:val="00A62B6F"/>
    <w:rsid w:val="00A639C0"/>
    <w:rsid w:val="00A644FA"/>
    <w:rsid w:val="00A647CE"/>
    <w:rsid w:val="00A64865"/>
    <w:rsid w:val="00A65A2C"/>
    <w:rsid w:val="00A65AA5"/>
    <w:rsid w:val="00A65D44"/>
    <w:rsid w:val="00A6605C"/>
    <w:rsid w:val="00A66607"/>
    <w:rsid w:val="00A66B38"/>
    <w:rsid w:val="00A67E2F"/>
    <w:rsid w:val="00A7031B"/>
    <w:rsid w:val="00A705B1"/>
    <w:rsid w:val="00A70E5B"/>
    <w:rsid w:val="00A7154B"/>
    <w:rsid w:val="00A7243A"/>
    <w:rsid w:val="00A73632"/>
    <w:rsid w:val="00A74851"/>
    <w:rsid w:val="00A75380"/>
    <w:rsid w:val="00A75AF5"/>
    <w:rsid w:val="00A760FA"/>
    <w:rsid w:val="00A7650B"/>
    <w:rsid w:val="00A765E8"/>
    <w:rsid w:val="00A77805"/>
    <w:rsid w:val="00A80938"/>
    <w:rsid w:val="00A81045"/>
    <w:rsid w:val="00A8104F"/>
    <w:rsid w:val="00A81409"/>
    <w:rsid w:val="00A817E7"/>
    <w:rsid w:val="00A81A45"/>
    <w:rsid w:val="00A81B42"/>
    <w:rsid w:val="00A81D2F"/>
    <w:rsid w:val="00A82177"/>
    <w:rsid w:val="00A83903"/>
    <w:rsid w:val="00A83FCF"/>
    <w:rsid w:val="00A84713"/>
    <w:rsid w:val="00A8492A"/>
    <w:rsid w:val="00A84FC4"/>
    <w:rsid w:val="00A853EE"/>
    <w:rsid w:val="00A85CA6"/>
    <w:rsid w:val="00A86AB2"/>
    <w:rsid w:val="00A878DF"/>
    <w:rsid w:val="00A92CE1"/>
    <w:rsid w:val="00A92FEA"/>
    <w:rsid w:val="00A9337C"/>
    <w:rsid w:val="00A93759"/>
    <w:rsid w:val="00A94FC8"/>
    <w:rsid w:val="00A9552C"/>
    <w:rsid w:val="00A95DF0"/>
    <w:rsid w:val="00A96ADB"/>
    <w:rsid w:val="00AA224B"/>
    <w:rsid w:val="00AA2F4E"/>
    <w:rsid w:val="00AA4467"/>
    <w:rsid w:val="00AA6AA2"/>
    <w:rsid w:val="00AA790B"/>
    <w:rsid w:val="00AB0387"/>
    <w:rsid w:val="00AB10EF"/>
    <w:rsid w:val="00AB12C0"/>
    <w:rsid w:val="00AB3D44"/>
    <w:rsid w:val="00AB43A9"/>
    <w:rsid w:val="00AB59C2"/>
    <w:rsid w:val="00AB5B92"/>
    <w:rsid w:val="00AB626E"/>
    <w:rsid w:val="00AB634A"/>
    <w:rsid w:val="00AB6859"/>
    <w:rsid w:val="00AB6F96"/>
    <w:rsid w:val="00AB701E"/>
    <w:rsid w:val="00AB7900"/>
    <w:rsid w:val="00AB7DEF"/>
    <w:rsid w:val="00AC1495"/>
    <w:rsid w:val="00AC2D69"/>
    <w:rsid w:val="00AC2D6D"/>
    <w:rsid w:val="00AC4520"/>
    <w:rsid w:val="00AC45BA"/>
    <w:rsid w:val="00AC47E0"/>
    <w:rsid w:val="00AC4B56"/>
    <w:rsid w:val="00AC566E"/>
    <w:rsid w:val="00AC6EBD"/>
    <w:rsid w:val="00AC7A21"/>
    <w:rsid w:val="00AD19FF"/>
    <w:rsid w:val="00AD3074"/>
    <w:rsid w:val="00AD37E2"/>
    <w:rsid w:val="00AD47A6"/>
    <w:rsid w:val="00AD520C"/>
    <w:rsid w:val="00AD5673"/>
    <w:rsid w:val="00AD57F9"/>
    <w:rsid w:val="00AD5D16"/>
    <w:rsid w:val="00AD5FB2"/>
    <w:rsid w:val="00AD6186"/>
    <w:rsid w:val="00AD6D98"/>
    <w:rsid w:val="00AE0266"/>
    <w:rsid w:val="00AE1392"/>
    <w:rsid w:val="00AE1D44"/>
    <w:rsid w:val="00AE2325"/>
    <w:rsid w:val="00AE2491"/>
    <w:rsid w:val="00AE28A0"/>
    <w:rsid w:val="00AE37E3"/>
    <w:rsid w:val="00AE4023"/>
    <w:rsid w:val="00AE433A"/>
    <w:rsid w:val="00AE4389"/>
    <w:rsid w:val="00AE4E70"/>
    <w:rsid w:val="00AE539B"/>
    <w:rsid w:val="00AE54D9"/>
    <w:rsid w:val="00AE5B4D"/>
    <w:rsid w:val="00AE68EC"/>
    <w:rsid w:val="00AE6961"/>
    <w:rsid w:val="00AE7096"/>
    <w:rsid w:val="00AE7A56"/>
    <w:rsid w:val="00AF0D1B"/>
    <w:rsid w:val="00AF1ED3"/>
    <w:rsid w:val="00AF2240"/>
    <w:rsid w:val="00AF2C7E"/>
    <w:rsid w:val="00AF3B02"/>
    <w:rsid w:val="00AF4C54"/>
    <w:rsid w:val="00AF5C2E"/>
    <w:rsid w:val="00AF60BD"/>
    <w:rsid w:val="00AF611A"/>
    <w:rsid w:val="00AF6A5F"/>
    <w:rsid w:val="00AF73CA"/>
    <w:rsid w:val="00AF77B2"/>
    <w:rsid w:val="00B00770"/>
    <w:rsid w:val="00B0095E"/>
    <w:rsid w:val="00B02016"/>
    <w:rsid w:val="00B027C7"/>
    <w:rsid w:val="00B05403"/>
    <w:rsid w:val="00B05C1C"/>
    <w:rsid w:val="00B06CD5"/>
    <w:rsid w:val="00B1013E"/>
    <w:rsid w:val="00B10DDC"/>
    <w:rsid w:val="00B10DF6"/>
    <w:rsid w:val="00B112F0"/>
    <w:rsid w:val="00B1131C"/>
    <w:rsid w:val="00B12395"/>
    <w:rsid w:val="00B12511"/>
    <w:rsid w:val="00B12C32"/>
    <w:rsid w:val="00B135F5"/>
    <w:rsid w:val="00B14CED"/>
    <w:rsid w:val="00B1527E"/>
    <w:rsid w:val="00B153CB"/>
    <w:rsid w:val="00B1568D"/>
    <w:rsid w:val="00B16EF1"/>
    <w:rsid w:val="00B1752A"/>
    <w:rsid w:val="00B200A5"/>
    <w:rsid w:val="00B204DA"/>
    <w:rsid w:val="00B20A66"/>
    <w:rsid w:val="00B21EDF"/>
    <w:rsid w:val="00B229FE"/>
    <w:rsid w:val="00B262F5"/>
    <w:rsid w:val="00B2699E"/>
    <w:rsid w:val="00B27933"/>
    <w:rsid w:val="00B30756"/>
    <w:rsid w:val="00B30BA5"/>
    <w:rsid w:val="00B32612"/>
    <w:rsid w:val="00B330E1"/>
    <w:rsid w:val="00B337AF"/>
    <w:rsid w:val="00B341BE"/>
    <w:rsid w:val="00B342A2"/>
    <w:rsid w:val="00B345F7"/>
    <w:rsid w:val="00B34D6A"/>
    <w:rsid w:val="00B367B1"/>
    <w:rsid w:val="00B36FEB"/>
    <w:rsid w:val="00B3734D"/>
    <w:rsid w:val="00B409DB"/>
    <w:rsid w:val="00B42969"/>
    <w:rsid w:val="00B42C52"/>
    <w:rsid w:val="00B42C5F"/>
    <w:rsid w:val="00B439B3"/>
    <w:rsid w:val="00B43A74"/>
    <w:rsid w:val="00B44D03"/>
    <w:rsid w:val="00B450CB"/>
    <w:rsid w:val="00B4565B"/>
    <w:rsid w:val="00B46BB6"/>
    <w:rsid w:val="00B477B0"/>
    <w:rsid w:val="00B5049E"/>
    <w:rsid w:val="00B504AF"/>
    <w:rsid w:val="00B509E9"/>
    <w:rsid w:val="00B50CD8"/>
    <w:rsid w:val="00B51456"/>
    <w:rsid w:val="00B5151D"/>
    <w:rsid w:val="00B5187B"/>
    <w:rsid w:val="00B53224"/>
    <w:rsid w:val="00B53719"/>
    <w:rsid w:val="00B53E4E"/>
    <w:rsid w:val="00B553C3"/>
    <w:rsid w:val="00B56612"/>
    <w:rsid w:val="00B57C71"/>
    <w:rsid w:val="00B610A0"/>
    <w:rsid w:val="00B63A1D"/>
    <w:rsid w:val="00B63CF1"/>
    <w:rsid w:val="00B63D47"/>
    <w:rsid w:val="00B654AF"/>
    <w:rsid w:val="00B6560D"/>
    <w:rsid w:val="00B658B3"/>
    <w:rsid w:val="00B66196"/>
    <w:rsid w:val="00B679B4"/>
    <w:rsid w:val="00B7060B"/>
    <w:rsid w:val="00B723FC"/>
    <w:rsid w:val="00B72428"/>
    <w:rsid w:val="00B726B2"/>
    <w:rsid w:val="00B72DBC"/>
    <w:rsid w:val="00B75824"/>
    <w:rsid w:val="00B764CD"/>
    <w:rsid w:val="00B765AC"/>
    <w:rsid w:val="00B766FE"/>
    <w:rsid w:val="00B76B13"/>
    <w:rsid w:val="00B76F03"/>
    <w:rsid w:val="00B76F20"/>
    <w:rsid w:val="00B76F97"/>
    <w:rsid w:val="00B77602"/>
    <w:rsid w:val="00B77D8F"/>
    <w:rsid w:val="00B80064"/>
    <w:rsid w:val="00B801E5"/>
    <w:rsid w:val="00B8096B"/>
    <w:rsid w:val="00B80F4C"/>
    <w:rsid w:val="00B82132"/>
    <w:rsid w:val="00B824CB"/>
    <w:rsid w:val="00B8299B"/>
    <w:rsid w:val="00B83513"/>
    <w:rsid w:val="00B83BA3"/>
    <w:rsid w:val="00B84241"/>
    <w:rsid w:val="00B8496A"/>
    <w:rsid w:val="00B858C6"/>
    <w:rsid w:val="00B8591E"/>
    <w:rsid w:val="00B86531"/>
    <w:rsid w:val="00B90385"/>
    <w:rsid w:val="00B9057B"/>
    <w:rsid w:val="00B91613"/>
    <w:rsid w:val="00B931B9"/>
    <w:rsid w:val="00B94F7F"/>
    <w:rsid w:val="00B95CE4"/>
    <w:rsid w:val="00B967C0"/>
    <w:rsid w:val="00B97ABE"/>
    <w:rsid w:val="00B97C56"/>
    <w:rsid w:val="00B97CEB"/>
    <w:rsid w:val="00BA00F7"/>
    <w:rsid w:val="00BA0324"/>
    <w:rsid w:val="00BA19F9"/>
    <w:rsid w:val="00BA2366"/>
    <w:rsid w:val="00BA258E"/>
    <w:rsid w:val="00BA38D6"/>
    <w:rsid w:val="00BA3A05"/>
    <w:rsid w:val="00BA50A2"/>
    <w:rsid w:val="00BA644C"/>
    <w:rsid w:val="00BA6685"/>
    <w:rsid w:val="00BA72E5"/>
    <w:rsid w:val="00BB27B7"/>
    <w:rsid w:val="00BB2893"/>
    <w:rsid w:val="00BB36EB"/>
    <w:rsid w:val="00BB4011"/>
    <w:rsid w:val="00BB4226"/>
    <w:rsid w:val="00BB5005"/>
    <w:rsid w:val="00BB51A2"/>
    <w:rsid w:val="00BB51EA"/>
    <w:rsid w:val="00BB53C8"/>
    <w:rsid w:val="00BB6195"/>
    <w:rsid w:val="00BB68D7"/>
    <w:rsid w:val="00BB6D79"/>
    <w:rsid w:val="00BB7455"/>
    <w:rsid w:val="00BB7553"/>
    <w:rsid w:val="00BB7714"/>
    <w:rsid w:val="00BB7D8B"/>
    <w:rsid w:val="00BC04AB"/>
    <w:rsid w:val="00BC0889"/>
    <w:rsid w:val="00BC32EE"/>
    <w:rsid w:val="00BC3E4F"/>
    <w:rsid w:val="00BC4053"/>
    <w:rsid w:val="00BC42AF"/>
    <w:rsid w:val="00BC4668"/>
    <w:rsid w:val="00BC492E"/>
    <w:rsid w:val="00BC4C2B"/>
    <w:rsid w:val="00BC5675"/>
    <w:rsid w:val="00BC62F9"/>
    <w:rsid w:val="00BC7672"/>
    <w:rsid w:val="00BC78B1"/>
    <w:rsid w:val="00BD0197"/>
    <w:rsid w:val="00BD27A6"/>
    <w:rsid w:val="00BD27D1"/>
    <w:rsid w:val="00BD3785"/>
    <w:rsid w:val="00BD432E"/>
    <w:rsid w:val="00BD79E4"/>
    <w:rsid w:val="00BD7D4D"/>
    <w:rsid w:val="00BE189D"/>
    <w:rsid w:val="00BE1AD8"/>
    <w:rsid w:val="00BE2651"/>
    <w:rsid w:val="00BE316E"/>
    <w:rsid w:val="00BE3F6F"/>
    <w:rsid w:val="00BE4349"/>
    <w:rsid w:val="00BE4BE7"/>
    <w:rsid w:val="00BE4D22"/>
    <w:rsid w:val="00BE4F2F"/>
    <w:rsid w:val="00BE5C80"/>
    <w:rsid w:val="00BE60D6"/>
    <w:rsid w:val="00BE6861"/>
    <w:rsid w:val="00BE68C9"/>
    <w:rsid w:val="00BE6E18"/>
    <w:rsid w:val="00BE7B7C"/>
    <w:rsid w:val="00BF0F31"/>
    <w:rsid w:val="00BF1088"/>
    <w:rsid w:val="00BF1192"/>
    <w:rsid w:val="00BF16B4"/>
    <w:rsid w:val="00BF23DE"/>
    <w:rsid w:val="00BF34B1"/>
    <w:rsid w:val="00BF3BF3"/>
    <w:rsid w:val="00BF548A"/>
    <w:rsid w:val="00BF60E6"/>
    <w:rsid w:val="00BF6B98"/>
    <w:rsid w:val="00C0058D"/>
    <w:rsid w:val="00C02715"/>
    <w:rsid w:val="00C041E1"/>
    <w:rsid w:val="00C047DD"/>
    <w:rsid w:val="00C0518C"/>
    <w:rsid w:val="00C07F85"/>
    <w:rsid w:val="00C07FAC"/>
    <w:rsid w:val="00C100BB"/>
    <w:rsid w:val="00C10A5D"/>
    <w:rsid w:val="00C11238"/>
    <w:rsid w:val="00C114A6"/>
    <w:rsid w:val="00C11672"/>
    <w:rsid w:val="00C127E7"/>
    <w:rsid w:val="00C12D5C"/>
    <w:rsid w:val="00C13792"/>
    <w:rsid w:val="00C140DA"/>
    <w:rsid w:val="00C15D82"/>
    <w:rsid w:val="00C15EE0"/>
    <w:rsid w:val="00C16B70"/>
    <w:rsid w:val="00C16E05"/>
    <w:rsid w:val="00C17D54"/>
    <w:rsid w:val="00C20CEF"/>
    <w:rsid w:val="00C2190D"/>
    <w:rsid w:val="00C219A1"/>
    <w:rsid w:val="00C24737"/>
    <w:rsid w:val="00C26345"/>
    <w:rsid w:val="00C26AD2"/>
    <w:rsid w:val="00C27616"/>
    <w:rsid w:val="00C322D0"/>
    <w:rsid w:val="00C32A55"/>
    <w:rsid w:val="00C35AEC"/>
    <w:rsid w:val="00C368CB"/>
    <w:rsid w:val="00C374A0"/>
    <w:rsid w:val="00C374EC"/>
    <w:rsid w:val="00C407CA"/>
    <w:rsid w:val="00C4197A"/>
    <w:rsid w:val="00C43F02"/>
    <w:rsid w:val="00C44350"/>
    <w:rsid w:val="00C4444C"/>
    <w:rsid w:val="00C44E8D"/>
    <w:rsid w:val="00C44F27"/>
    <w:rsid w:val="00C460D7"/>
    <w:rsid w:val="00C46121"/>
    <w:rsid w:val="00C46746"/>
    <w:rsid w:val="00C501BB"/>
    <w:rsid w:val="00C5050F"/>
    <w:rsid w:val="00C50866"/>
    <w:rsid w:val="00C50F6B"/>
    <w:rsid w:val="00C511EE"/>
    <w:rsid w:val="00C51CA9"/>
    <w:rsid w:val="00C54598"/>
    <w:rsid w:val="00C549D3"/>
    <w:rsid w:val="00C54AF7"/>
    <w:rsid w:val="00C55036"/>
    <w:rsid w:val="00C56C9F"/>
    <w:rsid w:val="00C57E06"/>
    <w:rsid w:val="00C6010B"/>
    <w:rsid w:val="00C60203"/>
    <w:rsid w:val="00C60214"/>
    <w:rsid w:val="00C60F0B"/>
    <w:rsid w:val="00C61739"/>
    <w:rsid w:val="00C61EC8"/>
    <w:rsid w:val="00C61ED9"/>
    <w:rsid w:val="00C62DD6"/>
    <w:rsid w:val="00C63AF9"/>
    <w:rsid w:val="00C63C9D"/>
    <w:rsid w:val="00C643A4"/>
    <w:rsid w:val="00C6494C"/>
    <w:rsid w:val="00C64AF6"/>
    <w:rsid w:val="00C65286"/>
    <w:rsid w:val="00C654DD"/>
    <w:rsid w:val="00C65C03"/>
    <w:rsid w:val="00C6792B"/>
    <w:rsid w:val="00C7047E"/>
    <w:rsid w:val="00C707B3"/>
    <w:rsid w:val="00C70D54"/>
    <w:rsid w:val="00C710D4"/>
    <w:rsid w:val="00C71B74"/>
    <w:rsid w:val="00C71CBB"/>
    <w:rsid w:val="00C7274F"/>
    <w:rsid w:val="00C72972"/>
    <w:rsid w:val="00C72981"/>
    <w:rsid w:val="00C73BEB"/>
    <w:rsid w:val="00C75157"/>
    <w:rsid w:val="00C75408"/>
    <w:rsid w:val="00C75D10"/>
    <w:rsid w:val="00C76427"/>
    <w:rsid w:val="00C772FC"/>
    <w:rsid w:val="00C7796B"/>
    <w:rsid w:val="00C77A86"/>
    <w:rsid w:val="00C8003C"/>
    <w:rsid w:val="00C801F3"/>
    <w:rsid w:val="00C80F18"/>
    <w:rsid w:val="00C82026"/>
    <w:rsid w:val="00C824A8"/>
    <w:rsid w:val="00C8263D"/>
    <w:rsid w:val="00C82848"/>
    <w:rsid w:val="00C83141"/>
    <w:rsid w:val="00C846D0"/>
    <w:rsid w:val="00C852DD"/>
    <w:rsid w:val="00C85C56"/>
    <w:rsid w:val="00C8678F"/>
    <w:rsid w:val="00C86BED"/>
    <w:rsid w:val="00C876B5"/>
    <w:rsid w:val="00C87B17"/>
    <w:rsid w:val="00C90275"/>
    <w:rsid w:val="00C90923"/>
    <w:rsid w:val="00C920D3"/>
    <w:rsid w:val="00C9243B"/>
    <w:rsid w:val="00C9345D"/>
    <w:rsid w:val="00C937A0"/>
    <w:rsid w:val="00C938EA"/>
    <w:rsid w:val="00C93942"/>
    <w:rsid w:val="00C9550F"/>
    <w:rsid w:val="00C9599C"/>
    <w:rsid w:val="00C97AD3"/>
    <w:rsid w:val="00C97E83"/>
    <w:rsid w:val="00CA0E75"/>
    <w:rsid w:val="00CA1B55"/>
    <w:rsid w:val="00CA2640"/>
    <w:rsid w:val="00CA2925"/>
    <w:rsid w:val="00CA2AB8"/>
    <w:rsid w:val="00CA3179"/>
    <w:rsid w:val="00CA334F"/>
    <w:rsid w:val="00CA499A"/>
    <w:rsid w:val="00CA4B21"/>
    <w:rsid w:val="00CA4C17"/>
    <w:rsid w:val="00CA5C86"/>
    <w:rsid w:val="00CA5EA7"/>
    <w:rsid w:val="00CA677E"/>
    <w:rsid w:val="00CA6D10"/>
    <w:rsid w:val="00CA7607"/>
    <w:rsid w:val="00CB0461"/>
    <w:rsid w:val="00CB08C1"/>
    <w:rsid w:val="00CB0DDA"/>
    <w:rsid w:val="00CB1104"/>
    <w:rsid w:val="00CB178D"/>
    <w:rsid w:val="00CB205E"/>
    <w:rsid w:val="00CB2994"/>
    <w:rsid w:val="00CB2D2D"/>
    <w:rsid w:val="00CB2D4A"/>
    <w:rsid w:val="00CB2FE6"/>
    <w:rsid w:val="00CB3453"/>
    <w:rsid w:val="00CB371D"/>
    <w:rsid w:val="00CB38D4"/>
    <w:rsid w:val="00CB45EA"/>
    <w:rsid w:val="00CB4728"/>
    <w:rsid w:val="00CB5BCD"/>
    <w:rsid w:val="00CB6366"/>
    <w:rsid w:val="00CB6FAF"/>
    <w:rsid w:val="00CB7649"/>
    <w:rsid w:val="00CC00D3"/>
    <w:rsid w:val="00CC0BC6"/>
    <w:rsid w:val="00CC1A52"/>
    <w:rsid w:val="00CC3B33"/>
    <w:rsid w:val="00CC3BD4"/>
    <w:rsid w:val="00CC42FA"/>
    <w:rsid w:val="00CC4542"/>
    <w:rsid w:val="00CC50AF"/>
    <w:rsid w:val="00CC53D2"/>
    <w:rsid w:val="00CC56AC"/>
    <w:rsid w:val="00CC5BD5"/>
    <w:rsid w:val="00CC6742"/>
    <w:rsid w:val="00CC6838"/>
    <w:rsid w:val="00CC6A53"/>
    <w:rsid w:val="00CC7F76"/>
    <w:rsid w:val="00CD020C"/>
    <w:rsid w:val="00CD11A1"/>
    <w:rsid w:val="00CD1A71"/>
    <w:rsid w:val="00CD32AD"/>
    <w:rsid w:val="00CD32EB"/>
    <w:rsid w:val="00CD3C5D"/>
    <w:rsid w:val="00CD5E35"/>
    <w:rsid w:val="00CD6205"/>
    <w:rsid w:val="00CD72AE"/>
    <w:rsid w:val="00CD7ABA"/>
    <w:rsid w:val="00CE0569"/>
    <w:rsid w:val="00CE0908"/>
    <w:rsid w:val="00CE1A3D"/>
    <w:rsid w:val="00CE1CB5"/>
    <w:rsid w:val="00CE1FBF"/>
    <w:rsid w:val="00CE29EA"/>
    <w:rsid w:val="00CE30C6"/>
    <w:rsid w:val="00CE3288"/>
    <w:rsid w:val="00CE44A2"/>
    <w:rsid w:val="00CE54C9"/>
    <w:rsid w:val="00CE5622"/>
    <w:rsid w:val="00CE5686"/>
    <w:rsid w:val="00CE6833"/>
    <w:rsid w:val="00CE70CA"/>
    <w:rsid w:val="00CE7D7E"/>
    <w:rsid w:val="00CF0B43"/>
    <w:rsid w:val="00CF0FEB"/>
    <w:rsid w:val="00CF167A"/>
    <w:rsid w:val="00CF2FAF"/>
    <w:rsid w:val="00CF373D"/>
    <w:rsid w:val="00CF3AC1"/>
    <w:rsid w:val="00CF4464"/>
    <w:rsid w:val="00CF44EA"/>
    <w:rsid w:val="00CF4795"/>
    <w:rsid w:val="00CF5407"/>
    <w:rsid w:val="00CF57F6"/>
    <w:rsid w:val="00CF58BE"/>
    <w:rsid w:val="00CF5D2F"/>
    <w:rsid w:val="00CF60D3"/>
    <w:rsid w:val="00CF656B"/>
    <w:rsid w:val="00CF65DE"/>
    <w:rsid w:val="00D006B4"/>
    <w:rsid w:val="00D00FA8"/>
    <w:rsid w:val="00D01AFF"/>
    <w:rsid w:val="00D021E4"/>
    <w:rsid w:val="00D0385D"/>
    <w:rsid w:val="00D041C9"/>
    <w:rsid w:val="00D043A0"/>
    <w:rsid w:val="00D072BB"/>
    <w:rsid w:val="00D075E5"/>
    <w:rsid w:val="00D07D5F"/>
    <w:rsid w:val="00D120D8"/>
    <w:rsid w:val="00D12EFB"/>
    <w:rsid w:val="00D13D48"/>
    <w:rsid w:val="00D155CF"/>
    <w:rsid w:val="00D15C6B"/>
    <w:rsid w:val="00D15DEE"/>
    <w:rsid w:val="00D2025A"/>
    <w:rsid w:val="00D20674"/>
    <w:rsid w:val="00D20E1F"/>
    <w:rsid w:val="00D20ED4"/>
    <w:rsid w:val="00D215F8"/>
    <w:rsid w:val="00D216D1"/>
    <w:rsid w:val="00D2191A"/>
    <w:rsid w:val="00D220D7"/>
    <w:rsid w:val="00D22A5C"/>
    <w:rsid w:val="00D22EE2"/>
    <w:rsid w:val="00D22F65"/>
    <w:rsid w:val="00D23255"/>
    <w:rsid w:val="00D23474"/>
    <w:rsid w:val="00D24E2D"/>
    <w:rsid w:val="00D251EA"/>
    <w:rsid w:val="00D259A4"/>
    <w:rsid w:val="00D25B40"/>
    <w:rsid w:val="00D26B23"/>
    <w:rsid w:val="00D26E49"/>
    <w:rsid w:val="00D27419"/>
    <w:rsid w:val="00D3050E"/>
    <w:rsid w:val="00D33FC0"/>
    <w:rsid w:val="00D341F8"/>
    <w:rsid w:val="00D360E2"/>
    <w:rsid w:val="00D37428"/>
    <w:rsid w:val="00D377A4"/>
    <w:rsid w:val="00D406D2"/>
    <w:rsid w:val="00D40B99"/>
    <w:rsid w:val="00D41BE2"/>
    <w:rsid w:val="00D41D9E"/>
    <w:rsid w:val="00D4207A"/>
    <w:rsid w:val="00D421CD"/>
    <w:rsid w:val="00D423A2"/>
    <w:rsid w:val="00D42944"/>
    <w:rsid w:val="00D439C0"/>
    <w:rsid w:val="00D43B19"/>
    <w:rsid w:val="00D43F5B"/>
    <w:rsid w:val="00D44841"/>
    <w:rsid w:val="00D45964"/>
    <w:rsid w:val="00D45B93"/>
    <w:rsid w:val="00D45E8E"/>
    <w:rsid w:val="00D46D96"/>
    <w:rsid w:val="00D47217"/>
    <w:rsid w:val="00D474D2"/>
    <w:rsid w:val="00D47913"/>
    <w:rsid w:val="00D50458"/>
    <w:rsid w:val="00D515A4"/>
    <w:rsid w:val="00D5253C"/>
    <w:rsid w:val="00D5354B"/>
    <w:rsid w:val="00D53AC5"/>
    <w:rsid w:val="00D54FE0"/>
    <w:rsid w:val="00D560EB"/>
    <w:rsid w:val="00D56425"/>
    <w:rsid w:val="00D57D6A"/>
    <w:rsid w:val="00D57FA1"/>
    <w:rsid w:val="00D600FA"/>
    <w:rsid w:val="00D60990"/>
    <w:rsid w:val="00D61255"/>
    <w:rsid w:val="00D61D29"/>
    <w:rsid w:val="00D62F9A"/>
    <w:rsid w:val="00D6390E"/>
    <w:rsid w:val="00D63D92"/>
    <w:rsid w:val="00D64683"/>
    <w:rsid w:val="00D64EAA"/>
    <w:rsid w:val="00D6577E"/>
    <w:rsid w:val="00D65821"/>
    <w:rsid w:val="00D65C40"/>
    <w:rsid w:val="00D6600E"/>
    <w:rsid w:val="00D663EA"/>
    <w:rsid w:val="00D66C21"/>
    <w:rsid w:val="00D67A51"/>
    <w:rsid w:val="00D67A75"/>
    <w:rsid w:val="00D70B98"/>
    <w:rsid w:val="00D70D45"/>
    <w:rsid w:val="00D71E91"/>
    <w:rsid w:val="00D72874"/>
    <w:rsid w:val="00D77104"/>
    <w:rsid w:val="00D804E3"/>
    <w:rsid w:val="00D80858"/>
    <w:rsid w:val="00D81A2A"/>
    <w:rsid w:val="00D81AF5"/>
    <w:rsid w:val="00D81FD4"/>
    <w:rsid w:val="00D823EF"/>
    <w:rsid w:val="00D824DF"/>
    <w:rsid w:val="00D82EBD"/>
    <w:rsid w:val="00D83A7A"/>
    <w:rsid w:val="00D84D64"/>
    <w:rsid w:val="00D857F0"/>
    <w:rsid w:val="00D85D41"/>
    <w:rsid w:val="00D85F60"/>
    <w:rsid w:val="00D869F2"/>
    <w:rsid w:val="00D86F49"/>
    <w:rsid w:val="00D90F1B"/>
    <w:rsid w:val="00D9294D"/>
    <w:rsid w:val="00D93B6B"/>
    <w:rsid w:val="00D95E13"/>
    <w:rsid w:val="00D97102"/>
    <w:rsid w:val="00DA081D"/>
    <w:rsid w:val="00DA10A7"/>
    <w:rsid w:val="00DA2037"/>
    <w:rsid w:val="00DA358D"/>
    <w:rsid w:val="00DA372C"/>
    <w:rsid w:val="00DA408F"/>
    <w:rsid w:val="00DA420C"/>
    <w:rsid w:val="00DA545C"/>
    <w:rsid w:val="00DA55F1"/>
    <w:rsid w:val="00DA5D68"/>
    <w:rsid w:val="00DA602A"/>
    <w:rsid w:val="00DA6B4A"/>
    <w:rsid w:val="00DA7240"/>
    <w:rsid w:val="00DB00AB"/>
    <w:rsid w:val="00DB00CA"/>
    <w:rsid w:val="00DB04E4"/>
    <w:rsid w:val="00DB0CBC"/>
    <w:rsid w:val="00DB16EF"/>
    <w:rsid w:val="00DB22BE"/>
    <w:rsid w:val="00DB2C95"/>
    <w:rsid w:val="00DB2EC5"/>
    <w:rsid w:val="00DB3308"/>
    <w:rsid w:val="00DB34F8"/>
    <w:rsid w:val="00DB3DE0"/>
    <w:rsid w:val="00DB5DD8"/>
    <w:rsid w:val="00DB60B0"/>
    <w:rsid w:val="00DB7335"/>
    <w:rsid w:val="00DB7977"/>
    <w:rsid w:val="00DC0303"/>
    <w:rsid w:val="00DC0B3F"/>
    <w:rsid w:val="00DC1493"/>
    <w:rsid w:val="00DC14F6"/>
    <w:rsid w:val="00DC18BC"/>
    <w:rsid w:val="00DC2026"/>
    <w:rsid w:val="00DC2C22"/>
    <w:rsid w:val="00DC42A6"/>
    <w:rsid w:val="00DC4B52"/>
    <w:rsid w:val="00DC527B"/>
    <w:rsid w:val="00DD06B3"/>
    <w:rsid w:val="00DD1758"/>
    <w:rsid w:val="00DD1A95"/>
    <w:rsid w:val="00DD1ABE"/>
    <w:rsid w:val="00DD254E"/>
    <w:rsid w:val="00DD4E3E"/>
    <w:rsid w:val="00DD4F0B"/>
    <w:rsid w:val="00DD5D0F"/>
    <w:rsid w:val="00DD64B6"/>
    <w:rsid w:val="00DD651C"/>
    <w:rsid w:val="00DD6523"/>
    <w:rsid w:val="00DD6D97"/>
    <w:rsid w:val="00DD7AD1"/>
    <w:rsid w:val="00DE0306"/>
    <w:rsid w:val="00DE09AF"/>
    <w:rsid w:val="00DE09BF"/>
    <w:rsid w:val="00DE0ABD"/>
    <w:rsid w:val="00DE14B1"/>
    <w:rsid w:val="00DE2285"/>
    <w:rsid w:val="00DE2F89"/>
    <w:rsid w:val="00DE3604"/>
    <w:rsid w:val="00DE4011"/>
    <w:rsid w:val="00DE5D97"/>
    <w:rsid w:val="00DE5F92"/>
    <w:rsid w:val="00DE6CF2"/>
    <w:rsid w:val="00DE7B0D"/>
    <w:rsid w:val="00DF03B8"/>
    <w:rsid w:val="00DF0501"/>
    <w:rsid w:val="00DF0810"/>
    <w:rsid w:val="00DF1924"/>
    <w:rsid w:val="00DF1AC7"/>
    <w:rsid w:val="00DF1DB7"/>
    <w:rsid w:val="00DF1FDF"/>
    <w:rsid w:val="00DF2BF4"/>
    <w:rsid w:val="00DF2DDB"/>
    <w:rsid w:val="00DF327C"/>
    <w:rsid w:val="00DF3B28"/>
    <w:rsid w:val="00DF41F1"/>
    <w:rsid w:val="00DF45A4"/>
    <w:rsid w:val="00DF50E0"/>
    <w:rsid w:val="00DF541C"/>
    <w:rsid w:val="00DF6DD0"/>
    <w:rsid w:val="00E01EA7"/>
    <w:rsid w:val="00E024C2"/>
    <w:rsid w:val="00E02937"/>
    <w:rsid w:val="00E03853"/>
    <w:rsid w:val="00E04990"/>
    <w:rsid w:val="00E04CC0"/>
    <w:rsid w:val="00E05645"/>
    <w:rsid w:val="00E06BE6"/>
    <w:rsid w:val="00E076C0"/>
    <w:rsid w:val="00E102C9"/>
    <w:rsid w:val="00E10640"/>
    <w:rsid w:val="00E1068A"/>
    <w:rsid w:val="00E1093D"/>
    <w:rsid w:val="00E10CA1"/>
    <w:rsid w:val="00E12161"/>
    <w:rsid w:val="00E125A4"/>
    <w:rsid w:val="00E12EC9"/>
    <w:rsid w:val="00E12F8D"/>
    <w:rsid w:val="00E13C02"/>
    <w:rsid w:val="00E14708"/>
    <w:rsid w:val="00E14B21"/>
    <w:rsid w:val="00E14F9E"/>
    <w:rsid w:val="00E15827"/>
    <w:rsid w:val="00E1674C"/>
    <w:rsid w:val="00E1755C"/>
    <w:rsid w:val="00E17897"/>
    <w:rsid w:val="00E17D9E"/>
    <w:rsid w:val="00E20A1B"/>
    <w:rsid w:val="00E21B99"/>
    <w:rsid w:val="00E228AA"/>
    <w:rsid w:val="00E23071"/>
    <w:rsid w:val="00E23098"/>
    <w:rsid w:val="00E23F8C"/>
    <w:rsid w:val="00E24208"/>
    <w:rsid w:val="00E24B08"/>
    <w:rsid w:val="00E24E51"/>
    <w:rsid w:val="00E251DC"/>
    <w:rsid w:val="00E2561B"/>
    <w:rsid w:val="00E264C4"/>
    <w:rsid w:val="00E26954"/>
    <w:rsid w:val="00E313F0"/>
    <w:rsid w:val="00E31C03"/>
    <w:rsid w:val="00E31CFA"/>
    <w:rsid w:val="00E31F51"/>
    <w:rsid w:val="00E324C1"/>
    <w:rsid w:val="00E32763"/>
    <w:rsid w:val="00E33840"/>
    <w:rsid w:val="00E33B7C"/>
    <w:rsid w:val="00E33DCA"/>
    <w:rsid w:val="00E34A41"/>
    <w:rsid w:val="00E35496"/>
    <w:rsid w:val="00E356A2"/>
    <w:rsid w:val="00E356BC"/>
    <w:rsid w:val="00E35E89"/>
    <w:rsid w:val="00E36137"/>
    <w:rsid w:val="00E36FD0"/>
    <w:rsid w:val="00E36FE3"/>
    <w:rsid w:val="00E37946"/>
    <w:rsid w:val="00E37BEF"/>
    <w:rsid w:val="00E37D6A"/>
    <w:rsid w:val="00E40524"/>
    <w:rsid w:val="00E40B84"/>
    <w:rsid w:val="00E40D5B"/>
    <w:rsid w:val="00E422F8"/>
    <w:rsid w:val="00E42694"/>
    <w:rsid w:val="00E42F93"/>
    <w:rsid w:val="00E46A25"/>
    <w:rsid w:val="00E518E4"/>
    <w:rsid w:val="00E51B1C"/>
    <w:rsid w:val="00E51B91"/>
    <w:rsid w:val="00E5262B"/>
    <w:rsid w:val="00E52685"/>
    <w:rsid w:val="00E52EC4"/>
    <w:rsid w:val="00E53AE9"/>
    <w:rsid w:val="00E548B5"/>
    <w:rsid w:val="00E55551"/>
    <w:rsid w:val="00E5588B"/>
    <w:rsid w:val="00E56022"/>
    <w:rsid w:val="00E56CD4"/>
    <w:rsid w:val="00E574B5"/>
    <w:rsid w:val="00E57D58"/>
    <w:rsid w:val="00E600A6"/>
    <w:rsid w:val="00E6017A"/>
    <w:rsid w:val="00E60CEB"/>
    <w:rsid w:val="00E60E45"/>
    <w:rsid w:val="00E61289"/>
    <w:rsid w:val="00E614A3"/>
    <w:rsid w:val="00E6227F"/>
    <w:rsid w:val="00E624ED"/>
    <w:rsid w:val="00E635F5"/>
    <w:rsid w:val="00E638A9"/>
    <w:rsid w:val="00E6418B"/>
    <w:rsid w:val="00E64CDF"/>
    <w:rsid w:val="00E64EC1"/>
    <w:rsid w:val="00E65734"/>
    <w:rsid w:val="00E66711"/>
    <w:rsid w:val="00E67CB3"/>
    <w:rsid w:val="00E70131"/>
    <w:rsid w:val="00E7014B"/>
    <w:rsid w:val="00E706EF"/>
    <w:rsid w:val="00E70C85"/>
    <w:rsid w:val="00E70FAE"/>
    <w:rsid w:val="00E710FC"/>
    <w:rsid w:val="00E71664"/>
    <w:rsid w:val="00E7278C"/>
    <w:rsid w:val="00E748B7"/>
    <w:rsid w:val="00E74B65"/>
    <w:rsid w:val="00E75251"/>
    <w:rsid w:val="00E76407"/>
    <w:rsid w:val="00E7778C"/>
    <w:rsid w:val="00E80676"/>
    <w:rsid w:val="00E80681"/>
    <w:rsid w:val="00E80687"/>
    <w:rsid w:val="00E81364"/>
    <w:rsid w:val="00E815B9"/>
    <w:rsid w:val="00E82E10"/>
    <w:rsid w:val="00E83FE7"/>
    <w:rsid w:val="00E853F3"/>
    <w:rsid w:val="00E85B11"/>
    <w:rsid w:val="00E869DD"/>
    <w:rsid w:val="00E905B7"/>
    <w:rsid w:val="00E90BE7"/>
    <w:rsid w:val="00E923A1"/>
    <w:rsid w:val="00E92B85"/>
    <w:rsid w:val="00E92C80"/>
    <w:rsid w:val="00E931E0"/>
    <w:rsid w:val="00E93E68"/>
    <w:rsid w:val="00E9445A"/>
    <w:rsid w:val="00E9460D"/>
    <w:rsid w:val="00E94FB7"/>
    <w:rsid w:val="00E967B2"/>
    <w:rsid w:val="00E96A55"/>
    <w:rsid w:val="00E9798D"/>
    <w:rsid w:val="00E97E75"/>
    <w:rsid w:val="00EA0C55"/>
    <w:rsid w:val="00EA0FBD"/>
    <w:rsid w:val="00EA15B1"/>
    <w:rsid w:val="00EA1FBE"/>
    <w:rsid w:val="00EA2445"/>
    <w:rsid w:val="00EA35D2"/>
    <w:rsid w:val="00EA39E3"/>
    <w:rsid w:val="00EA7B1C"/>
    <w:rsid w:val="00EA7B98"/>
    <w:rsid w:val="00EA7CB8"/>
    <w:rsid w:val="00EA7E40"/>
    <w:rsid w:val="00EB1CDF"/>
    <w:rsid w:val="00EB5B74"/>
    <w:rsid w:val="00EB6007"/>
    <w:rsid w:val="00EB6234"/>
    <w:rsid w:val="00EB69E3"/>
    <w:rsid w:val="00EB6EFC"/>
    <w:rsid w:val="00EB78C2"/>
    <w:rsid w:val="00EB7F1F"/>
    <w:rsid w:val="00EC18BD"/>
    <w:rsid w:val="00EC1EC3"/>
    <w:rsid w:val="00EC28B3"/>
    <w:rsid w:val="00EC322F"/>
    <w:rsid w:val="00EC47B8"/>
    <w:rsid w:val="00EC4F00"/>
    <w:rsid w:val="00EC5634"/>
    <w:rsid w:val="00EC6541"/>
    <w:rsid w:val="00EC7206"/>
    <w:rsid w:val="00EC7431"/>
    <w:rsid w:val="00ED0AD9"/>
    <w:rsid w:val="00ED0AF8"/>
    <w:rsid w:val="00ED0F8D"/>
    <w:rsid w:val="00ED1181"/>
    <w:rsid w:val="00ED1F25"/>
    <w:rsid w:val="00ED28D2"/>
    <w:rsid w:val="00ED292F"/>
    <w:rsid w:val="00ED31E4"/>
    <w:rsid w:val="00ED3AC3"/>
    <w:rsid w:val="00ED5A90"/>
    <w:rsid w:val="00ED5BD0"/>
    <w:rsid w:val="00ED6272"/>
    <w:rsid w:val="00ED6A3C"/>
    <w:rsid w:val="00ED6C22"/>
    <w:rsid w:val="00ED791E"/>
    <w:rsid w:val="00ED7CA4"/>
    <w:rsid w:val="00ED7D18"/>
    <w:rsid w:val="00ED7D48"/>
    <w:rsid w:val="00ED7D85"/>
    <w:rsid w:val="00EE114B"/>
    <w:rsid w:val="00EE14F5"/>
    <w:rsid w:val="00EE1BCA"/>
    <w:rsid w:val="00EE2AA6"/>
    <w:rsid w:val="00EE2D69"/>
    <w:rsid w:val="00EE30CA"/>
    <w:rsid w:val="00EE5204"/>
    <w:rsid w:val="00EE683D"/>
    <w:rsid w:val="00EE6946"/>
    <w:rsid w:val="00EE7581"/>
    <w:rsid w:val="00EE7679"/>
    <w:rsid w:val="00EE79F0"/>
    <w:rsid w:val="00EF04FB"/>
    <w:rsid w:val="00EF0863"/>
    <w:rsid w:val="00EF0E63"/>
    <w:rsid w:val="00EF1226"/>
    <w:rsid w:val="00EF1270"/>
    <w:rsid w:val="00EF19A1"/>
    <w:rsid w:val="00EF23EA"/>
    <w:rsid w:val="00EF287A"/>
    <w:rsid w:val="00EF4601"/>
    <w:rsid w:val="00EF6FD9"/>
    <w:rsid w:val="00EF71D9"/>
    <w:rsid w:val="00F001F7"/>
    <w:rsid w:val="00F007FD"/>
    <w:rsid w:val="00F00851"/>
    <w:rsid w:val="00F015A8"/>
    <w:rsid w:val="00F03435"/>
    <w:rsid w:val="00F04777"/>
    <w:rsid w:val="00F049D0"/>
    <w:rsid w:val="00F05207"/>
    <w:rsid w:val="00F05218"/>
    <w:rsid w:val="00F054AD"/>
    <w:rsid w:val="00F06363"/>
    <w:rsid w:val="00F07672"/>
    <w:rsid w:val="00F10360"/>
    <w:rsid w:val="00F10AD3"/>
    <w:rsid w:val="00F11251"/>
    <w:rsid w:val="00F117C9"/>
    <w:rsid w:val="00F11C94"/>
    <w:rsid w:val="00F1270E"/>
    <w:rsid w:val="00F1290B"/>
    <w:rsid w:val="00F12FA6"/>
    <w:rsid w:val="00F14454"/>
    <w:rsid w:val="00F147F2"/>
    <w:rsid w:val="00F1488D"/>
    <w:rsid w:val="00F14CEF"/>
    <w:rsid w:val="00F15290"/>
    <w:rsid w:val="00F157FA"/>
    <w:rsid w:val="00F15C4B"/>
    <w:rsid w:val="00F15E94"/>
    <w:rsid w:val="00F16077"/>
    <w:rsid w:val="00F2089A"/>
    <w:rsid w:val="00F21D73"/>
    <w:rsid w:val="00F23C91"/>
    <w:rsid w:val="00F24833"/>
    <w:rsid w:val="00F24E25"/>
    <w:rsid w:val="00F24F04"/>
    <w:rsid w:val="00F253F6"/>
    <w:rsid w:val="00F2583A"/>
    <w:rsid w:val="00F3145B"/>
    <w:rsid w:val="00F31A8B"/>
    <w:rsid w:val="00F32002"/>
    <w:rsid w:val="00F325E1"/>
    <w:rsid w:val="00F32E59"/>
    <w:rsid w:val="00F33372"/>
    <w:rsid w:val="00F333EF"/>
    <w:rsid w:val="00F33A10"/>
    <w:rsid w:val="00F34F55"/>
    <w:rsid w:val="00F352A0"/>
    <w:rsid w:val="00F36FDB"/>
    <w:rsid w:val="00F37489"/>
    <w:rsid w:val="00F402DB"/>
    <w:rsid w:val="00F40AA9"/>
    <w:rsid w:val="00F4304C"/>
    <w:rsid w:val="00F43216"/>
    <w:rsid w:val="00F44DD5"/>
    <w:rsid w:val="00F44E42"/>
    <w:rsid w:val="00F4501D"/>
    <w:rsid w:val="00F45D82"/>
    <w:rsid w:val="00F469A4"/>
    <w:rsid w:val="00F4774C"/>
    <w:rsid w:val="00F47C57"/>
    <w:rsid w:val="00F50296"/>
    <w:rsid w:val="00F51C78"/>
    <w:rsid w:val="00F520B1"/>
    <w:rsid w:val="00F53677"/>
    <w:rsid w:val="00F54DA6"/>
    <w:rsid w:val="00F561DF"/>
    <w:rsid w:val="00F562D9"/>
    <w:rsid w:val="00F57733"/>
    <w:rsid w:val="00F578A0"/>
    <w:rsid w:val="00F57DAF"/>
    <w:rsid w:val="00F611CC"/>
    <w:rsid w:val="00F6176A"/>
    <w:rsid w:val="00F617CE"/>
    <w:rsid w:val="00F61D14"/>
    <w:rsid w:val="00F62445"/>
    <w:rsid w:val="00F62695"/>
    <w:rsid w:val="00F64469"/>
    <w:rsid w:val="00F6473A"/>
    <w:rsid w:val="00F64D50"/>
    <w:rsid w:val="00F65C01"/>
    <w:rsid w:val="00F65E65"/>
    <w:rsid w:val="00F66499"/>
    <w:rsid w:val="00F665B5"/>
    <w:rsid w:val="00F670EF"/>
    <w:rsid w:val="00F67815"/>
    <w:rsid w:val="00F67F8B"/>
    <w:rsid w:val="00F701FB"/>
    <w:rsid w:val="00F70550"/>
    <w:rsid w:val="00F70955"/>
    <w:rsid w:val="00F70C75"/>
    <w:rsid w:val="00F719FE"/>
    <w:rsid w:val="00F7244D"/>
    <w:rsid w:val="00F72941"/>
    <w:rsid w:val="00F730EC"/>
    <w:rsid w:val="00F739EF"/>
    <w:rsid w:val="00F754AB"/>
    <w:rsid w:val="00F75C28"/>
    <w:rsid w:val="00F75C92"/>
    <w:rsid w:val="00F75E98"/>
    <w:rsid w:val="00F77E43"/>
    <w:rsid w:val="00F81069"/>
    <w:rsid w:val="00F8123D"/>
    <w:rsid w:val="00F815A6"/>
    <w:rsid w:val="00F82FB3"/>
    <w:rsid w:val="00F8316F"/>
    <w:rsid w:val="00F83C9E"/>
    <w:rsid w:val="00F83D60"/>
    <w:rsid w:val="00F84850"/>
    <w:rsid w:val="00F85C83"/>
    <w:rsid w:val="00F86A76"/>
    <w:rsid w:val="00F86B8A"/>
    <w:rsid w:val="00F86BF3"/>
    <w:rsid w:val="00F86FC0"/>
    <w:rsid w:val="00F91539"/>
    <w:rsid w:val="00F91BAA"/>
    <w:rsid w:val="00F9211F"/>
    <w:rsid w:val="00F92F40"/>
    <w:rsid w:val="00F93767"/>
    <w:rsid w:val="00F93979"/>
    <w:rsid w:val="00F93B35"/>
    <w:rsid w:val="00F944BD"/>
    <w:rsid w:val="00F94AE0"/>
    <w:rsid w:val="00F95914"/>
    <w:rsid w:val="00F95FFE"/>
    <w:rsid w:val="00F963B8"/>
    <w:rsid w:val="00F96EFB"/>
    <w:rsid w:val="00F9718F"/>
    <w:rsid w:val="00F9765F"/>
    <w:rsid w:val="00F978D3"/>
    <w:rsid w:val="00FA24F1"/>
    <w:rsid w:val="00FA423F"/>
    <w:rsid w:val="00FA4477"/>
    <w:rsid w:val="00FA4858"/>
    <w:rsid w:val="00FA4EBE"/>
    <w:rsid w:val="00FA4FF7"/>
    <w:rsid w:val="00FA61C6"/>
    <w:rsid w:val="00FA7AEA"/>
    <w:rsid w:val="00FB09F3"/>
    <w:rsid w:val="00FB1224"/>
    <w:rsid w:val="00FB2F24"/>
    <w:rsid w:val="00FB3B09"/>
    <w:rsid w:val="00FB4C33"/>
    <w:rsid w:val="00FB5B16"/>
    <w:rsid w:val="00FB78DA"/>
    <w:rsid w:val="00FC0512"/>
    <w:rsid w:val="00FC089F"/>
    <w:rsid w:val="00FC115C"/>
    <w:rsid w:val="00FC2083"/>
    <w:rsid w:val="00FC28C5"/>
    <w:rsid w:val="00FC2B69"/>
    <w:rsid w:val="00FC2D7E"/>
    <w:rsid w:val="00FC4745"/>
    <w:rsid w:val="00FC4B4B"/>
    <w:rsid w:val="00FC5161"/>
    <w:rsid w:val="00FC573D"/>
    <w:rsid w:val="00FC67E5"/>
    <w:rsid w:val="00FC76B6"/>
    <w:rsid w:val="00FD022D"/>
    <w:rsid w:val="00FD02D1"/>
    <w:rsid w:val="00FD06BD"/>
    <w:rsid w:val="00FD0B3A"/>
    <w:rsid w:val="00FD2075"/>
    <w:rsid w:val="00FD2502"/>
    <w:rsid w:val="00FD2AAE"/>
    <w:rsid w:val="00FD2CDE"/>
    <w:rsid w:val="00FD3CE4"/>
    <w:rsid w:val="00FD5153"/>
    <w:rsid w:val="00FD5AF0"/>
    <w:rsid w:val="00FD6DDB"/>
    <w:rsid w:val="00FD7582"/>
    <w:rsid w:val="00FE0E95"/>
    <w:rsid w:val="00FE18BC"/>
    <w:rsid w:val="00FE281C"/>
    <w:rsid w:val="00FE435A"/>
    <w:rsid w:val="00FE4824"/>
    <w:rsid w:val="00FE515F"/>
    <w:rsid w:val="00FE6229"/>
    <w:rsid w:val="00FE7B4A"/>
    <w:rsid w:val="00FF0045"/>
    <w:rsid w:val="00FF07D5"/>
    <w:rsid w:val="00FF1560"/>
    <w:rsid w:val="00FF1CAC"/>
    <w:rsid w:val="00FF1CD9"/>
    <w:rsid w:val="00FF22DB"/>
    <w:rsid w:val="00FF2378"/>
    <w:rsid w:val="00FF4313"/>
    <w:rsid w:val="00FF503D"/>
    <w:rsid w:val="00FF54E4"/>
    <w:rsid w:val="00FF64BA"/>
    <w:rsid w:val="00FF6C6B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5E660"/>
  <w15:docId w15:val="{478137EE-9DB4-4FC3-84D8-CE0E7DB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911C33"/>
    <w:pPr>
      <w:widowControl w:val="0"/>
      <w:autoSpaceDE w:val="0"/>
      <w:autoSpaceDN w:val="0"/>
      <w:adjustRightInd w:val="0"/>
      <w:spacing w:after="120" w:line="324" w:lineRule="auto"/>
    </w:pPr>
    <w:rPr>
      <w:rFonts w:ascii="Arial" w:eastAsia="Arial" w:hAnsi="Arial" w:cs="Arial"/>
      <w:sz w:val="21"/>
    </w:rPr>
  </w:style>
  <w:style w:type="paragraph" w:styleId="1">
    <w:name w:val="heading 1"/>
    <w:basedOn w:val="a3"/>
    <w:next w:val="2"/>
    <w:qFormat/>
    <w:rsid w:val="001C2C32"/>
    <w:pPr>
      <w:keepNext/>
      <w:widowControl/>
      <w:numPr>
        <w:numId w:val="5"/>
      </w:numPr>
      <w:adjustRightInd/>
      <w:spacing w:before="320" w:after="160"/>
      <w:outlineLvl w:val="0"/>
    </w:pPr>
    <w:rPr>
      <w:b/>
      <w:sz w:val="32"/>
      <w:szCs w:val="36"/>
    </w:rPr>
  </w:style>
  <w:style w:type="paragraph" w:styleId="2">
    <w:name w:val="heading 2"/>
    <w:basedOn w:val="a3"/>
    <w:next w:val="3"/>
    <w:qFormat/>
    <w:rsid w:val="00AC6EBD"/>
    <w:pPr>
      <w:keepNext/>
      <w:widowControl/>
      <w:numPr>
        <w:ilvl w:val="1"/>
        <w:numId w:val="5"/>
      </w:numPr>
      <w:adjustRightInd/>
      <w:spacing w:before="240"/>
      <w:outlineLvl w:val="1"/>
    </w:pPr>
    <w:rPr>
      <w:b/>
      <w:sz w:val="24"/>
      <w:szCs w:val="24"/>
    </w:rPr>
  </w:style>
  <w:style w:type="paragraph" w:styleId="3">
    <w:name w:val="heading 3"/>
    <w:basedOn w:val="a3"/>
    <w:next w:val="4"/>
    <w:qFormat/>
    <w:rsid w:val="00AC6EBD"/>
    <w:pPr>
      <w:keepNext/>
      <w:widowControl/>
      <w:numPr>
        <w:ilvl w:val="2"/>
        <w:numId w:val="5"/>
      </w:numPr>
      <w:adjustRightInd/>
      <w:spacing w:before="160" w:after="80"/>
      <w:outlineLvl w:val="2"/>
    </w:pPr>
    <w:rPr>
      <w:b/>
      <w:sz w:val="22"/>
      <w:szCs w:val="24"/>
    </w:rPr>
  </w:style>
  <w:style w:type="paragraph" w:styleId="4">
    <w:name w:val="heading 4"/>
    <w:basedOn w:val="a3"/>
    <w:next w:val="a4"/>
    <w:qFormat/>
    <w:rsid w:val="00AB5B92"/>
    <w:pPr>
      <w:keepNext/>
      <w:widowControl/>
      <w:numPr>
        <w:ilvl w:val="3"/>
        <w:numId w:val="5"/>
      </w:numPr>
      <w:adjustRightInd/>
      <w:spacing w:before="160" w:after="160"/>
      <w:jc w:val="both"/>
      <w:outlineLvl w:val="3"/>
    </w:pPr>
    <w:rPr>
      <w:rFonts w:eastAsia="黑体"/>
      <w:szCs w:val="21"/>
    </w:rPr>
  </w:style>
  <w:style w:type="paragraph" w:styleId="5">
    <w:name w:val="heading 5"/>
    <w:basedOn w:val="a3"/>
    <w:next w:val="a4"/>
    <w:qFormat/>
    <w:rsid w:val="00712BD1"/>
    <w:pPr>
      <w:keepNext/>
      <w:widowControl/>
      <w:numPr>
        <w:ilvl w:val="4"/>
        <w:numId w:val="5"/>
      </w:numPr>
      <w:adjustRightInd/>
      <w:spacing w:line="360" w:lineRule="auto"/>
      <w:outlineLvl w:val="4"/>
    </w:pPr>
    <w:rPr>
      <w:rFonts w:eastAsia="黑体"/>
      <w:szCs w:val="21"/>
    </w:rPr>
  </w:style>
  <w:style w:type="paragraph" w:styleId="6">
    <w:name w:val="heading 6"/>
    <w:basedOn w:val="a3"/>
    <w:autoRedefine/>
    <w:qFormat/>
    <w:rsid w:val="00C710D4"/>
    <w:pPr>
      <w:widowControl/>
      <w:numPr>
        <w:ilvl w:val="5"/>
        <w:numId w:val="5"/>
      </w:numPr>
      <w:spacing w:line="360" w:lineRule="auto"/>
      <w:outlineLvl w:val="5"/>
    </w:pPr>
    <w:rPr>
      <w:rFonts w:eastAsia="黑体"/>
      <w:szCs w:val="21"/>
    </w:rPr>
  </w:style>
  <w:style w:type="paragraph" w:styleId="7">
    <w:name w:val="heading 7"/>
    <w:basedOn w:val="a3"/>
    <w:qFormat/>
    <w:rsid w:val="00712BD1"/>
    <w:pPr>
      <w:widowControl/>
      <w:numPr>
        <w:ilvl w:val="6"/>
        <w:numId w:val="5"/>
      </w:numPr>
      <w:spacing w:line="360" w:lineRule="auto"/>
      <w:outlineLvl w:val="6"/>
    </w:pPr>
    <w:rPr>
      <w:rFonts w:eastAsia="黑体"/>
      <w:szCs w:val="21"/>
    </w:rPr>
  </w:style>
  <w:style w:type="paragraph" w:styleId="8">
    <w:name w:val="heading 8"/>
    <w:basedOn w:val="a3"/>
    <w:next w:val="a3"/>
    <w:qFormat/>
    <w:rsid w:val="007578E1"/>
    <w:pPr>
      <w:keepNext/>
      <w:keepLines/>
      <w:numPr>
        <w:ilvl w:val="7"/>
        <w:numId w:val="5"/>
      </w:numPr>
      <w:spacing w:line="360" w:lineRule="auto"/>
      <w:outlineLvl w:val="7"/>
    </w:pPr>
    <w:rPr>
      <w:rFonts w:eastAsia="黑体"/>
    </w:rPr>
  </w:style>
  <w:style w:type="paragraph" w:styleId="9">
    <w:name w:val="heading 9"/>
    <w:basedOn w:val="a3"/>
    <w:next w:val="a3"/>
    <w:qFormat/>
    <w:rsid w:val="007578E1"/>
    <w:pPr>
      <w:keepNext/>
      <w:keepLines/>
      <w:numPr>
        <w:ilvl w:val="8"/>
        <w:numId w:val="5"/>
      </w:numPr>
      <w:spacing w:line="360" w:lineRule="auto"/>
      <w:ind w:left="1582" w:hanging="1582"/>
      <w:outlineLvl w:val="8"/>
    </w:pPr>
    <w:rPr>
      <w:rFonts w:eastAsia="黑体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 First Indent"/>
    <w:basedOn w:val="a3"/>
    <w:link w:val="a8"/>
    <w:qFormat/>
    <w:rsid w:val="00712BD1"/>
    <w:pPr>
      <w:ind w:firstLineChars="200" w:firstLine="420"/>
    </w:pPr>
    <w:rPr>
      <w:szCs w:val="21"/>
    </w:rPr>
  </w:style>
  <w:style w:type="paragraph" w:styleId="TOC2">
    <w:name w:val="toc 2"/>
    <w:basedOn w:val="a3"/>
    <w:autoRedefine/>
    <w:uiPriority w:val="39"/>
    <w:rsid w:val="00E37BEF"/>
    <w:pPr>
      <w:ind w:left="453" w:hanging="283"/>
    </w:pPr>
    <w:rPr>
      <w:szCs w:val="21"/>
    </w:rPr>
  </w:style>
  <w:style w:type="paragraph" w:styleId="a9">
    <w:name w:val="footer"/>
    <w:basedOn w:val="a3"/>
    <w:rsid w:val="00E37BEF"/>
    <w:pPr>
      <w:widowControl/>
      <w:tabs>
        <w:tab w:val="center" w:pos="4510"/>
        <w:tab w:val="right" w:pos="9020"/>
      </w:tabs>
      <w:spacing w:line="360" w:lineRule="auto"/>
    </w:pPr>
    <w:rPr>
      <w:sz w:val="18"/>
      <w:szCs w:val="18"/>
    </w:rPr>
  </w:style>
  <w:style w:type="paragraph" w:styleId="a">
    <w:name w:val="List Bullet"/>
    <w:basedOn w:val="a3"/>
    <w:rsid w:val="00AB5B92"/>
    <w:pPr>
      <w:numPr>
        <w:numId w:val="2"/>
      </w:numPr>
      <w:spacing w:line="360" w:lineRule="auto"/>
      <w:ind w:leftChars="200" w:left="400" w:firstLine="0"/>
    </w:pPr>
    <w:rPr>
      <w:szCs w:val="21"/>
    </w:rPr>
  </w:style>
  <w:style w:type="paragraph" w:styleId="TOC1">
    <w:name w:val="toc 1"/>
    <w:basedOn w:val="a3"/>
    <w:next w:val="a3"/>
    <w:autoRedefine/>
    <w:uiPriority w:val="39"/>
    <w:rsid w:val="00E37BEF"/>
    <w:pPr>
      <w:widowControl/>
      <w:ind w:left="198" w:hanging="113"/>
    </w:pPr>
    <w:rPr>
      <w:szCs w:val="21"/>
    </w:rPr>
  </w:style>
  <w:style w:type="paragraph" w:styleId="TOC3">
    <w:name w:val="toc 3"/>
    <w:basedOn w:val="a3"/>
    <w:autoRedefine/>
    <w:uiPriority w:val="39"/>
    <w:rsid w:val="00E37BEF"/>
    <w:pPr>
      <w:ind w:left="794" w:hanging="454"/>
    </w:pPr>
    <w:rPr>
      <w:szCs w:val="21"/>
    </w:rPr>
  </w:style>
  <w:style w:type="paragraph" w:styleId="TOC4">
    <w:name w:val="toc 4"/>
    <w:basedOn w:val="a3"/>
    <w:autoRedefine/>
    <w:uiPriority w:val="39"/>
    <w:rsid w:val="00E37BEF"/>
    <w:pPr>
      <w:ind w:left="1134" w:hanging="567"/>
    </w:pPr>
    <w:rPr>
      <w:szCs w:val="21"/>
    </w:rPr>
  </w:style>
  <w:style w:type="paragraph" w:styleId="TOC6">
    <w:name w:val="toc 6"/>
    <w:basedOn w:val="a3"/>
    <w:autoRedefine/>
    <w:semiHidden/>
    <w:rsid w:val="008903BA"/>
    <w:pPr>
      <w:ind w:left="1757" w:hanging="907"/>
    </w:pPr>
  </w:style>
  <w:style w:type="paragraph" w:styleId="aa">
    <w:name w:val="Document Map"/>
    <w:basedOn w:val="a3"/>
    <w:semiHidden/>
    <w:rsid w:val="008903BA"/>
    <w:pPr>
      <w:shd w:val="clear" w:color="auto" w:fill="000080"/>
    </w:pPr>
  </w:style>
  <w:style w:type="paragraph" w:styleId="TOC5">
    <w:name w:val="toc 5"/>
    <w:basedOn w:val="a3"/>
    <w:next w:val="a3"/>
    <w:autoRedefine/>
    <w:semiHidden/>
    <w:rsid w:val="008903BA"/>
    <w:pPr>
      <w:ind w:left="1680"/>
    </w:pPr>
  </w:style>
  <w:style w:type="paragraph" w:styleId="TOC7">
    <w:name w:val="toc 7"/>
    <w:basedOn w:val="a3"/>
    <w:next w:val="a3"/>
    <w:autoRedefine/>
    <w:semiHidden/>
    <w:rsid w:val="008903BA"/>
    <w:pPr>
      <w:ind w:left="2520"/>
    </w:pPr>
  </w:style>
  <w:style w:type="paragraph" w:styleId="TOC8">
    <w:name w:val="toc 8"/>
    <w:basedOn w:val="a3"/>
    <w:next w:val="a3"/>
    <w:autoRedefine/>
    <w:semiHidden/>
    <w:rsid w:val="008903BA"/>
    <w:pPr>
      <w:ind w:left="2940"/>
    </w:pPr>
  </w:style>
  <w:style w:type="paragraph" w:styleId="TOC9">
    <w:name w:val="toc 9"/>
    <w:basedOn w:val="a3"/>
    <w:next w:val="a3"/>
    <w:autoRedefine/>
    <w:semiHidden/>
    <w:rsid w:val="008903BA"/>
    <w:pPr>
      <w:ind w:left="3360"/>
    </w:pPr>
  </w:style>
  <w:style w:type="paragraph" w:styleId="ab">
    <w:name w:val="header"/>
    <w:basedOn w:val="a3"/>
    <w:rsid w:val="00E37B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table of figures"/>
    <w:basedOn w:val="TOC1"/>
    <w:autoRedefine/>
    <w:semiHidden/>
    <w:rsid w:val="00E37BEF"/>
    <w:pPr>
      <w:widowControl w:val="0"/>
      <w:spacing w:before="300" w:after="150" w:line="360" w:lineRule="auto"/>
      <w:jc w:val="center"/>
    </w:pPr>
  </w:style>
  <w:style w:type="paragraph" w:customStyle="1" w:styleId="ad">
    <w:name w:val="封面表格文本"/>
    <w:basedOn w:val="a3"/>
    <w:rsid w:val="00AB5B92"/>
    <w:pPr>
      <w:jc w:val="center"/>
    </w:pPr>
    <w:rPr>
      <w:szCs w:val="21"/>
    </w:rPr>
  </w:style>
  <w:style w:type="paragraph" w:customStyle="1" w:styleId="ae">
    <w:name w:val="封面文档标题"/>
    <w:basedOn w:val="a3"/>
    <w:rsid w:val="00AB5B92"/>
    <w:pPr>
      <w:spacing w:line="360" w:lineRule="auto"/>
      <w:jc w:val="center"/>
    </w:pPr>
    <w:rPr>
      <w:b/>
      <w:bCs/>
      <w:sz w:val="44"/>
      <w:szCs w:val="44"/>
    </w:rPr>
  </w:style>
  <w:style w:type="paragraph" w:customStyle="1" w:styleId="af">
    <w:name w:val="缺省文本"/>
    <w:basedOn w:val="a3"/>
    <w:rsid w:val="003378B2"/>
    <w:pPr>
      <w:spacing w:line="360" w:lineRule="auto"/>
    </w:pPr>
    <w:rPr>
      <w:szCs w:val="21"/>
    </w:rPr>
  </w:style>
  <w:style w:type="paragraph" w:customStyle="1" w:styleId="af0">
    <w:name w:val="封面华为技术"/>
    <w:basedOn w:val="a3"/>
    <w:rsid w:val="00AB5B92"/>
    <w:pPr>
      <w:spacing w:line="360" w:lineRule="auto"/>
      <w:jc w:val="center"/>
    </w:pPr>
    <w:rPr>
      <w:b/>
      <w:sz w:val="30"/>
      <w:szCs w:val="32"/>
    </w:rPr>
  </w:style>
  <w:style w:type="paragraph" w:customStyle="1" w:styleId="af1">
    <w:name w:val="修订记录"/>
    <w:basedOn w:val="a3"/>
    <w:rsid w:val="00AB5B92"/>
    <w:pPr>
      <w:pageBreakBefore/>
      <w:widowControl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2">
    <w:name w:val="表头样式"/>
    <w:basedOn w:val="a3"/>
    <w:link w:val="Char"/>
    <w:rsid w:val="00AB5B92"/>
    <w:pPr>
      <w:jc w:val="center"/>
    </w:pPr>
    <w:rPr>
      <w:b/>
      <w:szCs w:val="21"/>
    </w:rPr>
  </w:style>
  <w:style w:type="paragraph" w:customStyle="1" w:styleId="af3">
    <w:name w:val="表格文本"/>
    <w:basedOn w:val="a3"/>
    <w:rsid w:val="00917E94"/>
    <w:pPr>
      <w:tabs>
        <w:tab w:val="decimal" w:pos="0"/>
      </w:tabs>
    </w:pPr>
    <w:rPr>
      <w:noProof/>
      <w:szCs w:val="21"/>
    </w:rPr>
  </w:style>
  <w:style w:type="paragraph" w:customStyle="1" w:styleId="af4">
    <w:name w:val="目录"/>
    <w:basedOn w:val="a3"/>
    <w:rsid w:val="00DF1924"/>
    <w:pPr>
      <w:keepNext/>
      <w:pageBreakBefore/>
      <w:adjustRightInd/>
      <w:spacing w:before="480" w:after="360"/>
      <w:jc w:val="center"/>
    </w:pPr>
    <w:rPr>
      <w:b/>
      <w:sz w:val="32"/>
      <w:szCs w:val="32"/>
    </w:rPr>
  </w:style>
  <w:style w:type="paragraph" w:customStyle="1" w:styleId="af5">
    <w:name w:val="文档标题"/>
    <w:basedOn w:val="a3"/>
    <w:rsid w:val="003378B2"/>
    <w:pPr>
      <w:tabs>
        <w:tab w:val="left" w:pos="0"/>
      </w:tabs>
      <w:spacing w:before="300" w:after="300"/>
      <w:jc w:val="center"/>
    </w:pPr>
    <w:rPr>
      <w:b/>
      <w:sz w:val="32"/>
      <w:szCs w:val="32"/>
    </w:rPr>
  </w:style>
  <w:style w:type="paragraph" w:customStyle="1" w:styleId="af6">
    <w:name w:val="摘要"/>
    <w:basedOn w:val="a3"/>
    <w:rsid w:val="00712BD1"/>
    <w:pPr>
      <w:widowControl/>
      <w:tabs>
        <w:tab w:val="left" w:pos="907"/>
      </w:tabs>
      <w:spacing w:line="360" w:lineRule="auto"/>
      <w:ind w:left="879" w:hanging="879"/>
      <w:jc w:val="both"/>
    </w:pPr>
    <w:rPr>
      <w:szCs w:val="21"/>
    </w:rPr>
  </w:style>
  <w:style w:type="paragraph" w:customStyle="1" w:styleId="a0">
    <w:name w:val="参考资料清单"/>
    <w:basedOn w:val="a3"/>
    <w:link w:val="Char0"/>
    <w:rsid w:val="00917E94"/>
    <w:pPr>
      <w:numPr>
        <w:numId w:val="4"/>
      </w:numPr>
      <w:spacing w:line="360" w:lineRule="auto"/>
      <w:jc w:val="both"/>
    </w:pPr>
    <w:rPr>
      <w:szCs w:val="21"/>
    </w:rPr>
  </w:style>
  <w:style w:type="paragraph" w:customStyle="1" w:styleId="af7">
    <w:name w:val="表格题注"/>
    <w:next w:val="a3"/>
    <w:rsid w:val="007F28BF"/>
    <w:pPr>
      <w:keepLines/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styleId="af8">
    <w:name w:val="Balloon Text"/>
    <w:basedOn w:val="a3"/>
    <w:semiHidden/>
    <w:rsid w:val="00962D7F"/>
    <w:rPr>
      <w:sz w:val="18"/>
      <w:szCs w:val="18"/>
    </w:rPr>
  </w:style>
  <w:style w:type="paragraph" w:customStyle="1" w:styleId="af9">
    <w:name w:val="注示头"/>
    <w:basedOn w:val="a3"/>
    <w:rsid w:val="00712BD1"/>
    <w:pPr>
      <w:pBdr>
        <w:top w:val="single" w:sz="4" w:space="1" w:color="000000"/>
      </w:pBdr>
      <w:spacing w:line="360" w:lineRule="auto"/>
      <w:jc w:val="both"/>
    </w:pPr>
    <w:rPr>
      <w:rFonts w:eastAsia="黑体"/>
      <w:sz w:val="18"/>
      <w:szCs w:val="21"/>
    </w:rPr>
  </w:style>
  <w:style w:type="table" w:customStyle="1" w:styleId="afa">
    <w:name w:val="表样式"/>
    <w:basedOn w:val="a6"/>
    <w:rsid w:val="00712BD1"/>
    <w:pPr>
      <w:jc w:val="both"/>
    </w:pPr>
    <w:rPr>
      <w:sz w:val="21"/>
    </w:rPr>
    <w:tblPr/>
    <w:tcPr>
      <w:vAlign w:val="center"/>
    </w:tcPr>
  </w:style>
  <w:style w:type="character" w:customStyle="1" w:styleId="Char0">
    <w:name w:val="参考资料清单 Char"/>
    <w:basedOn w:val="a5"/>
    <w:link w:val="a0"/>
    <w:rsid w:val="00C76427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1">
    <w:name w:val="图号"/>
    <w:basedOn w:val="a3"/>
    <w:link w:val="Char1"/>
    <w:rsid w:val="00DF1924"/>
    <w:pPr>
      <w:numPr>
        <w:ilvl w:val="7"/>
        <w:numId w:val="3"/>
      </w:numPr>
      <w:spacing w:before="105" w:line="360" w:lineRule="auto"/>
      <w:jc w:val="center"/>
    </w:pPr>
    <w:rPr>
      <w:sz w:val="18"/>
      <w:szCs w:val="18"/>
    </w:rPr>
  </w:style>
  <w:style w:type="paragraph" w:customStyle="1" w:styleId="afb">
    <w:name w:val="图样式"/>
    <w:basedOn w:val="a3"/>
    <w:rsid w:val="00DF1924"/>
    <w:pPr>
      <w:keepNext/>
      <w:widowControl/>
      <w:spacing w:before="80" w:after="80" w:line="360" w:lineRule="auto"/>
      <w:jc w:val="center"/>
    </w:pPr>
  </w:style>
  <w:style w:type="character" w:customStyle="1" w:styleId="Char">
    <w:name w:val="表头样式 Char"/>
    <w:basedOn w:val="a5"/>
    <w:link w:val="af2"/>
    <w:rsid w:val="00AB5B92"/>
    <w:rPr>
      <w:rFonts w:ascii="Arial" w:eastAsia="宋体" w:hAnsi="Arial"/>
      <w:b/>
      <w:sz w:val="21"/>
      <w:szCs w:val="21"/>
      <w:lang w:val="en-US" w:eastAsia="zh-CN" w:bidi="ar-SA"/>
    </w:rPr>
  </w:style>
  <w:style w:type="paragraph" w:customStyle="1" w:styleId="afc">
    <w:name w:val="注示文本"/>
    <w:basedOn w:val="a3"/>
    <w:rsid w:val="00712BD1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eastAsia="楷体_GB2312"/>
      <w:sz w:val="18"/>
      <w:szCs w:val="18"/>
    </w:rPr>
  </w:style>
  <w:style w:type="paragraph" w:customStyle="1" w:styleId="afd">
    <w:name w:val="插图题注"/>
    <w:next w:val="a3"/>
    <w:rsid w:val="007F28BF"/>
    <w:p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character" w:styleId="afe">
    <w:name w:val="Hyperlink"/>
    <w:basedOn w:val="a5"/>
    <w:uiPriority w:val="99"/>
    <w:rsid w:val="00170E01"/>
    <w:rPr>
      <w:color w:val="0000FF"/>
      <w:u w:val="single"/>
    </w:rPr>
  </w:style>
  <w:style w:type="character" w:styleId="aff">
    <w:name w:val="page number"/>
    <w:basedOn w:val="a5"/>
    <w:rsid w:val="00724B99"/>
  </w:style>
  <w:style w:type="paragraph" w:customStyle="1" w:styleId="aff0">
    <w:name w:val="关键词"/>
    <w:basedOn w:val="af6"/>
    <w:rsid w:val="00121F31"/>
  </w:style>
  <w:style w:type="paragraph" w:customStyle="1" w:styleId="a2">
    <w:name w:val="表号"/>
    <w:basedOn w:val="a3"/>
    <w:next w:val="a4"/>
    <w:rsid w:val="006D779A"/>
    <w:pPr>
      <w:keepLines/>
      <w:numPr>
        <w:numId w:val="6"/>
      </w:numPr>
      <w:spacing w:line="360" w:lineRule="auto"/>
      <w:jc w:val="center"/>
    </w:pPr>
    <w:rPr>
      <w:sz w:val="18"/>
      <w:szCs w:val="18"/>
    </w:rPr>
  </w:style>
  <w:style w:type="paragraph" w:customStyle="1" w:styleId="aff1">
    <w:name w:val="项目符号"/>
    <w:basedOn w:val="a3"/>
    <w:rsid w:val="00E74B65"/>
    <w:pPr>
      <w:spacing w:line="360" w:lineRule="auto"/>
      <w:ind w:left="1446" w:hanging="312"/>
    </w:pPr>
    <w:rPr>
      <w:sz w:val="22"/>
      <w:szCs w:val="22"/>
    </w:rPr>
  </w:style>
  <w:style w:type="paragraph" w:styleId="aff2">
    <w:name w:val="caption"/>
    <w:basedOn w:val="a3"/>
    <w:next w:val="a3"/>
    <w:qFormat/>
    <w:rsid w:val="001618C7"/>
    <w:pPr>
      <w:spacing w:before="152" w:after="160"/>
    </w:pPr>
    <w:rPr>
      <w:sz w:val="19"/>
    </w:rPr>
  </w:style>
  <w:style w:type="paragraph" w:styleId="10">
    <w:name w:val="index 1"/>
    <w:basedOn w:val="a3"/>
    <w:next w:val="a3"/>
    <w:autoRedefine/>
    <w:semiHidden/>
    <w:rsid w:val="00EC322F"/>
  </w:style>
  <w:style w:type="numbering" w:customStyle="1" w:styleId="11">
    <w:name w:val="当前列表1"/>
    <w:rsid w:val="00A30CE5"/>
  </w:style>
  <w:style w:type="numbering" w:customStyle="1" w:styleId="20">
    <w:name w:val="当前列表2"/>
    <w:rsid w:val="00584588"/>
  </w:style>
  <w:style w:type="numbering" w:customStyle="1" w:styleId="30">
    <w:name w:val="当前列表3"/>
    <w:rsid w:val="002C49C5"/>
  </w:style>
  <w:style w:type="table" w:styleId="aff3">
    <w:name w:val="Table Grid"/>
    <w:basedOn w:val="a6"/>
    <w:rsid w:val="00D84D64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程序文本"/>
    <w:basedOn w:val="a3"/>
    <w:rsid w:val="00E56022"/>
    <w:rPr>
      <w:szCs w:val="21"/>
    </w:rPr>
  </w:style>
  <w:style w:type="character" w:styleId="aff5">
    <w:name w:val="annotation reference"/>
    <w:basedOn w:val="a5"/>
    <w:rsid w:val="009371F7"/>
    <w:rPr>
      <w:sz w:val="21"/>
      <w:szCs w:val="21"/>
    </w:rPr>
  </w:style>
  <w:style w:type="paragraph" w:styleId="aff6">
    <w:name w:val="annotation text"/>
    <w:basedOn w:val="a3"/>
    <w:semiHidden/>
    <w:rsid w:val="009371F7"/>
  </w:style>
  <w:style w:type="paragraph" w:styleId="aff7">
    <w:name w:val="annotation subject"/>
    <w:basedOn w:val="aff6"/>
    <w:next w:val="aff6"/>
    <w:semiHidden/>
    <w:rsid w:val="009371F7"/>
    <w:rPr>
      <w:b/>
      <w:bCs/>
    </w:rPr>
  </w:style>
  <w:style w:type="paragraph" w:customStyle="1" w:styleId="aff8">
    <w:name w:val="代码样式"/>
    <w:basedOn w:val="ad"/>
    <w:rsid w:val="006F2D9A"/>
    <w:pPr>
      <w:spacing w:line="360" w:lineRule="auto"/>
    </w:pPr>
    <w:rPr>
      <w:rFonts w:ascii="Courier New" w:hAnsi="Courier New"/>
      <w:sz w:val="18"/>
      <w:szCs w:val="18"/>
    </w:rPr>
  </w:style>
  <w:style w:type="paragraph" w:styleId="aff9">
    <w:name w:val="Plain Text"/>
    <w:basedOn w:val="a3"/>
    <w:rsid w:val="006F2D9A"/>
    <w:pPr>
      <w:autoSpaceDE/>
      <w:autoSpaceDN/>
      <w:adjustRightInd/>
      <w:jc w:val="both"/>
    </w:pPr>
    <w:rPr>
      <w:rFonts w:ascii="宋体" w:hAnsi="Courier New" w:cs="Courier New"/>
      <w:kern w:val="2"/>
      <w:szCs w:val="21"/>
    </w:rPr>
  </w:style>
  <w:style w:type="paragraph" w:styleId="affa">
    <w:name w:val="footnote text"/>
    <w:basedOn w:val="a3"/>
    <w:semiHidden/>
    <w:rsid w:val="00E815B9"/>
    <w:pPr>
      <w:snapToGrid w:val="0"/>
    </w:pPr>
    <w:rPr>
      <w:sz w:val="18"/>
      <w:szCs w:val="18"/>
    </w:rPr>
  </w:style>
  <w:style w:type="character" w:customStyle="1" w:styleId="a8">
    <w:name w:val="正文文本首行缩进 字符"/>
    <w:basedOn w:val="a5"/>
    <w:link w:val="a4"/>
    <w:rsid w:val="008A4081"/>
    <w:rPr>
      <w:rFonts w:ascii="Arial" w:eastAsia="宋体" w:hAnsi="Arial"/>
      <w:sz w:val="21"/>
      <w:szCs w:val="21"/>
      <w:lang w:val="en-US" w:eastAsia="zh-CN" w:bidi="ar-SA"/>
    </w:rPr>
  </w:style>
  <w:style w:type="character" w:styleId="affb">
    <w:name w:val="footnote reference"/>
    <w:basedOn w:val="a5"/>
    <w:semiHidden/>
    <w:rsid w:val="008A4081"/>
    <w:rPr>
      <w:vertAlign w:val="superscript"/>
    </w:rPr>
  </w:style>
  <w:style w:type="character" w:customStyle="1" w:styleId="Char1">
    <w:name w:val="图号 Char"/>
    <w:basedOn w:val="a5"/>
    <w:link w:val="a1"/>
    <w:rsid w:val="008A4081"/>
    <w:rPr>
      <w:rFonts w:ascii="Arial" w:eastAsia="宋体" w:hAnsi="Arial"/>
      <w:sz w:val="18"/>
      <w:szCs w:val="18"/>
      <w:lang w:val="en-US" w:eastAsia="zh-CN" w:bidi="ar-SA"/>
    </w:rPr>
  </w:style>
  <w:style w:type="character" w:styleId="affc">
    <w:name w:val="Placeholder Text"/>
    <w:basedOn w:val="a5"/>
    <w:uiPriority w:val="99"/>
    <w:semiHidden/>
    <w:rsid w:val="00DF54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9044;&#30740;&#39033;&#30446;&#25216;&#26415;&#19987;&#39064;&#25253;&#21578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308E8-0DCA-4D67-84E8-F14B36B1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E:\预研项目技术专题报告.dot</Template>
  <TotalTime>1277</TotalTime>
  <Pages>23</Pages>
  <Words>2876</Words>
  <Characters>16399</Characters>
  <Application>Microsoft Office Word</Application>
  <DocSecurity>0</DocSecurity>
  <Lines>136</Lines>
  <Paragraphs>38</Paragraphs>
  <ScaleCrop>false</ScaleCrop>
  <Company>Huawei Tech. Co.</Company>
  <LinksUpToDate>false</LinksUpToDate>
  <CharactersWithSpaces>19237</CharactersWithSpaces>
  <SharedDoc>false</SharedDoc>
  <HLinks>
    <vt:vector size="78" baseType="variant">
      <vt:variant>
        <vt:i4>196638</vt:i4>
      </vt:variant>
      <vt:variant>
        <vt:i4>176</vt:i4>
      </vt:variant>
      <vt:variant>
        <vt:i4>0</vt:i4>
      </vt:variant>
      <vt:variant>
        <vt:i4>5</vt:i4>
      </vt:variant>
      <vt:variant>
        <vt:lpwstr>http://citeseer.csail.mit.edu/457629.html</vt:lpwstr>
      </vt:variant>
      <vt:variant>
        <vt:lpwstr/>
      </vt:variant>
      <vt:variant>
        <vt:i4>1769551</vt:i4>
      </vt:variant>
      <vt:variant>
        <vt:i4>173</vt:i4>
      </vt:variant>
      <vt:variant>
        <vt:i4>0</vt:i4>
      </vt:variant>
      <vt:variant>
        <vt:i4>5</vt:i4>
      </vt:variant>
      <vt:variant>
        <vt:lpwstr>http://www.3gpp.org/</vt:lpwstr>
      </vt:variant>
      <vt:variant>
        <vt:lpwstr/>
      </vt:variant>
      <vt:variant>
        <vt:i4>1310776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_Toc149550529</vt:lpwstr>
      </vt:variant>
      <vt:variant>
        <vt:i4>1310776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_Toc149550528</vt:lpwstr>
      </vt:variant>
      <vt:variant>
        <vt:i4>1376317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_Toc149551028</vt:lpwstr>
      </vt:variant>
      <vt:variant>
        <vt:i4>1835071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_Toc149628515</vt:lpwstr>
      </vt:variant>
      <vt:variant>
        <vt:i4>1835071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_Toc149628514</vt:lpwstr>
      </vt:variant>
      <vt:variant>
        <vt:i4>1835071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_Toc149628513</vt:lpwstr>
      </vt:variant>
      <vt:variant>
        <vt:i4>1835071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_Toc149628512</vt:lpwstr>
      </vt:variant>
      <vt:variant>
        <vt:i4>1835071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_Toc149628511</vt:lpwstr>
      </vt:variant>
      <vt:variant>
        <vt:i4>1835071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_Toc149628510</vt:lpwstr>
      </vt:variant>
      <vt:variant>
        <vt:i4>1900607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_Toc149628509</vt:lpwstr>
      </vt:variant>
      <vt:variant>
        <vt:i4>1900607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_Toc149628508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Huawei Technologies Co</dc:title>
  <dc:creator>王晓鹏</dc:creator>
  <cp:lastModifiedBy>gwlee1995</cp:lastModifiedBy>
  <cp:revision>66</cp:revision>
  <cp:lastPrinted>2005-06-14T06:17:00Z</cp:lastPrinted>
  <dcterms:created xsi:type="dcterms:W3CDTF">2017-08-29T06:29:00Z</dcterms:created>
  <dcterms:modified xsi:type="dcterms:W3CDTF">2026-05-26T12:28:00Z</dcterms:modified>
  <cp:category>其它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(3)O95AKfH2C8BMhO9nR34UH2hnLFgenMkdUUO0LUyavJ4kzbuMUooZN1qmZmEroZtD5Z+z6tWc
qlS9WyXn0TPSmrFy1yxzfnJfL/9MK3Hkp6TcZO/w9mnFeqyg1odsmaLl3+hXugEUsDpcmGpv
UDPTctSGl5AT6jzJM43tbhBY3d9tEnuod82CU3l8Es9h3DhRKtworImiddAGCSWWareTU30d
g/aqbZ39Ya66vd/JRM</vt:lpwstr>
  </property>
  <property fmtid="{D5CDD505-2E9C-101B-9397-08002B2CF9AE}" pid="3" name="_2015_ms_pID_7253431">
    <vt:lpwstr>ZEoCby85ZYV8MPbMbGAg2RYkwct+h09fP53izTqRC37siMnm9EVP/E
GP03r7UoLj8KSx86Sakndp9aJLTWck3u4QWC8bRtxWNkF5EMNdodR4vm4OOx/4xmpP9gOKY2
m75gOVYiwCITmJtXHs3ymr3NfR2vTLtSFw0RWgmdcMUzCDYomonK16S5AAb22BFtEVNB2nWW
S3fqqtEFguAVLFPp96LZgG+BNHxwKNz6hf6v</vt:lpwstr>
  </property>
  <property fmtid="{D5CDD505-2E9C-101B-9397-08002B2CF9AE}" pid="4" name="_2015_ms_pID_7253432">
    <vt:lpwstr>sg==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1531223141</vt:lpwstr>
  </property>
</Properties>
</file>