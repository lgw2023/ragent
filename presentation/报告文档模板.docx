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57" w:type="dxa"/>
          <w:right w:w="57" w:type="dxa"/>
        </w:tblCellMar>
        <w:tblLook w:val="00A0" w:firstRow="1" w:lastRow="0" w:firstColumn="1" w:lastColumn="0" w:noHBand="0" w:noVBand="0"/>
      </w:tblPr>
      <w:tblGrid>
        <w:gridCol w:w="4456"/>
        <w:gridCol w:w="4678"/>
      </w:tblGrid>
      <w:tr w:rsidR="00A20D15" w:rsidRPr="003406FE" w14:paraId="774DF81F" w14:textId="77777777">
        <w:trPr>
          <w:cantSplit/>
        </w:trPr>
        <w:tc>
          <w:tcPr>
            <w:tcW w:w="2439" w:type="pct"/>
          </w:tcPr>
          <w:p w14:paraId="7FFD6508" w14:textId="77777777" w:rsidR="00A20D15" w:rsidRPr="003406FE" w:rsidRDefault="00FF1560" w:rsidP="00891A9F">
            <w:pPr>
              <w:pStyle w:val="ad"/>
            </w:pPr>
            <w:bookmarkStart w:id="0" w:name="_Ref36452647"/>
            <w:bookmarkEnd w:id="0"/>
            <w:r>
              <w:t>产品名称</w:t>
            </w:r>
            <w:r>
              <w:t xml:space="preserve"> Product name</w:t>
            </w:r>
          </w:p>
        </w:tc>
        <w:tc>
          <w:tcPr>
            <w:tcW w:w="2561" w:type="pct"/>
          </w:tcPr>
          <w:p w14:paraId="3719E409" w14:textId="77777777" w:rsidR="00A20D15" w:rsidRPr="003406FE" w:rsidRDefault="00067385" w:rsidP="00891A9F">
            <w:pPr>
              <w:pStyle w:val="ad"/>
            </w:pPr>
            <w:r>
              <w:t>公开等级</w:t>
            </w:r>
            <w:r>
              <w:t xml:space="preserve"> Openness level</w:t>
            </w:r>
          </w:p>
        </w:tc>
      </w:tr>
      <w:tr w:rsidR="00A20D15" w:rsidRPr="003406FE" w14:paraId="38BC5656" w14:textId="77777777">
        <w:trPr>
          <w:cantSplit/>
        </w:trPr>
        <w:tc>
          <w:tcPr>
            <w:tcW w:w="2439" w:type="pct"/>
          </w:tcPr>
          <w:p w14:paraId="0534A8B6" w14:textId="77777777" w:rsidR="00A20D15" w:rsidRPr="00891A9F" w:rsidRDefault="002A683B" w:rsidP="00891A9F">
            <w:pPr>
              <w:pStyle w:val="ad"/>
            </w:pPr>
            <w:r>
              <w:t>示例项目名称</w:t>
            </w:r>
            <w:r>
              <w:br/>
              <w:t>Sample Project Name</w:t>
            </w:r>
          </w:p>
        </w:tc>
        <w:tc>
          <w:tcPr>
            <w:tcW w:w="2561" w:type="pct"/>
          </w:tcPr>
          <w:p w14:paraId="503913E0" w14:textId="77777777" w:rsidR="00A20D15" w:rsidRPr="003406FE" w:rsidRDefault="00067385" w:rsidP="00891A9F">
            <w:pPr>
              <w:pStyle w:val="ad"/>
            </w:pPr>
            <w:r>
              <w:t>内部</w:t>
            </w:r>
            <w:r>
              <w:t xml:space="preserve"> Internal</w:t>
            </w:r>
          </w:p>
        </w:tc>
      </w:tr>
      <w:tr w:rsidR="00A20D15" w:rsidRPr="003406FE" w14:paraId="1ED009D4" w14:textId="77777777">
        <w:trPr>
          <w:cantSplit/>
        </w:trPr>
        <w:tc>
          <w:tcPr>
            <w:tcW w:w="2439" w:type="pct"/>
          </w:tcPr>
          <w:p w14:paraId="2C48F28A" w14:textId="77777777" w:rsidR="00A20D15" w:rsidRPr="003406FE" w:rsidRDefault="00A20D15" w:rsidP="00891A9F">
            <w:pPr>
              <w:pStyle w:val="ad"/>
            </w:pPr>
            <w:r>
              <w:t>文档版本</w:t>
            </w:r>
            <w:r>
              <w:t xml:space="preserve"> Document version</w:t>
            </w:r>
          </w:p>
        </w:tc>
        <w:tc>
          <w:tcPr>
            <w:tcW w:w="2561" w:type="pct"/>
            <w:vMerge w:val="restart"/>
            <w:vAlign w:val="center"/>
          </w:tcPr>
          <w:p w14:paraId="058D750C" w14:textId="77777777" w:rsidR="00A20D15" w:rsidRPr="003406FE" w:rsidRDefault="00A20D15" w:rsidP="00891A9F">
            <w:pPr>
              <w:pStyle w:val="ad"/>
            </w:pPr>
            <w:r>
              <w:t xml:space="preserve">Total __ pages </w:t>
            </w:r>
            <w:r>
              <w:t>共</w:t>
            </w:r>
            <w:r>
              <w:t xml:space="preserve"> __ </w:t>
            </w:r>
            <w:r>
              <w:t>页</w:t>
            </w:r>
          </w:p>
        </w:tc>
      </w:tr>
      <w:tr w:rsidR="00A20D15" w:rsidRPr="003406FE" w14:paraId="350C081D" w14:textId="77777777">
        <w:trPr>
          <w:cantSplit/>
        </w:trPr>
        <w:tc>
          <w:tcPr>
            <w:tcW w:w="2439" w:type="pct"/>
          </w:tcPr>
          <w:p w14:paraId="2E15D3E5" w14:textId="77777777" w:rsidR="00A20D15" w:rsidRPr="003406FE" w:rsidRDefault="00A20D15" w:rsidP="00AB5B92">
            <w:pPr>
              <w:pStyle w:val="ad"/>
              <w:rPr>
                <w:rFonts w:cs="Arial"/>
              </w:rPr>
            </w:pPr>
            <w:r>
              <w:t>V1.0</w:t>
            </w:r>
          </w:p>
        </w:tc>
        <w:tc>
          <w:tcPr>
            <w:tcW w:w="2561" w:type="pct"/>
            <w:vMerge/>
          </w:tcPr>
          <w:p w14:paraId="166ED5C8" w14:textId="77777777" w:rsidR="00A20D15" w:rsidRPr="003406FE" w:rsidRDefault="00A20D15" w:rsidP="00AB5B92">
            <w:pPr>
              <w:pStyle w:val="ad"/>
              <w:rPr>
                <w:rFonts w:cs="Arial"/>
              </w:rPr>
            </w:pPr>
          </w:p>
        </w:tc>
      </w:tr>
    </w:tbl>
    <w:p w14:paraId="29A00BB1" w14:textId="77777777" w:rsidR="00EA1FBE" w:rsidRPr="003C7860" w:rsidRDefault="00EA1FBE" w:rsidP="003C7860">
      <w:pPr>
        <w:pStyle w:val="ae"/>
      </w:pPr>
    </w:p>
    <w:p w14:paraId="7BED3FE4" w14:textId="77777777" w:rsidR="005A302E" w:rsidRPr="00891A9F" w:rsidRDefault="005A302E" w:rsidP="00891A9F">
      <w:pPr>
        <w:pStyle w:val="ae"/>
      </w:pPr>
      <w:bookmarkStart w:id="1" w:name="文档名称"/>
      <w:r>
        <w:t>技术方案设计与验证报告模板</w:t>
      </w:r>
    </w:p>
    <w:p w14:paraId="57B90FAE" w14:textId="77777777" w:rsidR="005A302E" w:rsidRDefault="005A302E" w:rsidP="00AB5B92">
      <w:pPr>
        <w:pStyle w:val="ae"/>
        <w:rPr>
          <w:rFonts w:cs="Arial"/>
        </w:rPr>
      </w:pPr>
      <w:r>
        <w:t>Technical Solution Design &amp; Verification Report Template</w:t>
      </w:r>
    </w:p>
    <w:bookmarkEnd w:id="1"/>
    <w:p w14:paraId="719B57CE" w14:textId="77777777" w:rsidR="00EA1FBE" w:rsidRDefault="00EA1FBE" w:rsidP="00891A9F">
      <w:pPr>
        <w:pStyle w:val="ad"/>
      </w:pPr>
    </w:p>
    <w:p w14:paraId="6F84729E" w14:textId="77777777" w:rsidR="00905F2A" w:rsidRDefault="00905F2A" w:rsidP="00891A9F">
      <w:pPr>
        <w:pStyle w:val="ad"/>
      </w:pPr>
    </w:p>
    <w:p w14:paraId="472E101C" w14:textId="77777777" w:rsidR="00905F2A" w:rsidRPr="00891A9F" w:rsidRDefault="00905F2A" w:rsidP="00891A9F">
      <w:pPr>
        <w:pStyle w:val="ad"/>
      </w:pPr>
    </w:p>
    <w:p w14:paraId="4D2CCDA0" w14:textId="77777777" w:rsidR="00EA1FBE" w:rsidRPr="00891A9F" w:rsidRDefault="00EA1FBE" w:rsidP="00891A9F">
      <w:pPr>
        <w:pStyle w:val="ad"/>
      </w:pPr>
    </w:p>
    <w:p w14:paraId="4AD94998" w14:textId="77777777" w:rsidR="00E56022" w:rsidRPr="00891A9F" w:rsidRDefault="00E56022" w:rsidP="00891A9F">
      <w:pPr>
        <w:pStyle w:val="ad"/>
      </w:pPr>
    </w:p>
    <w:tbl>
      <w:tblPr>
        <w:tblW w:w="0" w:type="auto"/>
        <w:jc w:val="center"/>
        <w:tblLayout w:type="fixed"/>
        <w:tblLook w:val="0000" w:firstRow="0" w:lastRow="0" w:firstColumn="0" w:lastColumn="0" w:noHBand="0" w:noVBand="0"/>
      </w:tblPr>
      <w:tblGrid>
        <w:gridCol w:w="1999"/>
        <w:gridCol w:w="2638"/>
        <w:gridCol w:w="990"/>
        <w:gridCol w:w="1779"/>
      </w:tblGrid>
      <w:tr w:rsidR="005C26CB" w:rsidRPr="003406FE" w14:paraId="41CF24E9" w14:textId="77777777">
        <w:trPr>
          <w:jc w:val="center"/>
        </w:trPr>
        <w:tc>
          <w:tcPr>
            <w:tcW w:w="1999" w:type="dxa"/>
          </w:tcPr>
          <w:p w14:paraId="0CE9173A" w14:textId="77777777" w:rsidR="005C26CB" w:rsidRPr="003406FE" w:rsidRDefault="005C26CB" w:rsidP="00891A9F">
            <w:pPr>
              <w:pStyle w:val="ad"/>
            </w:pPr>
            <w:r>
              <w:t>拟制</w:t>
            </w:r>
            <w:r>
              <w:t>:</w:t>
            </w:r>
            <w:r>
              <w:br/>
              <w:t>Prepared by</w:t>
            </w:r>
          </w:p>
          <w:p w14:paraId="652CB8BA" w14:textId="77777777" w:rsidR="005C26CB" w:rsidRPr="003406FE" w:rsidRDefault="005C26CB" w:rsidP="00891A9F">
            <w:pPr>
              <w:pStyle w:val="ad"/>
            </w:pPr>
          </w:p>
        </w:tc>
        <w:tc>
          <w:tcPr>
            <w:tcW w:w="2638" w:type="dxa"/>
            <w:tcBorders>
              <w:bottom w:val="single" w:sz="6" w:space="0" w:color="auto"/>
            </w:tcBorders>
            <w:vAlign w:val="center"/>
          </w:tcPr>
          <w:p w14:paraId="7FB79B4C" w14:textId="1CB48A32" w:rsidR="005C26CB" w:rsidRPr="00891A9F" w:rsidRDefault="000F454A" w:rsidP="00891A9F">
            <w:pPr>
              <w:pStyle w:val="ad"/>
            </w:pPr>
            <w:r>
              <w:rPr>
                <w:rFonts w:hint="eastAsia"/>
              </w:rPr>
              <w:t>李国卫</w:t>
            </w:r>
            <w:r w:rsidR="00C90275">
              <w:rPr>
                <w:rFonts w:hint="eastAsia"/>
              </w:rPr>
              <w:t xml:space="preserve"> 00831932</w:t>
            </w:r>
          </w:p>
        </w:tc>
        <w:tc>
          <w:tcPr>
            <w:tcW w:w="990" w:type="dxa"/>
          </w:tcPr>
          <w:p w14:paraId="41CDA9BF" w14:textId="77777777" w:rsidR="005C26CB" w:rsidRPr="00891A9F" w:rsidRDefault="005C26CB" w:rsidP="00891A9F">
            <w:pPr>
              <w:pStyle w:val="ad"/>
            </w:pPr>
            <w:r>
              <w:t>日期：</w:t>
            </w:r>
            <w:r>
              <w:br/>
              <w:t>Date</w:t>
            </w:r>
          </w:p>
          <w:p w14:paraId="09F5D709" w14:textId="77777777" w:rsidR="005C26CB" w:rsidRPr="00891A9F" w:rsidRDefault="005C26CB" w:rsidP="00891A9F">
            <w:pPr>
              <w:pStyle w:val="ad"/>
            </w:pPr>
          </w:p>
        </w:tc>
        <w:tc>
          <w:tcPr>
            <w:tcW w:w="1779" w:type="dxa"/>
            <w:tcBorders>
              <w:bottom w:val="single" w:sz="6" w:space="0" w:color="auto"/>
            </w:tcBorders>
            <w:vAlign w:val="center"/>
          </w:tcPr>
          <w:p w14:paraId="37473529" w14:textId="77777777" w:rsidR="005C26CB" w:rsidRPr="00891A9F" w:rsidRDefault="005C26CB" w:rsidP="00891A9F">
            <w:pPr>
              <w:pStyle w:val="ad"/>
            </w:pPr>
            <w:r>
              <w:t>yyyy-mm-dd</w:t>
            </w:r>
          </w:p>
        </w:tc>
      </w:tr>
      <w:tr w:rsidR="005C26CB" w:rsidRPr="003406FE" w14:paraId="36AF995C" w14:textId="77777777">
        <w:trPr>
          <w:jc w:val="center"/>
        </w:trPr>
        <w:tc>
          <w:tcPr>
            <w:tcW w:w="1999" w:type="dxa"/>
          </w:tcPr>
          <w:p w14:paraId="42C7CF44" w14:textId="77777777" w:rsidR="005C26CB" w:rsidRPr="003406FE" w:rsidRDefault="005C26CB" w:rsidP="00891A9F">
            <w:pPr>
              <w:pStyle w:val="ad"/>
            </w:pPr>
            <w:r>
              <w:t>审核</w:t>
            </w:r>
            <w:r>
              <w:t>:</w:t>
            </w:r>
            <w:r>
              <w:br/>
              <w:t>Reviewed by</w:t>
            </w:r>
          </w:p>
          <w:p w14:paraId="06674EA1" w14:textId="77777777" w:rsidR="005C26CB" w:rsidRPr="003406FE" w:rsidRDefault="005C26CB" w:rsidP="00891A9F">
            <w:pPr>
              <w:pStyle w:val="ad"/>
            </w:pPr>
          </w:p>
        </w:tc>
        <w:tc>
          <w:tcPr>
            <w:tcW w:w="2638" w:type="dxa"/>
            <w:tcBorders>
              <w:top w:val="single" w:sz="6" w:space="0" w:color="auto"/>
              <w:bottom w:val="single" w:sz="6" w:space="0" w:color="auto"/>
            </w:tcBorders>
            <w:vAlign w:val="center"/>
          </w:tcPr>
          <w:p w14:paraId="444031AF" w14:textId="0AF350D0" w:rsidR="005C26CB" w:rsidRPr="003406FE" w:rsidRDefault="00B05C1C" w:rsidP="00AB5B92">
            <w:pPr>
              <w:pStyle w:val="ad"/>
              <w:rPr>
                <w:rFonts w:cs="Arial"/>
              </w:rPr>
            </w:pPr>
            <w:r>
              <w:rPr>
                <w:rFonts w:cs="Arial" w:hint="eastAsia"/>
              </w:rPr>
              <w:t>刘力维</w:t>
            </w:r>
            <w:r>
              <w:rPr>
                <w:rFonts w:hint="eastAsia"/>
              </w:rPr>
              <w:t xml:space="preserve"> 00488985</w:t>
            </w:r>
          </w:p>
        </w:tc>
        <w:tc>
          <w:tcPr>
            <w:tcW w:w="990" w:type="dxa"/>
          </w:tcPr>
          <w:p w14:paraId="6DBECD14" w14:textId="77777777" w:rsidR="005C26CB" w:rsidRPr="00891A9F" w:rsidRDefault="005C26CB" w:rsidP="00891A9F">
            <w:pPr>
              <w:pStyle w:val="ad"/>
            </w:pPr>
            <w:r>
              <w:t>日期：</w:t>
            </w:r>
            <w:r>
              <w:br/>
              <w:t>Date</w:t>
            </w:r>
          </w:p>
          <w:p w14:paraId="4BCE758C" w14:textId="77777777" w:rsidR="005C26CB" w:rsidRPr="00891A9F" w:rsidRDefault="005C26CB" w:rsidP="00891A9F">
            <w:pPr>
              <w:pStyle w:val="ad"/>
            </w:pPr>
          </w:p>
        </w:tc>
        <w:tc>
          <w:tcPr>
            <w:tcW w:w="1779" w:type="dxa"/>
            <w:tcBorders>
              <w:top w:val="single" w:sz="6" w:space="0" w:color="auto"/>
              <w:bottom w:val="single" w:sz="6" w:space="0" w:color="auto"/>
            </w:tcBorders>
            <w:vAlign w:val="center"/>
          </w:tcPr>
          <w:p w14:paraId="4A804A4F" w14:textId="77777777" w:rsidR="005C26CB" w:rsidRPr="00891A9F" w:rsidRDefault="005C26CB" w:rsidP="00891A9F">
            <w:pPr>
              <w:pStyle w:val="ad"/>
            </w:pPr>
            <w:r>
              <w:t>yyyy-mm-dd</w:t>
            </w:r>
          </w:p>
        </w:tc>
      </w:tr>
      <w:tr w:rsidR="005C26CB" w:rsidRPr="003406FE" w14:paraId="6EAF1482" w14:textId="77777777">
        <w:trPr>
          <w:jc w:val="center"/>
        </w:trPr>
        <w:tc>
          <w:tcPr>
            <w:tcW w:w="1999" w:type="dxa"/>
          </w:tcPr>
          <w:p w14:paraId="099B1E0A" w14:textId="77777777" w:rsidR="005C26CB" w:rsidRPr="003406FE" w:rsidRDefault="005C26CB" w:rsidP="00891A9F">
            <w:pPr>
              <w:pStyle w:val="ad"/>
            </w:pPr>
            <w:r>
              <w:t>审核</w:t>
            </w:r>
            <w:r>
              <w:t>:</w:t>
            </w:r>
            <w:r>
              <w:br/>
              <w:t>Reviewed by</w:t>
            </w:r>
          </w:p>
          <w:p w14:paraId="1EDC2147" w14:textId="77777777" w:rsidR="005C26CB" w:rsidRPr="003406FE" w:rsidRDefault="005C26CB" w:rsidP="00891A9F">
            <w:pPr>
              <w:pStyle w:val="ad"/>
            </w:pPr>
          </w:p>
        </w:tc>
        <w:tc>
          <w:tcPr>
            <w:tcW w:w="2638" w:type="dxa"/>
            <w:tcBorders>
              <w:top w:val="single" w:sz="6" w:space="0" w:color="auto"/>
              <w:bottom w:val="single" w:sz="6" w:space="0" w:color="auto"/>
            </w:tcBorders>
            <w:vAlign w:val="center"/>
          </w:tcPr>
          <w:p w14:paraId="7DF56ABE" w14:textId="77777777" w:rsidR="005C26CB" w:rsidRPr="003406FE" w:rsidRDefault="005C26CB" w:rsidP="00AB5B92">
            <w:pPr>
              <w:pStyle w:val="ad"/>
              <w:rPr>
                <w:rFonts w:cs="Arial"/>
              </w:rPr>
            </w:pPr>
          </w:p>
        </w:tc>
        <w:tc>
          <w:tcPr>
            <w:tcW w:w="990" w:type="dxa"/>
          </w:tcPr>
          <w:p w14:paraId="4B0D05F1" w14:textId="77777777" w:rsidR="005C26CB" w:rsidRPr="00891A9F" w:rsidRDefault="005C26CB" w:rsidP="00891A9F">
            <w:pPr>
              <w:pStyle w:val="ad"/>
            </w:pPr>
            <w:r>
              <w:t>日期：</w:t>
            </w:r>
            <w:r>
              <w:br/>
              <w:t>Date</w:t>
            </w:r>
          </w:p>
          <w:p w14:paraId="4DA9BF66" w14:textId="77777777" w:rsidR="005C26CB" w:rsidRPr="00891A9F" w:rsidRDefault="005C26CB" w:rsidP="00891A9F">
            <w:pPr>
              <w:pStyle w:val="ad"/>
            </w:pPr>
          </w:p>
        </w:tc>
        <w:tc>
          <w:tcPr>
            <w:tcW w:w="1779" w:type="dxa"/>
            <w:tcBorders>
              <w:top w:val="single" w:sz="6" w:space="0" w:color="auto"/>
              <w:bottom w:val="single" w:sz="6" w:space="0" w:color="auto"/>
            </w:tcBorders>
            <w:vAlign w:val="center"/>
          </w:tcPr>
          <w:p w14:paraId="04208586" w14:textId="77777777" w:rsidR="005C26CB" w:rsidRPr="00891A9F" w:rsidRDefault="005C26CB" w:rsidP="00891A9F">
            <w:pPr>
              <w:pStyle w:val="ad"/>
            </w:pPr>
            <w:r>
              <w:t>yyyy-mm-dd</w:t>
            </w:r>
          </w:p>
        </w:tc>
      </w:tr>
      <w:tr w:rsidR="005C26CB" w:rsidRPr="003406FE" w14:paraId="4544B474" w14:textId="77777777">
        <w:trPr>
          <w:jc w:val="center"/>
        </w:trPr>
        <w:tc>
          <w:tcPr>
            <w:tcW w:w="1999" w:type="dxa"/>
          </w:tcPr>
          <w:p w14:paraId="4DB2AD39" w14:textId="77777777" w:rsidR="005C26CB" w:rsidRPr="003406FE" w:rsidRDefault="005C26CB" w:rsidP="00891A9F">
            <w:pPr>
              <w:pStyle w:val="ad"/>
            </w:pPr>
            <w:r>
              <w:t>批准</w:t>
            </w:r>
            <w:r>
              <w:t>:</w:t>
            </w:r>
            <w:r>
              <w:br/>
              <w:t>Granted by</w:t>
            </w:r>
          </w:p>
          <w:p w14:paraId="5AAC300F" w14:textId="77777777" w:rsidR="005C26CB" w:rsidRPr="003406FE" w:rsidRDefault="005C26CB" w:rsidP="00891A9F">
            <w:pPr>
              <w:pStyle w:val="ad"/>
            </w:pPr>
          </w:p>
        </w:tc>
        <w:tc>
          <w:tcPr>
            <w:tcW w:w="2638" w:type="dxa"/>
            <w:tcBorders>
              <w:top w:val="single" w:sz="6" w:space="0" w:color="auto"/>
              <w:bottom w:val="single" w:sz="6" w:space="0" w:color="auto"/>
            </w:tcBorders>
            <w:vAlign w:val="center"/>
          </w:tcPr>
          <w:p w14:paraId="1ABC8CD0" w14:textId="77777777" w:rsidR="005C26CB" w:rsidRPr="003406FE" w:rsidRDefault="005C26CB" w:rsidP="00AB5B92">
            <w:pPr>
              <w:pStyle w:val="ad"/>
              <w:rPr>
                <w:rFonts w:cs="Arial"/>
              </w:rPr>
            </w:pPr>
          </w:p>
        </w:tc>
        <w:tc>
          <w:tcPr>
            <w:tcW w:w="990" w:type="dxa"/>
          </w:tcPr>
          <w:p w14:paraId="4E72C77A" w14:textId="77777777" w:rsidR="005C26CB" w:rsidRPr="00891A9F" w:rsidRDefault="005C26CB" w:rsidP="00891A9F">
            <w:pPr>
              <w:pStyle w:val="ad"/>
            </w:pPr>
            <w:r>
              <w:t>日期：</w:t>
            </w:r>
            <w:r>
              <w:br/>
              <w:t>Date</w:t>
            </w:r>
          </w:p>
          <w:p w14:paraId="245B6AD7" w14:textId="77777777" w:rsidR="005C26CB" w:rsidRPr="00891A9F" w:rsidRDefault="005C26CB" w:rsidP="00891A9F">
            <w:pPr>
              <w:pStyle w:val="ad"/>
            </w:pPr>
          </w:p>
        </w:tc>
        <w:tc>
          <w:tcPr>
            <w:tcW w:w="1779" w:type="dxa"/>
            <w:tcBorders>
              <w:top w:val="single" w:sz="6" w:space="0" w:color="auto"/>
              <w:bottom w:val="single" w:sz="6" w:space="0" w:color="auto"/>
            </w:tcBorders>
            <w:vAlign w:val="center"/>
          </w:tcPr>
          <w:p w14:paraId="621E7393" w14:textId="77777777" w:rsidR="005C26CB" w:rsidRPr="00891A9F" w:rsidRDefault="005C26CB" w:rsidP="00891A9F">
            <w:pPr>
              <w:pStyle w:val="ad"/>
            </w:pPr>
            <w:r>
              <w:t>yyyy-mm-dd</w:t>
            </w:r>
          </w:p>
        </w:tc>
      </w:tr>
    </w:tbl>
    <w:p w14:paraId="77CBAF1D" w14:textId="77777777" w:rsidR="00EA1FBE" w:rsidRPr="00891A9F" w:rsidRDefault="00EA1FBE" w:rsidP="00891A9F">
      <w:pPr>
        <w:pStyle w:val="ad"/>
      </w:pPr>
    </w:p>
    <w:p w14:paraId="5C09D7BB" w14:textId="77777777" w:rsidR="00E56022" w:rsidRPr="00891A9F" w:rsidRDefault="00E56022" w:rsidP="00891A9F">
      <w:pPr>
        <w:pStyle w:val="ad"/>
      </w:pPr>
    </w:p>
    <w:p w14:paraId="00A605DE" w14:textId="77777777" w:rsidR="00E56022" w:rsidRPr="00891A9F" w:rsidRDefault="00E56022" w:rsidP="00891A9F">
      <w:pPr>
        <w:pStyle w:val="ad"/>
      </w:pPr>
    </w:p>
    <w:p w14:paraId="7C3BBC75" w14:textId="77777777" w:rsidR="00EA1FBE" w:rsidRPr="00FC115C" w:rsidRDefault="00BF16B4" w:rsidP="00FC115C">
      <w:pPr>
        <w:pStyle w:val="afb"/>
      </w:pPr>
      <w:r>
        <w:rPr>
          <w:noProof/>
        </w:rPr>
        <w:drawing>
          <wp:inline distT="0" distB="0" distL="0" distR="0" wp14:anchorId="553202D4" wp14:editId="7AA35C73">
            <wp:extent cx="847725" cy="847725"/>
            <wp:effectExtent l="19050" t="0" r="9525" b="0"/>
            <wp:docPr id="9" name="图片 9"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W_POS_RGB_Vertical"/>
                    <pic:cNvPicPr>
                      <a:picLocks noChangeAspect="1" noChangeArrowheads="1"/>
                    </pic:cNvPicPr>
                  </pic:nvPicPr>
                  <pic:blipFill>
                    <a:blip r:embed="rId8" cstate="print"/>
                    <a:srcRect/>
                    <a:stretch>
                      <a:fillRect/>
                    </a:stretch>
                  </pic:blipFill>
                  <pic:spPr bwMode="auto">
                    <a:xfrm>
                      <a:off x="0" y="0"/>
                      <a:ext cx="847725" cy="847725"/>
                    </a:xfrm>
                    <a:prstGeom prst="rect">
                      <a:avLst/>
                    </a:prstGeom>
                    <a:noFill/>
                    <a:ln w="9525">
                      <a:noFill/>
                      <a:miter lim="800000"/>
                      <a:headEnd/>
                      <a:tailEnd/>
                    </a:ln>
                  </pic:spPr>
                </pic:pic>
              </a:graphicData>
            </a:graphic>
          </wp:inline>
        </w:drawing>
      </w:r>
    </w:p>
    <w:p w14:paraId="1AB9D828" w14:textId="77777777" w:rsidR="0063469A" w:rsidRPr="00891A9F" w:rsidRDefault="0063469A" w:rsidP="00891A9F">
      <w:pPr>
        <w:pStyle w:val="af"/>
      </w:pPr>
    </w:p>
    <w:p w14:paraId="66A63B17" w14:textId="77777777" w:rsidR="00EA1FBE" w:rsidRPr="003406FE" w:rsidRDefault="004D494D" w:rsidP="00891A9F">
      <w:pPr>
        <w:pStyle w:val="af0"/>
      </w:pPr>
      <w:r>
        <w:rPr>
          <w:rFonts w:hint="eastAsia"/>
        </w:rPr>
        <w:t>华为技术</w:t>
      </w:r>
      <w:r w:rsidR="00EA1FBE" w:rsidRPr="003406FE">
        <w:t>有限公司</w:t>
      </w:r>
    </w:p>
    <w:p w14:paraId="1235C2EA" w14:textId="77777777" w:rsidR="00EA1FBE" w:rsidRPr="003406FE" w:rsidRDefault="00EA1FBE" w:rsidP="00891A9F">
      <w:pPr>
        <w:pStyle w:val="af0"/>
      </w:pPr>
      <w:r w:rsidRPr="003406FE">
        <w:t>Sample Company Ltd.</w:t>
      </w:r>
    </w:p>
    <w:p w14:paraId="21633877" w14:textId="77777777" w:rsidR="000461A0" w:rsidRPr="003406FE" w:rsidRDefault="000461A0" w:rsidP="003C7860">
      <w:pPr>
        <w:pStyle w:val="af1"/>
      </w:pPr>
      <w:r w:rsidRPr="003406FE">
        <w:lastRenderedPageBreak/>
        <w:t>修订记录</w:t>
      </w:r>
      <w:r w:rsidRPr="003406FE">
        <w:t xml:space="preserve"> Revision record</w:t>
      </w:r>
    </w:p>
    <w:tbl>
      <w:tblPr>
        <w:tblW w:w="9468" w:type="dxa"/>
        <w:jc w:val="center"/>
        <w:tblLayout w:type="fixed"/>
        <w:tblCellMar>
          <w:left w:w="57" w:type="dxa"/>
          <w:right w:w="57" w:type="dxa"/>
        </w:tblCellMar>
        <w:tblLook w:val="0000" w:firstRow="0" w:lastRow="0" w:firstColumn="0" w:lastColumn="0" w:noHBand="0" w:noVBand="0"/>
      </w:tblPr>
      <w:tblGrid>
        <w:gridCol w:w="1303"/>
        <w:gridCol w:w="1242"/>
        <w:gridCol w:w="4757"/>
        <w:gridCol w:w="2166"/>
      </w:tblGrid>
      <w:tr w:rsidR="000461A0" w:rsidRPr="003406FE" w14:paraId="7CC0323C" w14:textId="77777777">
        <w:trPr>
          <w:cantSplit/>
          <w:jc w:val="center"/>
        </w:trPr>
        <w:tc>
          <w:tcPr>
            <w:tcW w:w="1303" w:type="dxa"/>
            <w:tcBorders>
              <w:top w:val="single" w:sz="6" w:space="0" w:color="auto"/>
              <w:left w:val="single" w:sz="6" w:space="0" w:color="auto"/>
              <w:bottom w:val="single" w:sz="6" w:space="0" w:color="auto"/>
              <w:right w:val="single" w:sz="6" w:space="0" w:color="auto"/>
            </w:tcBorders>
          </w:tcPr>
          <w:p w14:paraId="7679E786" w14:textId="77777777" w:rsidR="000461A0" w:rsidRPr="003C7860" w:rsidRDefault="000461A0" w:rsidP="003C7860">
            <w:pPr>
              <w:pStyle w:val="af2"/>
            </w:pPr>
            <w:r>
              <w:t>日期</w:t>
            </w:r>
            <w:r>
              <w:br/>
              <w:t>Date</w:t>
            </w:r>
          </w:p>
          <w:p w14:paraId="3DB3E5A8" w14:textId="77777777" w:rsidR="000461A0" w:rsidRPr="003C7860" w:rsidRDefault="000461A0" w:rsidP="003C7860">
            <w:pPr>
              <w:pStyle w:val="af2"/>
            </w:pPr>
          </w:p>
        </w:tc>
        <w:tc>
          <w:tcPr>
            <w:tcW w:w="1242" w:type="dxa"/>
            <w:tcBorders>
              <w:top w:val="single" w:sz="6" w:space="0" w:color="auto"/>
              <w:left w:val="single" w:sz="6" w:space="0" w:color="auto"/>
              <w:bottom w:val="single" w:sz="6" w:space="0" w:color="auto"/>
              <w:right w:val="single" w:sz="6" w:space="0" w:color="auto"/>
            </w:tcBorders>
          </w:tcPr>
          <w:p w14:paraId="397E401D" w14:textId="77777777" w:rsidR="000461A0" w:rsidRPr="003C7860" w:rsidRDefault="000461A0" w:rsidP="003C7860">
            <w:pPr>
              <w:pStyle w:val="af2"/>
            </w:pPr>
            <w:r>
              <w:t>修订版本</w:t>
            </w:r>
            <w:r>
              <w:br/>
              <w:t>Revision version</w:t>
            </w:r>
          </w:p>
        </w:tc>
        <w:tc>
          <w:tcPr>
            <w:tcW w:w="4757" w:type="dxa"/>
            <w:tcBorders>
              <w:top w:val="single" w:sz="6" w:space="0" w:color="auto"/>
              <w:left w:val="single" w:sz="6" w:space="0" w:color="auto"/>
              <w:bottom w:val="single" w:sz="6" w:space="0" w:color="auto"/>
              <w:right w:val="single" w:sz="6" w:space="0" w:color="auto"/>
            </w:tcBorders>
          </w:tcPr>
          <w:p w14:paraId="3B6E6975" w14:textId="77777777" w:rsidR="000461A0" w:rsidRPr="003C7860" w:rsidRDefault="000461A0" w:rsidP="003C7860">
            <w:pPr>
              <w:pStyle w:val="af2"/>
            </w:pPr>
            <w:r>
              <w:t>修改描述</w:t>
            </w:r>
            <w:r>
              <w:t xml:space="preserve"> </w:t>
            </w:r>
            <w:r>
              <w:br/>
              <w:t>change Description</w:t>
            </w:r>
          </w:p>
          <w:p w14:paraId="15D08DF1" w14:textId="77777777" w:rsidR="000461A0" w:rsidRPr="003C7860" w:rsidRDefault="000461A0" w:rsidP="003C7860">
            <w:pPr>
              <w:pStyle w:val="af2"/>
            </w:pPr>
          </w:p>
        </w:tc>
        <w:tc>
          <w:tcPr>
            <w:tcW w:w="2166" w:type="dxa"/>
            <w:tcBorders>
              <w:top w:val="single" w:sz="6" w:space="0" w:color="auto"/>
              <w:left w:val="single" w:sz="6" w:space="0" w:color="auto"/>
              <w:bottom w:val="single" w:sz="6" w:space="0" w:color="auto"/>
              <w:right w:val="single" w:sz="6" w:space="0" w:color="auto"/>
            </w:tcBorders>
          </w:tcPr>
          <w:p w14:paraId="7CE20142" w14:textId="77777777" w:rsidR="000461A0" w:rsidRPr="003C7860" w:rsidRDefault="000461A0" w:rsidP="003C7860">
            <w:pPr>
              <w:pStyle w:val="af2"/>
            </w:pPr>
            <w:r>
              <w:t>作者</w:t>
            </w:r>
            <w:r>
              <w:br/>
              <w:t>Author</w:t>
            </w:r>
          </w:p>
          <w:p w14:paraId="05572F5A" w14:textId="77777777" w:rsidR="000461A0" w:rsidRPr="003C7860" w:rsidRDefault="000461A0" w:rsidP="003C7860">
            <w:pPr>
              <w:pStyle w:val="af2"/>
            </w:pPr>
          </w:p>
        </w:tc>
      </w:tr>
      <w:tr w:rsidR="00255CEA" w:rsidRPr="003406FE" w14:paraId="2BC7468C"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74541DE2" w14:textId="77777777" w:rsidR="00255CEA" w:rsidRPr="00255CEA" w:rsidRDefault="00255CEA" w:rsidP="00255CEA">
            <w:pPr>
              <w:pStyle w:val="af3"/>
            </w:pPr>
            <w:r>
              <w:t>yyyy-mm-dd</w:t>
            </w:r>
          </w:p>
        </w:tc>
        <w:tc>
          <w:tcPr>
            <w:tcW w:w="1242" w:type="dxa"/>
            <w:tcBorders>
              <w:top w:val="single" w:sz="6" w:space="0" w:color="auto"/>
              <w:left w:val="single" w:sz="6" w:space="0" w:color="auto"/>
              <w:bottom w:val="single" w:sz="6" w:space="0" w:color="auto"/>
              <w:right w:val="single" w:sz="6" w:space="0" w:color="auto"/>
            </w:tcBorders>
          </w:tcPr>
          <w:p w14:paraId="5A0B4B21" w14:textId="77777777" w:rsidR="00255CEA" w:rsidRPr="00255CEA" w:rsidRDefault="00255CEA" w:rsidP="00255CEA">
            <w:pPr>
              <w:pStyle w:val="af3"/>
            </w:pPr>
            <w:r>
              <w:t>1.00</w:t>
            </w:r>
          </w:p>
        </w:tc>
        <w:tc>
          <w:tcPr>
            <w:tcW w:w="4757" w:type="dxa"/>
            <w:tcBorders>
              <w:top w:val="single" w:sz="6" w:space="0" w:color="auto"/>
              <w:left w:val="single" w:sz="6" w:space="0" w:color="auto"/>
              <w:bottom w:val="single" w:sz="6" w:space="0" w:color="auto"/>
              <w:right w:val="single" w:sz="6" w:space="0" w:color="auto"/>
            </w:tcBorders>
          </w:tcPr>
          <w:p w14:paraId="7E4E1DB5" w14:textId="77777777" w:rsidR="00121E37" w:rsidRDefault="00255CEA" w:rsidP="00255CEA">
            <w:pPr>
              <w:pStyle w:val="af3"/>
            </w:pPr>
            <w:r>
              <w:t>完成模板初稿</w:t>
            </w:r>
            <w:r>
              <w:br/>
              <w:t>Initial template draft</w:t>
            </w:r>
          </w:p>
          <w:p w14:paraId="15D6981A" w14:textId="77777777" w:rsidR="00255CEA" w:rsidRPr="00255CEA"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6495CDEC" w14:textId="77777777" w:rsidR="00121E37" w:rsidRDefault="00255CEA" w:rsidP="00255CEA">
            <w:pPr>
              <w:pStyle w:val="af3"/>
            </w:pPr>
            <w:r>
              <w:t>示例作者</w:t>
            </w:r>
            <w:r>
              <w:br/>
              <w:t>Sample Author</w:t>
            </w:r>
          </w:p>
          <w:p w14:paraId="6209C494" w14:textId="77777777" w:rsidR="00255CEA" w:rsidRPr="00255CEA" w:rsidRDefault="00255CEA" w:rsidP="00255CEA">
            <w:pPr>
              <w:pStyle w:val="af3"/>
            </w:pPr>
          </w:p>
        </w:tc>
      </w:tr>
      <w:tr w:rsidR="00255CEA" w:rsidRPr="003406FE" w14:paraId="5D401FD7" w14:textId="77777777">
        <w:trPr>
          <w:cantSplit/>
          <w:trHeight w:hRule="exact" w:val="333"/>
          <w:jc w:val="center"/>
        </w:trPr>
        <w:tc>
          <w:tcPr>
            <w:tcW w:w="1303" w:type="dxa"/>
            <w:tcBorders>
              <w:top w:val="single" w:sz="6" w:space="0" w:color="auto"/>
              <w:left w:val="single" w:sz="6" w:space="0" w:color="auto"/>
              <w:bottom w:val="single" w:sz="6" w:space="0" w:color="auto"/>
              <w:right w:val="single" w:sz="6" w:space="0" w:color="auto"/>
            </w:tcBorders>
          </w:tcPr>
          <w:p w14:paraId="16EA281A"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30112C9C"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1DE93B3C"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1792291E" w14:textId="77777777" w:rsidR="00255CEA" w:rsidRPr="00757138" w:rsidRDefault="00255CEA" w:rsidP="00255CEA">
            <w:pPr>
              <w:pStyle w:val="af3"/>
            </w:pPr>
          </w:p>
        </w:tc>
      </w:tr>
      <w:tr w:rsidR="00255CEA" w:rsidRPr="003406FE" w14:paraId="7D4AC9EB"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001260F0" w14:textId="77777777" w:rsidR="00255CEA" w:rsidRPr="002A683B"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5C1D84E4" w14:textId="77777777" w:rsidR="00255CEA" w:rsidRPr="002A683B"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73801763" w14:textId="77777777" w:rsidR="00255CEA" w:rsidRPr="002A683B"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140E2269" w14:textId="77777777" w:rsidR="00255CEA" w:rsidRPr="002A683B" w:rsidRDefault="00255CEA" w:rsidP="00255CEA">
            <w:pPr>
              <w:pStyle w:val="af3"/>
            </w:pPr>
          </w:p>
        </w:tc>
      </w:tr>
      <w:tr w:rsidR="00255CEA" w:rsidRPr="003406FE" w14:paraId="58ED0D3C"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393129EB"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2E21E56D"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656B6442"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63F213C3" w14:textId="77777777" w:rsidR="00255CEA" w:rsidRPr="003C7860" w:rsidRDefault="00255CEA" w:rsidP="00255CEA">
            <w:pPr>
              <w:pStyle w:val="af3"/>
            </w:pPr>
          </w:p>
        </w:tc>
      </w:tr>
      <w:tr w:rsidR="00255CEA" w:rsidRPr="003406FE" w14:paraId="6AA119AB"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19219822"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38D601F4"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0515D0ED"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30FCBB10" w14:textId="77777777" w:rsidR="00255CEA" w:rsidRPr="003C7860" w:rsidRDefault="00255CEA" w:rsidP="00255CEA">
            <w:pPr>
              <w:pStyle w:val="af3"/>
            </w:pPr>
          </w:p>
        </w:tc>
      </w:tr>
      <w:tr w:rsidR="00255CEA" w:rsidRPr="003406FE" w14:paraId="5F7FB2CC"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4162B28D"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0268A79D"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03F2E417"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182506B9" w14:textId="77777777" w:rsidR="00255CEA" w:rsidRPr="003C7860" w:rsidRDefault="00255CEA" w:rsidP="00255CEA">
            <w:pPr>
              <w:pStyle w:val="af3"/>
            </w:pPr>
          </w:p>
        </w:tc>
      </w:tr>
      <w:tr w:rsidR="00255CEA" w:rsidRPr="003406FE" w14:paraId="18165B17"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40FB37A1"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0091F2DC"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7A1E8D74"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01258971" w14:textId="77777777" w:rsidR="00255CEA" w:rsidRPr="003C7860" w:rsidRDefault="00255CEA" w:rsidP="00255CEA">
            <w:pPr>
              <w:pStyle w:val="af3"/>
            </w:pPr>
          </w:p>
        </w:tc>
      </w:tr>
      <w:tr w:rsidR="00255CEA" w:rsidRPr="003406FE" w14:paraId="0AD5A5AE"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2CB14D30"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28EAE286"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5600F3BA"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7D92FBDF" w14:textId="77777777" w:rsidR="00255CEA" w:rsidRPr="003C7860" w:rsidRDefault="00255CEA" w:rsidP="00255CEA">
            <w:pPr>
              <w:pStyle w:val="af3"/>
            </w:pPr>
          </w:p>
        </w:tc>
      </w:tr>
      <w:tr w:rsidR="00255CEA" w:rsidRPr="003406FE" w14:paraId="4FDC1A9B"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4141CDDE"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14838655"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14C525B3"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6A440E0E" w14:textId="77777777" w:rsidR="00255CEA" w:rsidRPr="003C7860" w:rsidRDefault="00255CEA" w:rsidP="00255CEA">
            <w:pPr>
              <w:pStyle w:val="af3"/>
            </w:pPr>
          </w:p>
        </w:tc>
      </w:tr>
      <w:tr w:rsidR="00255CEA" w:rsidRPr="003406FE" w14:paraId="5EF9F255"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49F59F40"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6EEB2626"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4E238015"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42F57E45" w14:textId="77777777" w:rsidR="00255CEA" w:rsidRPr="003C7860" w:rsidRDefault="00255CEA" w:rsidP="00255CEA">
            <w:pPr>
              <w:pStyle w:val="af3"/>
            </w:pPr>
          </w:p>
        </w:tc>
      </w:tr>
      <w:tr w:rsidR="00255CEA" w:rsidRPr="003406FE" w14:paraId="556CD85D" w14:textId="77777777">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14:paraId="35D29BD8" w14:textId="77777777" w:rsidR="00255CEA" w:rsidRPr="003C7860" w:rsidRDefault="00255CEA" w:rsidP="00255CEA">
            <w:pPr>
              <w:pStyle w:val="af3"/>
            </w:pPr>
          </w:p>
        </w:tc>
        <w:tc>
          <w:tcPr>
            <w:tcW w:w="1242" w:type="dxa"/>
            <w:tcBorders>
              <w:top w:val="single" w:sz="6" w:space="0" w:color="auto"/>
              <w:left w:val="single" w:sz="6" w:space="0" w:color="auto"/>
              <w:bottom w:val="single" w:sz="6" w:space="0" w:color="auto"/>
              <w:right w:val="single" w:sz="6" w:space="0" w:color="auto"/>
            </w:tcBorders>
          </w:tcPr>
          <w:p w14:paraId="6BB175B3" w14:textId="77777777" w:rsidR="00255CEA" w:rsidRPr="003C7860" w:rsidRDefault="00255CEA" w:rsidP="00255CEA">
            <w:pPr>
              <w:pStyle w:val="af3"/>
            </w:pPr>
          </w:p>
        </w:tc>
        <w:tc>
          <w:tcPr>
            <w:tcW w:w="4757" w:type="dxa"/>
            <w:tcBorders>
              <w:top w:val="single" w:sz="6" w:space="0" w:color="auto"/>
              <w:left w:val="single" w:sz="6" w:space="0" w:color="auto"/>
              <w:bottom w:val="single" w:sz="6" w:space="0" w:color="auto"/>
              <w:right w:val="single" w:sz="6" w:space="0" w:color="auto"/>
            </w:tcBorders>
          </w:tcPr>
          <w:p w14:paraId="11FD31C4" w14:textId="77777777" w:rsidR="00255CEA" w:rsidRPr="003C7860" w:rsidRDefault="00255CEA" w:rsidP="00255CEA">
            <w:pPr>
              <w:pStyle w:val="af3"/>
            </w:pPr>
          </w:p>
        </w:tc>
        <w:tc>
          <w:tcPr>
            <w:tcW w:w="2166" w:type="dxa"/>
            <w:tcBorders>
              <w:top w:val="single" w:sz="6" w:space="0" w:color="auto"/>
              <w:left w:val="single" w:sz="6" w:space="0" w:color="auto"/>
              <w:bottom w:val="single" w:sz="6" w:space="0" w:color="auto"/>
              <w:right w:val="single" w:sz="6" w:space="0" w:color="auto"/>
            </w:tcBorders>
          </w:tcPr>
          <w:p w14:paraId="396AE8AC" w14:textId="77777777" w:rsidR="00255CEA" w:rsidRPr="003C7860" w:rsidRDefault="00255CEA" w:rsidP="00255CEA">
            <w:pPr>
              <w:pStyle w:val="af3"/>
            </w:pPr>
          </w:p>
        </w:tc>
      </w:tr>
    </w:tbl>
    <w:p w14:paraId="4BB5455F" w14:textId="77777777" w:rsidR="0080510F" w:rsidRDefault="000461A0" w:rsidP="003C7860">
      <w:pPr>
        <w:pStyle w:val="af4"/>
        <w:rPr>
          <w:noProof/>
        </w:rPr>
      </w:pPr>
      <w:r w:rsidRPr="003406FE">
        <w:lastRenderedPageBreak/>
        <w:t>目</w:t>
      </w:r>
      <w:r w:rsidRPr="003406FE">
        <w:t xml:space="preserve">  </w:t>
      </w:r>
      <w:r w:rsidRPr="003406FE">
        <w:t>录</w:t>
      </w:r>
      <w:r w:rsidRPr="003406FE">
        <w:t xml:space="preserve"> Table of Contents</w:t>
      </w:r>
    </w:p>
    <w:p w14:paraId="04332256" w14:textId="77777777" w:rsidR="0080510F" w:rsidRDefault="0080510F">
      <w:pPr>
        <w:pStyle w:val="TOC1"/>
        <w:tabs>
          <w:tab w:val="left" w:pos="453"/>
          <w:tab w:val="right" w:leader="dot" w:pos="9010"/>
        </w:tabs>
        <w:rPr>
          <w:rFonts w:asciiTheme="minorHAnsi" w:eastAsiaTheme="minorEastAsia" w:hAnsiTheme="minorHAnsi" w:cstheme="minorBidi"/>
          <w:noProof/>
          <w:kern w:val="2"/>
          <w:szCs w:val="22"/>
        </w:rPr>
      </w:pPr>
      <w:r>
        <w:t>1</w:t>
      </w:r>
      <w:r>
        <w:tab/>
      </w:r>
      <w:r>
        <w:t>概述</w:t>
      </w:r>
      <w:r>
        <w:tab/>
        <w:t>7</w:t>
      </w:r>
    </w:p>
    <w:p w14:paraId="38B8E208"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1.1</w:t>
      </w:r>
      <w:r>
        <w:tab/>
      </w:r>
      <w:r>
        <w:t>背景与目标</w:t>
      </w:r>
      <w:r>
        <w:tab/>
        <w:t>7</w:t>
      </w:r>
    </w:p>
    <w:p w14:paraId="27C42DDE"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1.2</w:t>
      </w:r>
      <w:r>
        <w:tab/>
      </w:r>
      <w:r>
        <w:t>问题定义与核心需求</w:t>
      </w:r>
      <w:r>
        <w:tab/>
        <w:t>7</w:t>
      </w:r>
    </w:p>
    <w:p w14:paraId="2C2052C6"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1.3</w:t>
      </w:r>
      <w:r>
        <w:tab/>
      </w:r>
      <w:r>
        <w:t>文档范围与预期交付物</w:t>
      </w:r>
      <w:r>
        <w:tab/>
        <w:t>7</w:t>
      </w:r>
    </w:p>
    <w:p w14:paraId="6F144773" w14:textId="77777777" w:rsidR="0080510F" w:rsidRDefault="0080510F">
      <w:pPr>
        <w:pStyle w:val="TOC1"/>
        <w:tabs>
          <w:tab w:val="left" w:pos="453"/>
          <w:tab w:val="right" w:leader="dot" w:pos="9010"/>
        </w:tabs>
        <w:rPr>
          <w:rFonts w:asciiTheme="minorHAnsi" w:eastAsiaTheme="minorEastAsia" w:hAnsiTheme="minorHAnsi" w:cstheme="minorBidi"/>
          <w:noProof/>
          <w:kern w:val="2"/>
          <w:szCs w:val="22"/>
        </w:rPr>
      </w:pPr>
      <w:r>
        <w:t>2</w:t>
      </w:r>
      <w:r>
        <w:tab/>
      </w:r>
      <w:r>
        <w:t>背景与需求分析</w:t>
      </w:r>
      <w:r>
        <w:tab/>
        <w:t>8</w:t>
      </w:r>
    </w:p>
    <w:p w14:paraId="7805F897" w14:textId="77777777" w:rsidR="0080510F" w:rsidRDefault="0080510F">
      <w:pPr>
        <w:pStyle w:val="TOC1"/>
        <w:tabs>
          <w:tab w:val="left" w:pos="453"/>
          <w:tab w:val="right" w:leader="dot" w:pos="9010"/>
        </w:tabs>
        <w:rPr>
          <w:rFonts w:asciiTheme="minorHAnsi" w:eastAsiaTheme="minorEastAsia" w:hAnsiTheme="minorHAnsi" w:cstheme="minorBidi"/>
          <w:noProof/>
          <w:kern w:val="2"/>
          <w:szCs w:val="22"/>
        </w:rPr>
      </w:pPr>
      <w:r>
        <w:t>2.1</w:t>
      </w:r>
      <w:r>
        <w:tab/>
      </w:r>
      <w:r>
        <w:t>研究</w:t>
      </w:r>
      <w:r>
        <w:t>/</w:t>
      </w:r>
      <w:r>
        <w:t>业务背景</w:t>
      </w:r>
      <w:r>
        <w:tab/>
        <w:t>8</w:t>
      </w:r>
    </w:p>
    <w:p w14:paraId="181EB5C4"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2.2</w:t>
      </w:r>
      <w:r>
        <w:tab/>
      </w:r>
      <w:r>
        <w:t>现有方案与局限性</w:t>
      </w:r>
      <w:r>
        <w:tab/>
        <w:t>8</w:t>
      </w:r>
    </w:p>
    <w:p w14:paraId="6D2FCBE2"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2.3</w:t>
      </w:r>
      <w:r>
        <w:tab/>
      </w:r>
      <w:r>
        <w:t>业界进展与参考基线</w:t>
      </w:r>
      <w:r>
        <w:tab/>
        <w:t>8</w:t>
      </w:r>
    </w:p>
    <w:p w14:paraId="5DAD9955"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2.4</w:t>
      </w:r>
      <w:r>
        <w:tab/>
      </w:r>
      <w:r>
        <w:t>关键挑战与需求分析</w:t>
      </w:r>
      <w:r>
        <w:tab/>
        <w:t>8</w:t>
      </w:r>
    </w:p>
    <w:p w14:paraId="67E03203" w14:textId="77777777" w:rsidR="0080510F" w:rsidRDefault="0080510F">
      <w:pPr>
        <w:pStyle w:val="TOC3"/>
        <w:tabs>
          <w:tab w:val="left" w:pos="1134"/>
          <w:tab w:val="right" w:leader="dot" w:pos="9010"/>
        </w:tabs>
        <w:rPr>
          <w:rFonts w:asciiTheme="minorHAnsi" w:eastAsiaTheme="minorEastAsia" w:hAnsiTheme="minorHAnsi" w:cstheme="minorBidi"/>
          <w:noProof/>
          <w:kern w:val="2"/>
          <w:szCs w:val="22"/>
        </w:rPr>
      </w:pPr>
      <w:r>
        <w:t>3</w:t>
      </w:r>
      <w:r>
        <w:tab/>
      </w:r>
      <w:r>
        <w:t>方案设计</w:t>
      </w:r>
      <w:r>
        <w:tab/>
        <w:t>9</w:t>
      </w:r>
    </w:p>
    <w:p w14:paraId="1EEB78A8" w14:textId="77777777" w:rsidR="0080510F" w:rsidRDefault="0080510F">
      <w:pPr>
        <w:pStyle w:val="TOC3"/>
        <w:tabs>
          <w:tab w:val="left" w:pos="1134"/>
          <w:tab w:val="right" w:leader="dot" w:pos="9010"/>
        </w:tabs>
        <w:rPr>
          <w:rFonts w:asciiTheme="minorHAnsi" w:eastAsiaTheme="minorEastAsia" w:hAnsiTheme="minorHAnsi" w:cstheme="minorBidi"/>
          <w:noProof/>
          <w:kern w:val="2"/>
          <w:szCs w:val="22"/>
        </w:rPr>
      </w:pPr>
      <w:r>
        <w:t>3.1</w:t>
      </w:r>
      <w:r>
        <w:tab/>
      </w:r>
      <w:r>
        <w:t>总体技术路线</w:t>
      </w:r>
      <w:r>
        <w:tab/>
        <w:t>9</w:t>
      </w:r>
    </w:p>
    <w:p w14:paraId="4A807728" w14:textId="77777777" w:rsidR="0080510F" w:rsidRDefault="0080510F">
      <w:pPr>
        <w:pStyle w:val="TOC1"/>
        <w:tabs>
          <w:tab w:val="left" w:pos="453"/>
          <w:tab w:val="right" w:leader="dot" w:pos="9010"/>
        </w:tabs>
        <w:rPr>
          <w:rFonts w:asciiTheme="minorHAnsi" w:eastAsiaTheme="minorEastAsia" w:hAnsiTheme="minorHAnsi" w:cstheme="minorBidi"/>
          <w:noProof/>
          <w:kern w:val="2"/>
          <w:szCs w:val="22"/>
        </w:rPr>
      </w:pPr>
      <w:r>
        <w:t>3.2</w:t>
      </w:r>
      <w:r>
        <w:tab/>
      </w:r>
      <w:r>
        <w:t>核心问题与基本假设</w:t>
      </w:r>
      <w:r>
        <w:tab/>
        <w:t>9</w:t>
      </w:r>
    </w:p>
    <w:p w14:paraId="3D68273A"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3.3</w:t>
      </w:r>
      <w:r>
        <w:tab/>
      </w:r>
      <w:r>
        <w:t>关键技术及创新点</w:t>
      </w:r>
      <w:r>
        <w:tab/>
        <w:t>9</w:t>
      </w:r>
    </w:p>
    <w:p w14:paraId="5FB5B2E9"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3.4</w:t>
      </w:r>
      <w:r>
        <w:tab/>
      </w:r>
      <w:r>
        <w:t>方案原理与实现</w:t>
      </w:r>
      <w:r>
        <w:tab/>
        <w:t>9</w:t>
      </w:r>
    </w:p>
    <w:p w14:paraId="589D827D" w14:textId="77777777" w:rsidR="0080510F" w:rsidRDefault="0080510F">
      <w:pPr>
        <w:pStyle w:val="TOC1"/>
        <w:tabs>
          <w:tab w:val="left" w:pos="453"/>
          <w:tab w:val="right" w:leader="dot" w:pos="9010"/>
        </w:tabs>
        <w:rPr>
          <w:rFonts w:asciiTheme="minorHAnsi" w:eastAsiaTheme="minorEastAsia" w:hAnsiTheme="minorHAnsi" w:cstheme="minorBidi"/>
          <w:noProof/>
          <w:kern w:val="2"/>
          <w:szCs w:val="22"/>
        </w:rPr>
      </w:pPr>
      <w:r>
        <w:t>3.4.1</w:t>
      </w:r>
      <w:r>
        <w:tab/>
      </w:r>
      <w:r>
        <w:t>核心模块与处理流程</w:t>
      </w:r>
      <w:r>
        <w:tab/>
        <w:t>10</w:t>
      </w:r>
    </w:p>
    <w:p w14:paraId="2DA3DA31"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3.4.2</w:t>
      </w:r>
      <w:r>
        <w:tab/>
      </w:r>
      <w:r>
        <w:t>输入输出与接口定义</w:t>
      </w:r>
      <w:r>
        <w:tab/>
        <w:t>10</w:t>
      </w:r>
    </w:p>
    <w:p w14:paraId="01F6490B" w14:textId="77777777" w:rsidR="0080510F" w:rsidRDefault="0080510F">
      <w:pPr>
        <w:pStyle w:val="TOC3"/>
        <w:tabs>
          <w:tab w:val="left" w:pos="1134"/>
          <w:tab w:val="right" w:leader="dot" w:pos="9010"/>
        </w:tabs>
        <w:rPr>
          <w:rFonts w:asciiTheme="minorHAnsi" w:eastAsiaTheme="minorEastAsia" w:hAnsiTheme="minorHAnsi" w:cstheme="minorBidi"/>
          <w:noProof/>
          <w:kern w:val="2"/>
          <w:szCs w:val="22"/>
        </w:rPr>
      </w:pPr>
      <w:r>
        <w:t>3.5</w:t>
      </w:r>
      <w:r>
        <w:tab/>
      </w:r>
      <w:r>
        <w:t>依赖、约束与边界条件</w:t>
      </w:r>
      <w:r>
        <w:tab/>
        <w:t>10</w:t>
      </w:r>
    </w:p>
    <w:p w14:paraId="605CEA29" w14:textId="77777777" w:rsidR="0080510F" w:rsidRDefault="0080510F">
      <w:pPr>
        <w:pStyle w:val="TOC3"/>
        <w:tabs>
          <w:tab w:val="left" w:pos="1134"/>
          <w:tab w:val="right" w:leader="dot" w:pos="9010"/>
        </w:tabs>
        <w:rPr>
          <w:rFonts w:asciiTheme="minorHAnsi" w:eastAsiaTheme="minorEastAsia" w:hAnsiTheme="minorHAnsi" w:cstheme="minorBidi"/>
          <w:noProof/>
          <w:kern w:val="2"/>
          <w:szCs w:val="22"/>
        </w:rPr>
      </w:pPr>
      <w:r>
        <w:t>4</w:t>
      </w:r>
      <w:r>
        <w:tab/>
      </w:r>
      <w:r>
        <w:t>实验与验证设计</w:t>
      </w:r>
      <w:r>
        <w:tab/>
        <w:t>10</w:t>
      </w:r>
    </w:p>
    <w:p w14:paraId="67900574" w14:textId="77777777" w:rsidR="0080510F" w:rsidRDefault="0080510F">
      <w:pPr>
        <w:pStyle w:val="TOC4"/>
        <w:tabs>
          <w:tab w:val="left" w:pos="1680"/>
          <w:tab w:val="right" w:leader="dot" w:pos="9010"/>
        </w:tabs>
        <w:rPr>
          <w:rFonts w:asciiTheme="minorHAnsi" w:eastAsiaTheme="minorEastAsia" w:hAnsiTheme="minorHAnsi" w:cstheme="minorBidi"/>
          <w:noProof/>
          <w:kern w:val="2"/>
          <w:szCs w:val="22"/>
        </w:rPr>
      </w:pPr>
      <w:r>
        <w:t>4.1</w:t>
      </w:r>
      <w:r>
        <w:tab/>
      </w:r>
      <w:r>
        <w:t>数据基础与样本说明</w:t>
      </w:r>
      <w:r>
        <w:tab/>
        <w:t>10</w:t>
      </w:r>
    </w:p>
    <w:p w14:paraId="1B2E2CD4" w14:textId="77777777" w:rsidR="0080510F" w:rsidRDefault="0080510F">
      <w:pPr>
        <w:pStyle w:val="TOC4"/>
        <w:tabs>
          <w:tab w:val="left" w:pos="1680"/>
          <w:tab w:val="right" w:leader="dot" w:pos="9010"/>
        </w:tabs>
        <w:rPr>
          <w:rFonts w:asciiTheme="minorHAnsi" w:eastAsiaTheme="minorEastAsia" w:hAnsiTheme="minorHAnsi" w:cstheme="minorBidi"/>
          <w:noProof/>
          <w:kern w:val="2"/>
          <w:szCs w:val="22"/>
        </w:rPr>
      </w:pPr>
      <w:r>
        <w:t>4.2</w:t>
      </w:r>
      <w:r>
        <w:tab/>
      </w:r>
      <w:r>
        <w:t>实验</w:t>
      </w:r>
      <w:r>
        <w:t>/</w:t>
      </w:r>
      <w:r>
        <w:t>验证环境与配置</w:t>
      </w:r>
      <w:r>
        <w:tab/>
        <w:t>11</w:t>
      </w:r>
    </w:p>
    <w:p w14:paraId="557A73E4"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4.3</w:t>
      </w:r>
      <w:r>
        <w:tab/>
      </w:r>
      <w:r>
        <w:t>测试场景与变量设计</w:t>
      </w:r>
      <w:r>
        <w:tab/>
        <w:t>11</w:t>
      </w:r>
    </w:p>
    <w:p w14:paraId="55BCD87B" w14:textId="77777777" w:rsidR="0080510F" w:rsidRDefault="0080510F">
      <w:pPr>
        <w:pStyle w:val="TOC3"/>
        <w:tabs>
          <w:tab w:val="left" w:pos="1134"/>
          <w:tab w:val="right" w:leader="dot" w:pos="9010"/>
        </w:tabs>
        <w:rPr>
          <w:rFonts w:asciiTheme="minorHAnsi" w:eastAsiaTheme="minorEastAsia" w:hAnsiTheme="minorHAnsi" w:cstheme="minorBidi"/>
          <w:noProof/>
          <w:kern w:val="2"/>
          <w:szCs w:val="22"/>
        </w:rPr>
      </w:pPr>
      <w:r>
        <w:t>4.4</w:t>
      </w:r>
      <w:r>
        <w:tab/>
      </w:r>
      <w:r>
        <w:t>评价指标与对照基线</w:t>
      </w:r>
      <w:r>
        <w:tab/>
        <w:t>11</w:t>
      </w:r>
    </w:p>
    <w:p w14:paraId="48C9BAAE" w14:textId="77777777" w:rsidR="0080510F" w:rsidRDefault="0080510F">
      <w:pPr>
        <w:pStyle w:val="TOC3"/>
        <w:tabs>
          <w:tab w:val="left" w:pos="1134"/>
          <w:tab w:val="right" w:leader="dot" w:pos="9010"/>
        </w:tabs>
        <w:rPr>
          <w:rFonts w:asciiTheme="minorHAnsi" w:eastAsiaTheme="minorEastAsia" w:hAnsiTheme="minorHAnsi" w:cstheme="minorBidi"/>
          <w:noProof/>
          <w:kern w:val="2"/>
          <w:szCs w:val="22"/>
        </w:rPr>
      </w:pPr>
      <w:r>
        <w:t>5</w:t>
      </w:r>
      <w:r>
        <w:tab/>
      </w:r>
      <w:r>
        <w:t>验证结果与分析</w:t>
      </w:r>
      <w:r>
        <w:tab/>
        <w:t>11</w:t>
      </w:r>
    </w:p>
    <w:p w14:paraId="7E0B706F" w14:textId="77777777" w:rsidR="0080510F" w:rsidRDefault="0080510F">
      <w:pPr>
        <w:pStyle w:val="TOC4"/>
        <w:tabs>
          <w:tab w:val="left" w:pos="1680"/>
          <w:tab w:val="right" w:leader="dot" w:pos="9010"/>
        </w:tabs>
        <w:rPr>
          <w:rFonts w:asciiTheme="minorHAnsi" w:eastAsiaTheme="minorEastAsia" w:hAnsiTheme="minorHAnsi" w:cstheme="minorBidi"/>
          <w:noProof/>
          <w:kern w:val="2"/>
          <w:szCs w:val="22"/>
        </w:rPr>
      </w:pPr>
      <w:r>
        <w:t>5.1</w:t>
      </w:r>
      <w:r>
        <w:tab/>
      </w:r>
      <w:r>
        <w:t>图表与符号说明</w:t>
      </w:r>
      <w:r>
        <w:tab/>
        <w:t>12</w:t>
      </w:r>
    </w:p>
    <w:p w14:paraId="17E5609E" w14:textId="77777777" w:rsidR="0080510F" w:rsidRDefault="0080510F">
      <w:pPr>
        <w:pStyle w:val="TOC4"/>
        <w:tabs>
          <w:tab w:val="left" w:pos="1680"/>
          <w:tab w:val="right" w:leader="dot" w:pos="9010"/>
        </w:tabs>
        <w:rPr>
          <w:rFonts w:asciiTheme="minorHAnsi" w:eastAsiaTheme="minorEastAsia" w:hAnsiTheme="minorHAnsi" w:cstheme="minorBidi"/>
          <w:noProof/>
          <w:kern w:val="2"/>
          <w:szCs w:val="22"/>
        </w:rPr>
      </w:pPr>
      <w:r>
        <w:t>5.2</w:t>
      </w:r>
      <w:r>
        <w:tab/>
      </w:r>
      <w:r>
        <w:t>验证场景一</w:t>
      </w:r>
      <w:r>
        <w:tab/>
        <w:t>12</w:t>
      </w:r>
    </w:p>
    <w:p w14:paraId="55B83E7A" w14:textId="77777777" w:rsidR="0080510F" w:rsidRDefault="0080510F">
      <w:pPr>
        <w:pStyle w:val="TOC2"/>
        <w:tabs>
          <w:tab w:val="left" w:pos="794"/>
          <w:tab w:val="right" w:leader="dot" w:pos="9010"/>
        </w:tabs>
        <w:rPr>
          <w:rFonts w:asciiTheme="minorHAnsi" w:eastAsiaTheme="minorEastAsia" w:hAnsiTheme="minorHAnsi" w:cstheme="minorBidi"/>
          <w:noProof/>
          <w:kern w:val="2"/>
          <w:szCs w:val="22"/>
        </w:rPr>
      </w:pPr>
      <w:r>
        <w:t>5.2.1</w:t>
      </w:r>
      <w:r>
        <w:tab/>
      </w:r>
      <w:r>
        <w:t>实验条件与步骤</w:t>
      </w:r>
      <w:r>
        <w:tab/>
        <w:t>12</w:t>
      </w:r>
    </w:p>
    <w:p w14:paraId="1841A730" w14:textId="77777777" w:rsidR="0080510F" w:rsidRDefault="00CF656B" w:rsidP="003C7860">
      <w:pPr>
        <w:pStyle w:val="af4"/>
        <w:rPr>
          <w:noProof/>
        </w:rPr>
      </w:pPr>
      <w:r>
        <w:lastRenderedPageBreak/>
        <w:t>5.2.2</w:t>
      </w:r>
      <w:r>
        <w:tab/>
      </w:r>
      <w:r>
        <w:t>结果呈现</w:t>
      </w:r>
      <w:r>
        <w:tab/>
        <w:t>12</w:t>
      </w:r>
    </w:p>
    <w:p w14:paraId="29B7A040" w14:textId="77777777" w:rsidR="0080510F" w:rsidRDefault="0080510F">
      <w:pPr>
        <w:pStyle w:val="TOC1"/>
        <w:tabs>
          <w:tab w:val="left" w:pos="794"/>
          <w:tab w:val="right" w:leader="dot" w:pos="9010"/>
        </w:tabs>
        <w:rPr>
          <w:rFonts w:asciiTheme="minorHAnsi" w:eastAsiaTheme="minorEastAsia" w:hAnsiTheme="minorHAnsi" w:cstheme="minorBidi"/>
          <w:noProof/>
          <w:kern w:val="2"/>
          <w:szCs w:val="22"/>
        </w:rPr>
      </w:pPr>
      <w:r>
        <w:t>5.2.3</w:t>
      </w:r>
      <w:r>
        <w:tab/>
      </w:r>
      <w:r>
        <w:t>结果分析</w:t>
      </w:r>
      <w:r>
        <w:tab/>
        <w:t>12</w:t>
      </w:r>
    </w:p>
    <w:p w14:paraId="048B797E" w14:textId="77777777" w:rsidR="0080510F" w:rsidRDefault="0080510F">
      <w:pPr>
        <w:pStyle w:val="TOC1"/>
        <w:tabs>
          <w:tab w:val="left" w:pos="794"/>
          <w:tab w:val="right" w:leader="dot" w:pos="9010"/>
        </w:tabs>
        <w:rPr>
          <w:rFonts w:asciiTheme="minorHAnsi" w:eastAsiaTheme="minorEastAsia" w:hAnsiTheme="minorHAnsi" w:cstheme="minorBidi"/>
          <w:noProof/>
          <w:kern w:val="2"/>
          <w:szCs w:val="22"/>
        </w:rPr>
      </w:pPr>
      <w:r>
        <w:t>5.2.3.1</w:t>
      </w:r>
      <w:r>
        <w:tab/>
      </w:r>
      <w:r>
        <w:t>与基线</w:t>
      </w:r>
      <w:r>
        <w:t>/</w:t>
      </w:r>
      <w:r>
        <w:t>历史结果对比</w:t>
      </w:r>
      <w:r>
        <w:tab/>
        <w:t>12</w:t>
      </w:r>
    </w:p>
    <w:p w14:paraId="75C079C3" w14:textId="77777777" w:rsidR="0080510F" w:rsidRDefault="0037122C" w:rsidP="003C7860">
      <w:pPr>
        <w:pStyle w:val="af4"/>
        <w:rPr>
          <w:noProof/>
        </w:rPr>
      </w:pPr>
      <w:r>
        <w:lastRenderedPageBreak/>
        <w:t>5.2.3.2</w:t>
      </w:r>
      <w:r>
        <w:tab/>
      </w:r>
      <w:r>
        <w:t>指标分析与讨论</w:t>
      </w:r>
      <w:r>
        <w:tab/>
        <w:t>12</w:t>
      </w:r>
    </w:p>
    <w:p w14:paraId="740C275F" w14:textId="77777777" w:rsidR="0080510F" w:rsidRDefault="0080510F">
      <w:pPr>
        <w:pStyle w:val="TOC1"/>
        <w:tabs>
          <w:tab w:val="right" w:leader="dot" w:pos="9010"/>
        </w:tabs>
        <w:rPr>
          <w:rFonts w:asciiTheme="minorHAnsi" w:eastAsiaTheme="minorEastAsia" w:hAnsiTheme="minorHAnsi" w:cstheme="minorBidi"/>
          <w:noProof/>
          <w:kern w:val="2"/>
          <w:szCs w:val="22"/>
        </w:rPr>
      </w:pPr>
      <w:r>
        <w:t>5.3</w:t>
      </w:r>
      <w:r>
        <w:tab/>
      </w:r>
      <w:r>
        <w:t>验证场景二</w:t>
      </w:r>
      <w:r>
        <w:tab/>
        <w:t>13</w:t>
      </w:r>
    </w:p>
    <w:p w14:paraId="114F5955" w14:textId="77777777" w:rsidR="0080510F" w:rsidRDefault="0080510F">
      <w:pPr>
        <w:pStyle w:val="TOC1"/>
        <w:tabs>
          <w:tab w:val="right" w:leader="dot" w:pos="9010"/>
        </w:tabs>
        <w:rPr>
          <w:rFonts w:asciiTheme="minorHAnsi" w:eastAsiaTheme="minorEastAsia" w:hAnsiTheme="minorHAnsi" w:cstheme="minorBidi"/>
          <w:noProof/>
          <w:kern w:val="2"/>
          <w:szCs w:val="22"/>
        </w:rPr>
      </w:pPr>
      <w:r>
        <w:t>6</w:t>
      </w:r>
      <w:r>
        <w:tab/>
      </w:r>
      <w:r>
        <w:t>可行性、风险与后续计划</w:t>
      </w:r>
      <w:r>
        <w:tab/>
        <w:t>14</w:t>
      </w:r>
    </w:p>
    <w:p w14:paraId="2C22C20F" w14:textId="77777777" w:rsidR="000461A0" w:rsidRPr="003406FE" w:rsidRDefault="000461A0" w:rsidP="000461A0"/>
    <w:p w14:paraId="4C7B8B6C" w14:textId="77777777" w:rsidR="000461A0" w:rsidRPr="00D61D29" w:rsidRDefault="000461A0" w:rsidP="000461A0">
      <w:pPr>
        <w:pStyle w:val="af5"/>
        <w:sectPr w:rsidR="000461A0" w:rsidRPr="00D61D29">
          <w:headerReference w:type="default" r:id="rId9"/>
          <w:footerReference w:type="default" r:id="rId10"/>
          <w:pgSz w:w="11900" w:h="16832"/>
          <w:pgMar w:top="1553" w:right="1440" w:bottom="1327" w:left="1440" w:header="648" w:footer="648" w:gutter="0"/>
          <w:cols w:space="720"/>
          <w:noEndnote/>
          <w:titlePg/>
        </w:sectPr>
      </w:pPr>
    </w:p>
    <w:p w14:paraId="3AA07D22" w14:textId="77777777" w:rsidR="0080510F" w:rsidRPr="0080510F" w:rsidRDefault="0037122C" w:rsidP="0080510F">
      <w:pPr>
        <w:pStyle w:val="af5"/>
        <w:rPr>
          <w:rFonts w:cs="Arial"/>
          <w:sz w:val="36"/>
          <w:szCs w:val="36"/>
        </w:rPr>
      </w:pPr>
      <w:r>
        <w:lastRenderedPageBreak/>
        <w:t>技术方案设计与验证报告模板</w:t>
      </w:r>
    </w:p>
    <w:p w14:paraId="39ED6575" w14:textId="77777777" w:rsidR="0080510F" w:rsidRDefault="0080510F" w:rsidP="0080510F">
      <w:pPr>
        <w:pStyle w:val="af5"/>
        <w:rPr>
          <w:rFonts w:cs="Arial"/>
        </w:rPr>
      </w:pPr>
      <w:r>
        <w:t>Technical Solution Design &amp; Verification Report Template</w:t>
      </w:r>
    </w:p>
    <w:p w14:paraId="635A06C1" w14:textId="77777777" w:rsidR="000461A0" w:rsidRPr="003406FE" w:rsidRDefault="000461A0" w:rsidP="000461A0">
      <w:pPr>
        <w:pStyle w:val="af5"/>
        <w:rPr>
          <w:rFonts w:cs="Arial"/>
        </w:rPr>
      </w:pPr>
    </w:p>
    <w:p w14:paraId="0FC1FE5F" w14:textId="77777777" w:rsidR="000461A0" w:rsidRPr="00BF7618" w:rsidRDefault="000461A0" w:rsidP="000461A0">
      <w:pPr>
        <w:pStyle w:val="aff0"/>
      </w:pPr>
      <w:r>
        <w:t>关键词：技术方案、验证分析、实验设计、算法实现、风险评估</w:t>
      </w:r>
    </w:p>
    <w:p w14:paraId="20483757" w14:textId="77777777" w:rsidR="000461A0" w:rsidRPr="00BF7618" w:rsidRDefault="000461A0" w:rsidP="000461A0">
      <w:pPr>
        <w:pStyle w:val="aff0"/>
      </w:pPr>
      <w:r>
        <w:t>Key words: technical design, verification, experiment, algorithm, risk assessment</w:t>
      </w:r>
    </w:p>
    <w:p w14:paraId="0D7FBA42" w14:textId="77777777" w:rsidR="000461A0" w:rsidRPr="00BF7618" w:rsidRDefault="000461A0" w:rsidP="000461A0">
      <w:pPr>
        <w:pStyle w:val="af6"/>
      </w:pPr>
      <w:r>
        <w:t>摘</w:t>
      </w:r>
      <w:r>
        <w:t xml:space="preserve">    </w:t>
      </w:r>
      <w:r>
        <w:t>要：本文档为技术方案设计与验证分析报告的统一写作模板，采用「概述</w:t>
      </w:r>
      <w:r>
        <w:t>—</w:t>
      </w:r>
      <w:r>
        <w:t>背景需求</w:t>
      </w:r>
      <w:r>
        <w:t>—</w:t>
      </w:r>
      <w:r>
        <w:t>方案设计</w:t>
      </w:r>
      <w:r>
        <w:t>—</w:t>
      </w:r>
      <w:r>
        <w:t>实验验证</w:t>
      </w:r>
      <w:r>
        <w:t>—</w:t>
      </w:r>
      <w:r>
        <w:t>结果分析</w:t>
      </w:r>
      <w:r>
        <w:t>—</w:t>
      </w:r>
      <w:r>
        <w:t>风险规划</w:t>
      </w:r>
      <w:r>
        <w:t>—</w:t>
      </w:r>
      <w:r>
        <w:t>附录」一体化章节结构，适用于算法课题设计、方案论证、实验验证与结果分析等完整技术流程。撰写时应按章节顺序系统填充，形成从问题定义到验证结论的闭环文档。</w:t>
      </w:r>
    </w:p>
    <w:p w14:paraId="78192B8C" w14:textId="77777777" w:rsidR="000461A0" w:rsidRDefault="000461A0" w:rsidP="000461A0">
      <w:pPr>
        <w:pStyle w:val="af6"/>
      </w:pPr>
      <w:r>
        <w:t>Abstract: This unified template covers the full technical workflow from problem definition through solution design, experiment planning, result analysis, and risk planning. It is intended for algorithm project design, solution justification, verification studies, and analysis reports.</w:t>
      </w:r>
    </w:p>
    <w:p w14:paraId="78A89530" w14:textId="77777777" w:rsidR="000461A0" w:rsidRDefault="000461A0" w:rsidP="000461A0"/>
    <w:p w14:paraId="7670520A" w14:textId="77777777" w:rsidR="000461A0" w:rsidRDefault="000461A0" w:rsidP="000461A0"/>
    <w:p w14:paraId="4E08305C" w14:textId="77777777" w:rsidR="000461A0" w:rsidRPr="003406FE" w:rsidRDefault="000461A0" w:rsidP="003C7860">
      <w:pPr>
        <w:pStyle w:val="af6"/>
      </w:pPr>
      <w:r>
        <w:t>缩略语清单</w:t>
      </w:r>
      <w:r>
        <w:t xml:space="preserve"> List of abbreviations</w:t>
      </w:r>
      <w:r>
        <w:t>：</w:t>
      </w:r>
    </w:p>
    <w:tbl>
      <w:tblPr>
        <w:tblW w:w="5085" w:type="pct"/>
        <w:jc w:val="center"/>
        <w:tblCellMar>
          <w:left w:w="57" w:type="dxa"/>
          <w:right w:w="57" w:type="dxa"/>
        </w:tblCellMar>
        <w:tblLook w:val="0000" w:firstRow="0" w:lastRow="0" w:firstColumn="0" w:lastColumn="0" w:noHBand="0" w:noVBand="0"/>
      </w:tblPr>
      <w:tblGrid>
        <w:gridCol w:w="2209"/>
        <w:gridCol w:w="3459"/>
        <w:gridCol w:w="3621"/>
      </w:tblGrid>
      <w:tr w:rsidR="000461A0" w:rsidRPr="003C7860" w14:paraId="163BF728" w14:textId="77777777">
        <w:trPr>
          <w:cantSplit/>
          <w:tblHeader/>
          <w:jc w:val="center"/>
        </w:trPr>
        <w:tc>
          <w:tcPr>
            <w:tcW w:w="1189" w:type="pct"/>
            <w:tcBorders>
              <w:top w:val="single" w:sz="6" w:space="0" w:color="auto"/>
              <w:left w:val="single" w:sz="6" w:space="0" w:color="auto"/>
              <w:bottom w:val="single" w:sz="6" w:space="0" w:color="auto"/>
              <w:right w:val="single" w:sz="6" w:space="0" w:color="auto"/>
            </w:tcBorders>
            <w:shd w:val="clear" w:color="auto" w:fill="C0C0C0"/>
          </w:tcPr>
          <w:p w14:paraId="2B341476" w14:textId="77777777" w:rsidR="000461A0" w:rsidRPr="003C7860" w:rsidRDefault="000461A0" w:rsidP="003C7860">
            <w:pPr>
              <w:pStyle w:val="af2"/>
            </w:pPr>
            <w:r>
              <w:t xml:space="preserve">Abbreviations </w:t>
            </w:r>
            <w:r>
              <w:t>缩略语</w:t>
            </w:r>
          </w:p>
        </w:tc>
        <w:tc>
          <w:tcPr>
            <w:tcW w:w="1862" w:type="pct"/>
            <w:tcBorders>
              <w:top w:val="single" w:sz="6" w:space="0" w:color="auto"/>
              <w:left w:val="single" w:sz="6" w:space="0" w:color="auto"/>
              <w:bottom w:val="single" w:sz="6" w:space="0" w:color="auto"/>
              <w:right w:val="single" w:sz="6" w:space="0" w:color="auto"/>
            </w:tcBorders>
            <w:shd w:val="clear" w:color="auto" w:fill="C0C0C0"/>
          </w:tcPr>
          <w:p w14:paraId="0801C0F2" w14:textId="77777777" w:rsidR="000461A0" w:rsidRPr="003C7860" w:rsidRDefault="000461A0" w:rsidP="003C7860">
            <w:pPr>
              <w:pStyle w:val="af2"/>
            </w:pPr>
            <w:r>
              <w:t xml:space="preserve">Full spelling </w:t>
            </w:r>
            <w:r>
              <w:t>英文全名</w:t>
            </w:r>
          </w:p>
        </w:tc>
        <w:tc>
          <w:tcPr>
            <w:tcW w:w="1949" w:type="pct"/>
            <w:tcBorders>
              <w:top w:val="single" w:sz="6" w:space="0" w:color="auto"/>
              <w:left w:val="single" w:sz="6" w:space="0" w:color="auto"/>
              <w:bottom w:val="single" w:sz="6" w:space="0" w:color="auto"/>
              <w:right w:val="single" w:sz="6" w:space="0" w:color="auto"/>
            </w:tcBorders>
            <w:shd w:val="clear" w:color="auto" w:fill="C0C0C0"/>
          </w:tcPr>
          <w:p w14:paraId="4653C1BB" w14:textId="77777777" w:rsidR="000461A0" w:rsidRPr="003C7860" w:rsidRDefault="000461A0" w:rsidP="003C7860">
            <w:pPr>
              <w:pStyle w:val="af2"/>
            </w:pPr>
            <w:r>
              <w:t xml:space="preserve">Chinese explanation </w:t>
            </w:r>
            <w:r>
              <w:t>中文解释</w:t>
            </w:r>
          </w:p>
        </w:tc>
      </w:tr>
      <w:tr w:rsidR="000461A0" w:rsidRPr="003406FE" w14:paraId="04A23DAD" w14:textId="77777777">
        <w:trPr>
          <w:jc w:val="center"/>
        </w:trPr>
        <w:tc>
          <w:tcPr>
            <w:tcW w:w="1189" w:type="pct"/>
            <w:tcBorders>
              <w:top w:val="single" w:sz="6" w:space="0" w:color="auto"/>
              <w:left w:val="single" w:sz="6" w:space="0" w:color="auto"/>
              <w:bottom w:val="single" w:sz="6" w:space="0" w:color="auto"/>
              <w:right w:val="single" w:sz="6" w:space="0" w:color="auto"/>
            </w:tcBorders>
          </w:tcPr>
          <w:p w14:paraId="1585734E" w14:textId="77777777" w:rsidR="000461A0" w:rsidRPr="00993BAB" w:rsidRDefault="000461A0" w:rsidP="00D22F65">
            <w:pPr>
              <w:pStyle w:val="af3"/>
            </w:pPr>
            <w:r>
              <w:t>AAA</w:t>
            </w:r>
          </w:p>
        </w:tc>
        <w:tc>
          <w:tcPr>
            <w:tcW w:w="1862" w:type="pct"/>
            <w:tcBorders>
              <w:top w:val="single" w:sz="6" w:space="0" w:color="auto"/>
              <w:left w:val="single" w:sz="6" w:space="0" w:color="auto"/>
              <w:bottom w:val="single" w:sz="6" w:space="0" w:color="auto"/>
              <w:right w:val="single" w:sz="6" w:space="0" w:color="auto"/>
            </w:tcBorders>
          </w:tcPr>
          <w:p w14:paraId="3BA52C89" w14:textId="77777777" w:rsidR="000461A0" w:rsidRPr="00993BAB" w:rsidRDefault="000461A0" w:rsidP="00D22F65">
            <w:pPr>
              <w:pStyle w:val="af3"/>
            </w:pPr>
            <w:r>
              <w:t>Sample Abbreviation Alpha</w:t>
            </w:r>
          </w:p>
        </w:tc>
        <w:tc>
          <w:tcPr>
            <w:tcW w:w="1949" w:type="pct"/>
            <w:tcBorders>
              <w:top w:val="single" w:sz="6" w:space="0" w:color="auto"/>
              <w:left w:val="single" w:sz="6" w:space="0" w:color="auto"/>
              <w:bottom w:val="single" w:sz="6" w:space="0" w:color="auto"/>
              <w:right w:val="single" w:sz="6" w:space="0" w:color="auto"/>
            </w:tcBorders>
          </w:tcPr>
          <w:p w14:paraId="4AAA5C42" w14:textId="77777777" w:rsidR="000461A0" w:rsidRPr="00993BAB" w:rsidRDefault="000461A0" w:rsidP="00D22F65">
            <w:pPr>
              <w:pStyle w:val="af3"/>
            </w:pPr>
            <w:r>
              <w:t>示例缩略语</w:t>
            </w:r>
            <w:r>
              <w:t xml:space="preserve"> A</w:t>
            </w:r>
          </w:p>
        </w:tc>
      </w:tr>
      <w:tr w:rsidR="00F1270E" w:rsidRPr="003406FE" w14:paraId="3EAA7A1C" w14:textId="77777777">
        <w:trPr>
          <w:jc w:val="center"/>
        </w:trPr>
        <w:tc>
          <w:tcPr>
            <w:tcW w:w="1189" w:type="pct"/>
            <w:tcBorders>
              <w:top w:val="single" w:sz="6" w:space="0" w:color="auto"/>
              <w:left w:val="single" w:sz="6" w:space="0" w:color="auto"/>
              <w:bottom w:val="single" w:sz="6" w:space="0" w:color="auto"/>
              <w:right w:val="single" w:sz="6" w:space="0" w:color="auto"/>
            </w:tcBorders>
          </w:tcPr>
          <w:p w14:paraId="5F24C653" w14:textId="77777777" w:rsidR="00F1270E" w:rsidRDefault="0039216F" w:rsidP="00F1270E">
            <w:pPr>
              <w:pStyle w:val="af3"/>
            </w:pPr>
            <w:r>
              <w:t>BBB</w:t>
            </w:r>
          </w:p>
        </w:tc>
        <w:tc>
          <w:tcPr>
            <w:tcW w:w="1862" w:type="pct"/>
            <w:tcBorders>
              <w:top w:val="single" w:sz="6" w:space="0" w:color="auto"/>
              <w:left w:val="single" w:sz="6" w:space="0" w:color="auto"/>
              <w:bottom w:val="single" w:sz="6" w:space="0" w:color="auto"/>
              <w:right w:val="single" w:sz="6" w:space="0" w:color="auto"/>
            </w:tcBorders>
          </w:tcPr>
          <w:p w14:paraId="20D94C00" w14:textId="77777777" w:rsidR="00F1270E" w:rsidRPr="0039216F" w:rsidRDefault="0039216F" w:rsidP="00F1270E">
            <w:pPr>
              <w:pStyle w:val="af3"/>
            </w:pPr>
            <w:r>
              <w:t>Sample Abbreviation Beta</w:t>
            </w:r>
          </w:p>
        </w:tc>
        <w:tc>
          <w:tcPr>
            <w:tcW w:w="1949" w:type="pct"/>
            <w:tcBorders>
              <w:top w:val="single" w:sz="6" w:space="0" w:color="auto"/>
              <w:left w:val="single" w:sz="6" w:space="0" w:color="auto"/>
              <w:bottom w:val="single" w:sz="6" w:space="0" w:color="auto"/>
              <w:right w:val="single" w:sz="6" w:space="0" w:color="auto"/>
            </w:tcBorders>
          </w:tcPr>
          <w:p w14:paraId="4B455A6A" w14:textId="77777777" w:rsidR="00F1270E" w:rsidRPr="0039216F" w:rsidRDefault="0039216F" w:rsidP="00F1270E">
            <w:pPr>
              <w:pStyle w:val="af3"/>
            </w:pPr>
            <w:r>
              <w:t>示例缩略语</w:t>
            </w:r>
            <w:r>
              <w:t xml:space="preserve"> B</w:t>
            </w:r>
          </w:p>
        </w:tc>
      </w:tr>
      <w:tr w:rsidR="00190CDB" w:rsidRPr="003406FE" w14:paraId="3C22494A" w14:textId="77777777">
        <w:trPr>
          <w:jc w:val="center"/>
        </w:trPr>
        <w:tc>
          <w:tcPr>
            <w:tcW w:w="1189" w:type="pct"/>
            <w:tcBorders>
              <w:top w:val="single" w:sz="6" w:space="0" w:color="auto"/>
              <w:left w:val="single" w:sz="6" w:space="0" w:color="auto"/>
              <w:bottom w:val="single" w:sz="6" w:space="0" w:color="auto"/>
              <w:right w:val="single" w:sz="6" w:space="0" w:color="auto"/>
            </w:tcBorders>
          </w:tcPr>
          <w:p w14:paraId="2D1B69B4" w14:textId="77777777" w:rsidR="00190CDB" w:rsidRPr="00E83F85" w:rsidRDefault="00190CDB" w:rsidP="00D22F65">
            <w:pPr>
              <w:pStyle w:val="af3"/>
            </w:pPr>
            <w:r>
              <w:t>CCC</w:t>
            </w:r>
          </w:p>
        </w:tc>
        <w:tc>
          <w:tcPr>
            <w:tcW w:w="1862" w:type="pct"/>
            <w:tcBorders>
              <w:top w:val="single" w:sz="6" w:space="0" w:color="auto"/>
              <w:left w:val="single" w:sz="6" w:space="0" w:color="auto"/>
              <w:bottom w:val="single" w:sz="6" w:space="0" w:color="auto"/>
              <w:right w:val="single" w:sz="6" w:space="0" w:color="auto"/>
            </w:tcBorders>
          </w:tcPr>
          <w:p w14:paraId="0FB2D697" w14:textId="77777777" w:rsidR="00190CDB" w:rsidRPr="00E83F85" w:rsidRDefault="00190CDB" w:rsidP="00D22F65">
            <w:pPr>
              <w:pStyle w:val="af3"/>
            </w:pPr>
            <w:r>
              <w:t>Sample Abbreviation Gamma</w:t>
            </w:r>
          </w:p>
        </w:tc>
        <w:tc>
          <w:tcPr>
            <w:tcW w:w="1949" w:type="pct"/>
            <w:tcBorders>
              <w:top w:val="single" w:sz="6" w:space="0" w:color="auto"/>
              <w:left w:val="single" w:sz="6" w:space="0" w:color="auto"/>
              <w:bottom w:val="single" w:sz="6" w:space="0" w:color="auto"/>
              <w:right w:val="single" w:sz="6" w:space="0" w:color="auto"/>
            </w:tcBorders>
          </w:tcPr>
          <w:p w14:paraId="5ADF1B2C" w14:textId="77777777" w:rsidR="00190CDB" w:rsidRPr="00E83F85" w:rsidRDefault="00190CDB" w:rsidP="00D22F65">
            <w:pPr>
              <w:pStyle w:val="af3"/>
            </w:pPr>
            <w:r>
              <w:t>示例缩略语</w:t>
            </w:r>
            <w:r>
              <w:t xml:space="preserve"> C</w:t>
            </w:r>
          </w:p>
        </w:tc>
      </w:tr>
      <w:tr w:rsidR="00190CDB" w:rsidRPr="003406FE" w14:paraId="393F30A8" w14:textId="77777777">
        <w:trPr>
          <w:jc w:val="center"/>
        </w:trPr>
        <w:tc>
          <w:tcPr>
            <w:tcW w:w="1189" w:type="pct"/>
            <w:tcBorders>
              <w:top w:val="single" w:sz="6" w:space="0" w:color="auto"/>
              <w:left w:val="single" w:sz="6" w:space="0" w:color="auto"/>
              <w:bottom w:val="single" w:sz="6" w:space="0" w:color="auto"/>
              <w:right w:val="single" w:sz="6" w:space="0" w:color="auto"/>
            </w:tcBorders>
          </w:tcPr>
          <w:p w14:paraId="0A6281B7" w14:textId="77777777" w:rsidR="00190CDB" w:rsidRDefault="00190CDB" w:rsidP="00D22F65">
            <w:pPr>
              <w:pStyle w:val="af3"/>
            </w:pPr>
            <w:r>
              <w:t>DDD</w:t>
            </w:r>
          </w:p>
        </w:tc>
        <w:tc>
          <w:tcPr>
            <w:tcW w:w="1862" w:type="pct"/>
            <w:tcBorders>
              <w:top w:val="single" w:sz="6" w:space="0" w:color="auto"/>
              <w:left w:val="single" w:sz="6" w:space="0" w:color="auto"/>
              <w:bottom w:val="single" w:sz="6" w:space="0" w:color="auto"/>
              <w:right w:val="single" w:sz="6" w:space="0" w:color="auto"/>
            </w:tcBorders>
          </w:tcPr>
          <w:p w14:paraId="0016F731" w14:textId="77777777" w:rsidR="00190CDB" w:rsidRPr="00A91710" w:rsidRDefault="00190CDB" w:rsidP="00D22F65">
            <w:pPr>
              <w:pStyle w:val="af3"/>
            </w:pPr>
            <w:r>
              <w:t>Sample Abbreviation Delta</w:t>
            </w:r>
          </w:p>
        </w:tc>
        <w:tc>
          <w:tcPr>
            <w:tcW w:w="1949" w:type="pct"/>
            <w:tcBorders>
              <w:top w:val="single" w:sz="6" w:space="0" w:color="auto"/>
              <w:left w:val="single" w:sz="6" w:space="0" w:color="auto"/>
              <w:bottom w:val="single" w:sz="6" w:space="0" w:color="auto"/>
              <w:right w:val="single" w:sz="6" w:space="0" w:color="auto"/>
            </w:tcBorders>
          </w:tcPr>
          <w:p w14:paraId="0C15BEA3" w14:textId="77777777" w:rsidR="00190CDB" w:rsidRPr="00A91710" w:rsidRDefault="00190CDB" w:rsidP="00D22F65">
            <w:pPr>
              <w:pStyle w:val="af3"/>
            </w:pPr>
            <w:r>
              <w:t>示例缩略语</w:t>
            </w:r>
            <w:r>
              <w:t xml:space="preserve"> D</w:t>
            </w:r>
          </w:p>
        </w:tc>
      </w:tr>
    </w:tbl>
    <w:p w14:paraId="483A826E" w14:textId="77777777" w:rsidR="000461A0" w:rsidRDefault="000461A0" w:rsidP="000461A0"/>
    <w:p w14:paraId="07AA7EB8" w14:textId="77777777" w:rsidR="000461A0" w:rsidRPr="003406FE" w:rsidRDefault="000461A0" w:rsidP="000461A0"/>
    <w:p w14:paraId="32CC1AA2" w14:textId="77777777" w:rsidR="0022714C" w:rsidRPr="003406FE" w:rsidRDefault="0022714C" w:rsidP="00357809"/>
    <w:p w14:paraId="5B267EC2" w14:textId="77777777" w:rsidR="00FC67E5" w:rsidRDefault="00000000">
      <w:pPr>
        <w:pStyle w:val="1"/>
      </w:pPr>
      <w:r>
        <w:t>概述</w:t>
      </w:r>
    </w:p>
    <w:p w14:paraId="6ED9C45F" w14:textId="77777777" w:rsidR="00FC67E5" w:rsidRDefault="00000000">
      <w:pPr>
        <w:pStyle w:val="2"/>
      </w:pPr>
      <w:r>
        <w:t>背景与目标</w:t>
      </w:r>
    </w:p>
    <w:p w14:paraId="334F5FEE" w14:textId="77777777" w:rsidR="00FC67E5" w:rsidRDefault="00000000">
      <w:pPr>
        <w:pStyle w:val="a4"/>
      </w:pPr>
      <w:r>
        <w:t>说明课题</w:t>
      </w:r>
      <w:r>
        <w:t>/</w:t>
      </w:r>
      <w:r>
        <w:t>项目背景、应用场景与问题来源，明确对应的版本号、批次号或里程碑信息。</w:t>
      </w:r>
    </w:p>
    <w:p w14:paraId="07200B33" w14:textId="77777777" w:rsidR="00FC67E5" w:rsidRDefault="00000000">
      <w:pPr>
        <w:pStyle w:val="a4"/>
      </w:pPr>
      <w:r>
        <w:t>阐述本方案</w:t>
      </w:r>
      <w:r>
        <w:t>/</w:t>
      </w:r>
      <w:r>
        <w:t>算法要解决的实际问题，以及与历史版本、基线方案或既有方法的关键差异。</w:t>
      </w:r>
    </w:p>
    <w:p w14:paraId="735A5FEB" w14:textId="77777777" w:rsidR="00FC67E5" w:rsidRDefault="00000000">
      <w:pPr>
        <w:pStyle w:val="2"/>
      </w:pPr>
      <w:r>
        <w:t>问题定义与核心需求</w:t>
      </w:r>
    </w:p>
    <w:p w14:paraId="6D1EA3A5" w14:textId="77777777" w:rsidR="00FC67E5" w:rsidRDefault="00000000">
      <w:pPr>
        <w:pStyle w:val="a4"/>
      </w:pPr>
      <w:r>
        <w:t>给出待解决的核心科学</w:t>
      </w:r>
      <w:r>
        <w:t>/</w:t>
      </w:r>
      <w:r>
        <w:t>技术问题、业务目标及约束条件，明确输入、输出与成功判据。</w:t>
      </w:r>
    </w:p>
    <w:p w14:paraId="4B78D2B9" w14:textId="77777777" w:rsidR="00FC67E5" w:rsidRDefault="00000000">
      <w:pPr>
        <w:pStyle w:val="a4"/>
      </w:pPr>
      <w:r>
        <w:t>1</w:t>
      </w:r>
      <w:r>
        <w:t>）问题一：</w:t>
      </w:r>
      <w:r>
        <w:t>……</w:t>
      </w:r>
      <w:r>
        <w:t>；</w:t>
      </w:r>
      <w:r>
        <w:t>2</w:t>
      </w:r>
      <w:r>
        <w:t>）问题二：</w:t>
      </w:r>
      <w:r>
        <w:t>……</w:t>
      </w:r>
      <w:r>
        <w:t>；</w:t>
      </w:r>
      <w:r>
        <w:t>3</w:t>
      </w:r>
      <w:r>
        <w:t>）边界条件：</w:t>
      </w:r>
      <w:r>
        <w:t>……</w:t>
      </w:r>
      <w:r>
        <w:t>。</w:t>
      </w:r>
    </w:p>
    <w:p w14:paraId="7538DEB1" w14:textId="77777777" w:rsidR="00FC67E5" w:rsidRDefault="00000000">
      <w:pPr>
        <w:pStyle w:val="2"/>
      </w:pPr>
      <w:r>
        <w:lastRenderedPageBreak/>
        <w:t>文档范围与预期交付物</w:t>
      </w:r>
    </w:p>
    <w:p w14:paraId="21C42430" w14:textId="77777777" w:rsidR="00FC67E5" w:rsidRDefault="00000000">
      <w:pPr>
        <w:pStyle w:val="a4"/>
      </w:pPr>
      <w:r>
        <w:t>说明本文档覆盖的范围、目标读者及章节安排。第</w:t>
      </w:r>
      <w:r>
        <w:t xml:space="preserve"> 2 </w:t>
      </w:r>
      <w:r>
        <w:t>节分析背景与需求；第</w:t>
      </w:r>
      <w:r>
        <w:t xml:space="preserve"> 3 </w:t>
      </w:r>
      <w:r>
        <w:t>节给出方案设计；第</w:t>
      </w:r>
      <w:r>
        <w:t xml:space="preserve"> 4 </w:t>
      </w:r>
      <w:r>
        <w:t>节描述实验与验证设计；第</w:t>
      </w:r>
      <w:r>
        <w:t xml:space="preserve"> 5 </w:t>
      </w:r>
      <w:r>
        <w:t>节呈现验证结果与分析；第</w:t>
      </w:r>
      <w:r>
        <w:t xml:space="preserve"> 6 </w:t>
      </w:r>
      <w:r>
        <w:t>节总结可行性、风险与后续计划。</w:t>
      </w:r>
    </w:p>
    <w:p w14:paraId="7CAD10E3" w14:textId="77777777" w:rsidR="00FC67E5" w:rsidRDefault="00000000">
      <w:pPr>
        <w:pStyle w:val="a4"/>
      </w:pPr>
      <w:r>
        <w:t>列出预期交付物，如方法框架、算法实现、实验结论、原型系统、数据集说明或阶段报告等。</w:t>
      </w:r>
    </w:p>
    <w:p w14:paraId="166DD14C" w14:textId="77777777" w:rsidR="00FC67E5" w:rsidRDefault="00000000">
      <w:pPr>
        <w:pStyle w:val="1"/>
      </w:pPr>
      <w:r>
        <w:t>背景与需求分析</w:t>
      </w:r>
    </w:p>
    <w:p w14:paraId="0E031BC4" w14:textId="77777777" w:rsidR="00FC67E5" w:rsidRDefault="00000000">
      <w:pPr>
        <w:pStyle w:val="2"/>
      </w:pPr>
      <w:r>
        <w:t>研究</w:t>
      </w:r>
      <w:r>
        <w:t>/</w:t>
      </w:r>
      <w:r>
        <w:t>业务背景</w:t>
      </w:r>
    </w:p>
    <w:p w14:paraId="284CE8CC" w14:textId="77777777" w:rsidR="00FC67E5" w:rsidRDefault="00000000">
      <w:pPr>
        <w:pStyle w:val="a4"/>
      </w:pPr>
      <w:r>
        <w:t>描述领域现状、应用场景及问题产生的业务</w:t>
      </w:r>
      <w:r>
        <w:t>/</w:t>
      </w:r>
      <w:r>
        <w:t>研究背景，说明开展本工作的必要性与时机。</w:t>
      </w:r>
    </w:p>
    <w:p w14:paraId="298BB599" w14:textId="77777777" w:rsidR="00FC67E5" w:rsidRDefault="00000000">
      <w:pPr>
        <w:pStyle w:val="2"/>
      </w:pPr>
      <w:r>
        <w:t>现有方案与局限性</w:t>
      </w:r>
    </w:p>
    <w:p w14:paraId="6FC2801A" w14:textId="77777777" w:rsidR="00FC67E5" w:rsidRDefault="00000000">
      <w:pPr>
        <w:pStyle w:val="a4"/>
      </w:pPr>
      <w:r>
        <w:t>分析现有方法、系统或流程的能力边界，指出在准确性、效率、可解释性、可扩展性或工程落地方面的主要不足。</w:t>
      </w:r>
    </w:p>
    <w:p w14:paraId="13B95744" w14:textId="77777777" w:rsidR="00FC67E5" w:rsidRDefault="00000000">
      <w:pPr>
        <w:pStyle w:val="2"/>
      </w:pPr>
      <w:r>
        <w:t>业界进展与参考基线</w:t>
      </w:r>
    </w:p>
    <w:p w14:paraId="48557BE2" w14:textId="77777777" w:rsidR="00FC67E5" w:rsidRDefault="00000000">
      <w:pPr>
        <w:pStyle w:val="a4"/>
      </w:pPr>
      <w:r>
        <w:t>综述相关领域代表性工作及可对比的基线方案，说明本方案与业界主流路线的关系与差异。</w:t>
      </w:r>
    </w:p>
    <w:p w14:paraId="127E5F14" w14:textId="77777777" w:rsidR="00FC67E5" w:rsidRDefault="00000000">
      <w:pPr>
        <w:pStyle w:val="2"/>
      </w:pPr>
      <w:r>
        <w:t>关键挑战与需求分析</w:t>
      </w:r>
    </w:p>
    <w:p w14:paraId="15122ACE" w14:textId="77777777" w:rsidR="00FC67E5" w:rsidRDefault="00000000">
      <w:pPr>
        <w:pStyle w:val="a4"/>
      </w:pPr>
      <w:r>
        <w:t>归纳本课题</w:t>
      </w:r>
      <w:r>
        <w:t>/</w:t>
      </w:r>
      <w:r>
        <w:t>项目面临的关键技术挑战与核心需求，为后续方案设计提供依据。可从数据、算法、系统、评价四个维度展开。</w:t>
      </w:r>
    </w:p>
    <w:p w14:paraId="7500DE93" w14:textId="77777777" w:rsidR="00FC67E5" w:rsidRDefault="00000000">
      <w:pPr>
        <w:pStyle w:val="1"/>
      </w:pPr>
      <w:r>
        <w:t>方案设计</w:t>
      </w:r>
    </w:p>
    <w:p w14:paraId="3D67A104" w14:textId="77777777" w:rsidR="00FC67E5" w:rsidRDefault="00000000">
      <w:pPr>
        <w:pStyle w:val="2"/>
      </w:pPr>
      <w:r>
        <w:t>总体技术路线</w:t>
      </w:r>
    </w:p>
    <w:p w14:paraId="4B98FAC8" w14:textId="77777777" w:rsidR="00FC67E5" w:rsidRDefault="00000000">
      <w:pPr>
        <w:pStyle w:val="a4"/>
      </w:pPr>
      <w:r>
        <w:t>给出端到端技术路线，说明阶段划分、模块关系及数据流向。建议以流程图或架构图呈现，见图</w:t>
      </w:r>
      <w:r>
        <w:t xml:space="preserve"> 1</w:t>
      </w:r>
      <w:r>
        <w:t>。</w:t>
      </w:r>
    </w:p>
    <w:p w14:paraId="46D9ACD0" w14:textId="77777777" w:rsidR="00FC67E5" w:rsidRDefault="00FC67E5">
      <w:pPr>
        <w:pStyle w:val="afb"/>
      </w:pPr>
    </w:p>
    <w:p w14:paraId="27C77F75" w14:textId="77777777" w:rsidR="00FC67E5" w:rsidRDefault="00000000">
      <w:pPr>
        <w:pStyle w:val="a1"/>
      </w:pPr>
      <w:r>
        <w:t>图</w:t>
      </w:r>
      <w:r>
        <w:t xml:space="preserve"> 1  </w:t>
      </w:r>
      <w:r>
        <w:t>总体技术路线</w:t>
      </w:r>
      <w:r>
        <w:t>/</w:t>
      </w:r>
      <w:r>
        <w:t>系统架构示意</w:t>
      </w:r>
    </w:p>
    <w:p w14:paraId="2B716174" w14:textId="77777777" w:rsidR="00FC67E5" w:rsidRDefault="00000000">
      <w:pPr>
        <w:pStyle w:val="a4"/>
      </w:pPr>
      <w:r>
        <w:t>按阶段说明各模块的输入、输出及衔接关系，形成从问题定义到验证闭环的完整链路。</w:t>
      </w:r>
    </w:p>
    <w:p w14:paraId="37B47097" w14:textId="77777777" w:rsidR="00FC67E5" w:rsidRDefault="00000000">
      <w:pPr>
        <w:pStyle w:val="2"/>
      </w:pPr>
      <w:r>
        <w:t>核心问题与基本假设</w:t>
      </w:r>
    </w:p>
    <w:p w14:paraId="20501558" w14:textId="77777777" w:rsidR="00FC67E5" w:rsidRDefault="00000000">
      <w:pPr>
        <w:pStyle w:val="a4"/>
      </w:pPr>
      <w:r>
        <w:t>列出方案所依据的核心科学</w:t>
      </w:r>
      <w:r>
        <w:t>/</w:t>
      </w:r>
      <w:r>
        <w:t>技术问题与基本假设，说明假设成立的条件及后续需核验的要点。</w:t>
      </w:r>
    </w:p>
    <w:p w14:paraId="3B4F8532" w14:textId="77777777" w:rsidR="00FC67E5" w:rsidRDefault="00000000">
      <w:pPr>
        <w:pStyle w:val="2"/>
      </w:pPr>
      <w:r>
        <w:lastRenderedPageBreak/>
        <w:t>关键技术及创新点</w:t>
      </w:r>
    </w:p>
    <w:p w14:paraId="74B599CA" w14:textId="77777777" w:rsidR="00FC67E5" w:rsidRDefault="00000000">
      <w:pPr>
        <w:pStyle w:val="a4"/>
      </w:pPr>
      <w:r>
        <w:t>概述相对基线</w:t>
      </w:r>
      <w:r>
        <w:t>/</w:t>
      </w:r>
      <w:r>
        <w:t>现有方法的关键改进点、核心算法思路与创新之处，可结合对比表说明能力差异。</w:t>
      </w:r>
    </w:p>
    <w:p w14:paraId="75D9D749" w14:textId="77777777" w:rsidR="00FC67E5" w:rsidRDefault="00000000">
      <w:pPr>
        <w:pStyle w:val="2"/>
      </w:pPr>
      <w:r>
        <w:t>方案原理与实现</w:t>
      </w:r>
    </w:p>
    <w:p w14:paraId="412503EE" w14:textId="77777777" w:rsidR="00FC67E5" w:rsidRDefault="00000000">
      <w:pPr>
        <w:pStyle w:val="3"/>
      </w:pPr>
      <w:r>
        <w:t>核心模块与处理流程</w:t>
      </w:r>
    </w:p>
    <w:p w14:paraId="44149767" w14:textId="77777777" w:rsidR="00FC67E5" w:rsidRDefault="00000000">
      <w:pPr>
        <w:pStyle w:val="a4"/>
      </w:pPr>
      <w:r>
        <w:t>按模块或步骤说明方案原理、关键公式</w:t>
      </w:r>
      <w:r>
        <w:t>/</w:t>
      </w:r>
      <w:r>
        <w:t>伪代码、数据结构或处理逻辑，见表</w:t>
      </w:r>
      <w:r>
        <w:t xml:space="preserve"> 1</w:t>
      </w:r>
      <w:r>
        <w:t>。</w:t>
      </w:r>
    </w:p>
    <w:p w14:paraId="6501315E" w14:textId="77777777" w:rsidR="00FC67E5" w:rsidRDefault="00000000">
      <w:pPr>
        <w:pStyle w:val="a2"/>
      </w:pPr>
      <w:r>
        <w:t>表</w:t>
      </w:r>
      <w:r>
        <w:t xml:space="preserve"> 1  </w:t>
      </w:r>
      <w:r>
        <w:t>核心模块</w:t>
      </w:r>
      <w:r>
        <w:t>/</w:t>
      </w:r>
      <w:r>
        <w:t>处理流程说明</w:t>
      </w:r>
    </w:p>
    <w:tbl>
      <w:tblPr>
        <w:tblW w:w="7938" w:type="dxa"/>
        <w:tblInd w:w="534" w:type="dxa"/>
        <w:tblLayout w:type="fixed"/>
        <w:tblLook w:val="0000" w:firstRow="0" w:lastRow="0" w:firstColumn="0" w:lastColumn="0" w:noHBand="0" w:noVBand="0"/>
      </w:tblPr>
      <w:tblGrid>
        <w:gridCol w:w="1701"/>
        <w:gridCol w:w="2553"/>
        <w:gridCol w:w="3684"/>
      </w:tblGrid>
      <w:tr w:rsidR="00FF1560" w14:paraId="6D0CB027" w14:textId="77777777" w:rsidTr="00FF1560">
        <w:tc>
          <w:tcPr>
            <w:tcW w:w="1701" w:type="dxa"/>
            <w:tcBorders>
              <w:top w:val="single" w:sz="6" w:space="0" w:color="auto"/>
              <w:left w:val="single" w:sz="6" w:space="0" w:color="auto"/>
              <w:bottom w:val="single" w:sz="6" w:space="0" w:color="auto"/>
              <w:right w:val="single" w:sz="6" w:space="0" w:color="auto"/>
            </w:tcBorders>
          </w:tcPr>
          <w:p w14:paraId="79CFD303" w14:textId="77777777" w:rsidR="00FF1560" w:rsidRDefault="00FF1560" w:rsidP="00AD5673">
            <w:pPr>
              <w:pStyle w:val="af2"/>
            </w:pPr>
            <w:r>
              <w:t>模块</w:t>
            </w:r>
            <w:r>
              <w:t>/</w:t>
            </w:r>
            <w:r>
              <w:t>步骤</w:t>
            </w:r>
          </w:p>
        </w:tc>
        <w:tc>
          <w:tcPr>
            <w:tcW w:w="2553" w:type="dxa"/>
            <w:tcBorders>
              <w:top w:val="single" w:sz="6" w:space="0" w:color="auto"/>
              <w:left w:val="single" w:sz="6" w:space="0" w:color="auto"/>
              <w:bottom w:val="single" w:sz="6" w:space="0" w:color="auto"/>
              <w:right w:val="single" w:sz="6" w:space="0" w:color="auto"/>
            </w:tcBorders>
          </w:tcPr>
          <w:p w14:paraId="34DF2190" w14:textId="77777777" w:rsidR="00FF1560" w:rsidRDefault="00FF1560" w:rsidP="00AD5673">
            <w:pPr>
              <w:pStyle w:val="af2"/>
            </w:pPr>
            <w:r>
              <w:t>功能说明</w:t>
            </w:r>
          </w:p>
        </w:tc>
        <w:tc>
          <w:tcPr>
            <w:tcW w:w="3684" w:type="dxa"/>
            <w:tcBorders>
              <w:top w:val="single" w:sz="6" w:space="0" w:color="auto"/>
              <w:left w:val="single" w:sz="6" w:space="0" w:color="auto"/>
              <w:bottom w:val="single" w:sz="6" w:space="0" w:color="auto"/>
              <w:right w:val="single" w:sz="6" w:space="0" w:color="auto"/>
            </w:tcBorders>
          </w:tcPr>
          <w:p w14:paraId="6F17545F" w14:textId="77777777" w:rsidR="00FF1560" w:rsidRDefault="00FF1560" w:rsidP="00AD5673">
            <w:pPr>
              <w:pStyle w:val="af2"/>
            </w:pPr>
            <w:r>
              <w:t>关键输入</w:t>
            </w:r>
            <w:r>
              <w:t>/</w:t>
            </w:r>
            <w:r>
              <w:t>输出</w:t>
            </w:r>
          </w:p>
        </w:tc>
      </w:tr>
      <w:tr w:rsidR="00FF1560" w14:paraId="1FAC62DA" w14:textId="77777777" w:rsidTr="00FF1560">
        <w:tc>
          <w:tcPr>
            <w:tcW w:w="1701" w:type="dxa"/>
            <w:tcBorders>
              <w:top w:val="single" w:sz="6" w:space="0" w:color="auto"/>
              <w:left w:val="single" w:sz="6" w:space="0" w:color="auto"/>
              <w:bottom w:val="single" w:sz="6" w:space="0" w:color="auto"/>
              <w:right w:val="single" w:sz="6" w:space="0" w:color="auto"/>
            </w:tcBorders>
          </w:tcPr>
          <w:p w14:paraId="1ACEBAE3" w14:textId="77777777" w:rsidR="00FF1560" w:rsidRPr="00391556" w:rsidRDefault="00FF1560" w:rsidP="009630AA">
            <w:pPr>
              <w:pStyle w:val="af3"/>
            </w:pPr>
            <w:r>
              <w:t>module_01</w:t>
            </w:r>
          </w:p>
        </w:tc>
        <w:tc>
          <w:tcPr>
            <w:tcW w:w="2553" w:type="dxa"/>
            <w:tcBorders>
              <w:top w:val="single" w:sz="6" w:space="0" w:color="auto"/>
              <w:left w:val="single" w:sz="6" w:space="0" w:color="auto"/>
              <w:bottom w:val="single" w:sz="6" w:space="0" w:color="auto"/>
              <w:right w:val="single" w:sz="6" w:space="0" w:color="auto"/>
            </w:tcBorders>
          </w:tcPr>
          <w:p w14:paraId="07E44D8A" w14:textId="77777777" w:rsidR="00FF1560" w:rsidRPr="00A50F96" w:rsidRDefault="00FF1560" w:rsidP="009630AA">
            <w:pPr>
              <w:pStyle w:val="af3"/>
            </w:pPr>
            <w:r>
              <w:t>示例模块一的处理逻辑说明</w:t>
            </w:r>
          </w:p>
        </w:tc>
        <w:tc>
          <w:tcPr>
            <w:tcW w:w="3684" w:type="dxa"/>
            <w:tcBorders>
              <w:top w:val="single" w:sz="6" w:space="0" w:color="auto"/>
              <w:left w:val="single" w:sz="6" w:space="0" w:color="auto"/>
              <w:bottom w:val="single" w:sz="6" w:space="0" w:color="auto"/>
              <w:right w:val="single" w:sz="6" w:space="0" w:color="auto"/>
            </w:tcBorders>
          </w:tcPr>
          <w:p w14:paraId="5C7F6E03" w14:textId="77777777" w:rsidR="00FF1560" w:rsidRDefault="00FF1560" w:rsidP="009630AA">
            <w:pPr>
              <w:pStyle w:val="af3"/>
            </w:pPr>
            <w:r>
              <w:t>输入</w:t>
            </w:r>
            <w:r>
              <w:t xml:space="preserve"> A → </w:t>
            </w:r>
            <w:r>
              <w:t>输出</w:t>
            </w:r>
            <w:r>
              <w:t xml:space="preserve"> B</w:t>
            </w:r>
          </w:p>
        </w:tc>
      </w:tr>
      <w:tr w:rsidR="00FF1560" w14:paraId="774B1857" w14:textId="77777777" w:rsidTr="00FF1560">
        <w:tc>
          <w:tcPr>
            <w:tcW w:w="1701" w:type="dxa"/>
            <w:tcBorders>
              <w:top w:val="single" w:sz="6" w:space="0" w:color="auto"/>
              <w:left w:val="single" w:sz="6" w:space="0" w:color="auto"/>
              <w:bottom w:val="single" w:sz="6" w:space="0" w:color="auto"/>
              <w:right w:val="single" w:sz="6" w:space="0" w:color="auto"/>
            </w:tcBorders>
          </w:tcPr>
          <w:p w14:paraId="3358FF0B" w14:textId="77777777" w:rsidR="00FF1560" w:rsidRDefault="00FF1560" w:rsidP="009630AA">
            <w:pPr>
              <w:pStyle w:val="af3"/>
            </w:pPr>
            <w:r>
              <w:t>module_02</w:t>
            </w:r>
          </w:p>
        </w:tc>
        <w:tc>
          <w:tcPr>
            <w:tcW w:w="2553" w:type="dxa"/>
            <w:tcBorders>
              <w:top w:val="single" w:sz="6" w:space="0" w:color="auto"/>
              <w:left w:val="single" w:sz="6" w:space="0" w:color="auto"/>
              <w:bottom w:val="single" w:sz="6" w:space="0" w:color="auto"/>
              <w:right w:val="single" w:sz="6" w:space="0" w:color="auto"/>
            </w:tcBorders>
          </w:tcPr>
          <w:p w14:paraId="783D0529" w14:textId="77777777" w:rsidR="00FF1560" w:rsidRPr="00A50F96" w:rsidRDefault="00FF1560" w:rsidP="009630AA">
            <w:pPr>
              <w:pStyle w:val="af3"/>
            </w:pPr>
            <w:r>
              <w:t>示例模块二的处理逻辑说明</w:t>
            </w:r>
          </w:p>
        </w:tc>
        <w:tc>
          <w:tcPr>
            <w:tcW w:w="3684" w:type="dxa"/>
            <w:tcBorders>
              <w:top w:val="single" w:sz="6" w:space="0" w:color="auto"/>
              <w:left w:val="single" w:sz="6" w:space="0" w:color="auto"/>
              <w:bottom w:val="single" w:sz="6" w:space="0" w:color="auto"/>
              <w:right w:val="single" w:sz="6" w:space="0" w:color="auto"/>
            </w:tcBorders>
          </w:tcPr>
          <w:p w14:paraId="57FBF0A0" w14:textId="77777777" w:rsidR="00FF1560" w:rsidRDefault="00FF1560" w:rsidP="009630AA">
            <w:pPr>
              <w:pStyle w:val="af3"/>
            </w:pPr>
            <w:r>
              <w:t>输入</w:t>
            </w:r>
            <w:r>
              <w:t xml:space="preserve"> C → </w:t>
            </w:r>
            <w:r>
              <w:t>输出</w:t>
            </w:r>
            <w:r>
              <w:t xml:space="preserve"> D</w:t>
            </w:r>
          </w:p>
        </w:tc>
      </w:tr>
    </w:tbl>
    <w:p w14:paraId="16F1C93B" w14:textId="77777777" w:rsidR="00FC67E5" w:rsidRDefault="00000000">
      <w:pPr>
        <w:pStyle w:val="3"/>
      </w:pPr>
      <w:r>
        <w:t>输入输出与接口定义</w:t>
      </w:r>
    </w:p>
    <w:p w14:paraId="54C18737" w14:textId="77777777" w:rsidR="00FC67E5" w:rsidRDefault="00000000">
      <w:pPr>
        <w:pStyle w:val="a4"/>
      </w:pPr>
      <w:r>
        <w:t>定义各模块的输入、输出、接口字段、调用关系及依赖项，见表</w:t>
      </w:r>
      <w:r>
        <w:t xml:space="preserve"> 2</w:t>
      </w:r>
      <w:r>
        <w:t>。</w:t>
      </w:r>
    </w:p>
    <w:p w14:paraId="1F6D3E52" w14:textId="77777777" w:rsidR="00FC67E5" w:rsidRDefault="00000000">
      <w:pPr>
        <w:pStyle w:val="a2"/>
      </w:pPr>
      <w:r>
        <w:t>表</w:t>
      </w:r>
      <w:r>
        <w:t xml:space="preserve"> 2  </w:t>
      </w:r>
      <w:r>
        <w:t>输入输出与接口定义</w:t>
      </w:r>
    </w:p>
    <w:tbl>
      <w:tblPr>
        <w:tblW w:w="7938" w:type="dxa"/>
        <w:tblInd w:w="534" w:type="dxa"/>
        <w:tblLayout w:type="fixed"/>
        <w:tblLook w:val="0000" w:firstRow="0" w:lastRow="0" w:firstColumn="0" w:lastColumn="0" w:noHBand="0" w:noVBand="0"/>
      </w:tblPr>
      <w:tblGrid>
        <w:gridCol w:w="1701"/>
        <w:gridCol w:w="2553"/>
        <w:gridCol w:w="3684"/>
      </w:tblGrid>
      <w:tr w:rsidR="00FF1560" w14:paraId="2544FA91" w14:textId="77777777" w:rsidTr="00FF1560">
        <w:tc>
          <w:tcPr>
            <w:tcW w:w="1701" w:type="dxa"/>
            <w:tcBorders>
              <w:top w:val="single" w:sz="6" w:space="0" w:color="auto"/>
              <w:left w:val="single" w:sz="6" w:space="0" w:color="auto"/>
              <w:bottom w:val="single" w:sz="6" w:space="0" w:color="auto"/>
              <w:right w:val="single" w:sz="6" w:space="0" w:color="auto"/>
            </w:tcBorders>
          </w:tcPr>
          <w:p w14:paraId="3CFC9480" w14:textId="77777777" w:rsidR="00FF1560" w:rsidRPr="00FF1560" w:rsidRDefault="00FF1560" w:rsidP="00FF1560">
            <w:pPr>
              <w:pStyle w:val="af2"/>
            </w:pPr>
            <w:r>
              <w:t>接口</w:t>
            </w:r>
            <w:r>
              <w:t>/</w:t>
            </w:r>
            <w:r>
              <w:t>字段</w:t>
            </w:r>
          </w:p>
        </w:tc>
        <w:tc>
          <w:tcPr>
            <w:tcW w:w="2553" w:type="dxa"/>
            <w:tcBorders>
              <w:top w:val="single" w:sz="6" w:space="0" w:color="auto"/>
              <w:left w:val="single" w:sz="6" w:space="0" w:color="auto"/>
              <w:bottom w:val="single" w:sz="6" w:space="0" w:color="auto"/>
              <w:right w:val="single" w:sz="6" w:space="0" w:color="auto"/>
            </w:tcBorders>
          </w:tcPr>
          <w:p w14:paraId="40D9BBA1" w14:textId="77777777" w:rsidR="00FF1560" w:rsidRPr="00FF1560" w:rsidRDefault="00FF1560" w:rsidP="00FF1560">
            <w:pPr>
              <w:pStyle w:val="af2"/>
            </w:pPr>
            <w:r>
              <w:t>类型</w:t>
            </w:r>
            <w:r>
              <w:t>/</w:t>
            </w:r>
            <w:r>
              <w:t>方向</w:t>
            </w:r>
          </w:p>
        </w:tc>
        <w:tc>
          <w:tcPr>
            <w:tcW w:w="3684" w:type="dxa"/>
            <w:tcBorders>
              <w:top w:val="single" w:sz="6" w:space="0" w:color="auto"/>
              <w:left w:val="single" w:sz="6" w:space="0" w:color="auto"/>
              <w:bottom w:val="single" w:sz="6" w:space="0" w:color="auto"/>
              <w:right w:val="single" w:sz="6" w:space="0" w:color="auto"/>
            </w:tcBorders>
          </w:tcPr>
          <w:p w14:paraId="7BFFF41D" w14:textId="77777777" w:rsidR="00FF1560" w:rsidRPr="00FF1560" w:rsidRDefault="00FF1560" w:rsidP="00FF1560">
            <w:pPr>
              <w:pStyle w:val="af2"/>
            </w:pPr>
            <w:r>
              <w:t>说明</w:t>
            </w:r>
          </w:p>
        </w:tc>
      </w:tr>
      <w:tr w:rsidR="00FF1560" w14:paraId="43D6EAB4" w14:textId="77777777" w:rsidTr="00FF1560">
        <w:tc>
          <w:tcPr>
            <w:tcW w:w="1701" w:type="dxa"/>
            <w:tcBorders>
              <w:top w:val="single" w:sz="6" w:space="0" w:color="auto"/>
              <w:left w:val="single" w:sz="6" w:space="0" w:color="auto"/>
              <w:bottom w:val="single" w:sz="6" w:space="0" w:color="auto"/>
              <w:right w:val="single" w:sz="6" w:space="0" w:color="auto"/>
            </w:tcBorders>
          </w:tcPr>
          <w:p w14:paraId="624D543B" w14:textId="77777777" w:rsidR="00FF1560" w:rsidRPr="00FF1560" w:rsidRDefault="00FF1560" w:rsidP="00FF1560">
            <w:pPr>
              <w:pStyle w:val="af3"/>
            </w:pPr>
            <w:r>
              <w:t>input_a</w:t>
            </w:r>
          </w:p>
        </w:tc>
        <w:tc>
          <w:tcPr>
            <w:tcW w:w="2553" w:type="dxa"/>
            <w:tcBorders>
              <w:top w:val="single" w:sz="6" w:space="0" w:color="auto"/>
              <w:left w:val="single" w:sz="6" w:space="0" w:color="auto"/>
              <w:bottom w:val="single" w:sz="6" w:space="0" w:color="auto"/>
              <w:right w:val="single" w:sz="6" w:space="0" w:color="auto"/>
            </w:tcBorders>
          </w:tcPr>
          <w:p w14:paraId="4BA5472E" w14:textId="77777777" w:rsidR="00FF1560" w:rsidRPr="00FF1560" w:rsidRDefault="00FF1560" w:rsidP="00FF1560">
            <w:pPr>
              <w:pStyle w:val="af3"/>
            </w:pPr>
            <w:r>
              <w:t>输入</w:t>
            </w:r>
          </w:p>
        </w:tc>
        <w:tc>
          <w:tcPr>
            <w:tcW w:w="3684" w:type="dxa"/>
            <w:tcBorders>
              <w:top w:val="single" w:sz="6" w:space="0" w:color="auto"/>
              <w:left w:val="single" w:sz="6" w:space="0" w:color="auto"/>
              <w:bottom w:val="single" w:sz="6" w:space="0" w:color="auto"/>
              <w:right w:val="single" w:sz="6" w:space="0" w:color="auto"/>
            </w:tcBorders>
          </w:tcPr>
          <w:p w14:paraId="1EA89132" w14:textId="77777777" w:rsidR="00FF1560" w:rsidRPr="00FF1560" w:rsidRDefault="00FF1560" w:rsidP="00FF1560">
            <w:pPr>
              <w:pStyle w:val="af3"/>
            </w:pPr>
            <w:r>
              <w:t>示例输入字段说明</w:t>
            </w:r>
          </w:p>
        </w:tc>
      </w:tr>
      <w:tr w:rsidR="00FF1560" w14:paraId="27FB8100" w14:textId="77777777" w:rsidTr="00FF1560">
        <w:tc>
          <w:tcPr>
            <w:tcW w:w="1701" w:type="dxa"/>
            <w:tcBorders>
              <w:top w:val="single" w:sz="6" w:space="0" w:color="auto"/>
              <w:left w:val="single" w:sz="6" w:space="0" w:color="auto"/>
              <w:bottom w:val="single" w:sz="6" w:space="0" w:color="auto"/>
              <w:right w:val="single" w:sz="6" w:space="0" w:color="auto"/>
            </w:tcBorders>
          </w:tcPr>
          <w:p w14:paraId="26F6D66E" w14:textId="77777777" w:rsidR="00FF1560" w:rsidRPr="00FF1560" w:rsidRDefault="00FF1560" w:rsidP="00FF1560">
            <w:pPr>
              <w:pStyle w:val="af3"/>
            </w:pPr>
            <w:r>
              <w:t>output_b</w:t>
            </w:r>
          </w:p>
        </w:tc>
        <w:tc>
          <w:tcPr>
            <w:tcW w:w="2553" w:type="dxa"/>
            <w:tcBorders>
              <w:top w:val="single" w:sz="6" w:space="0" w:color="auto"/>
              <w:left w:val="single" w:sz="6" w:space="0" w:color="auto"/>
              <w:bottom w:val="single" w:sz="6" w:space="0" w:color="auto"/>
              <w:right w:val="single" w:sz="6" w:space="0" w:color="auto"/>
            </w:tcBorders>
          </w:tcPr>
          <w:p w14:paraId="668D0809" w14:textId="77777777" w:rsidR="00FF1560" w:rsidRPr="00FF1560" w:rsidRDefault="00FF1560" w:rsidP="00FF1560">
            <w:pPr>
              <w:pStyle w:val="af3"/>
            </w:pPr>
            <w:r>
              <w:t>输出</w:t>
            </w:r>
          </w:p>
        </w:tc>
        <w:tc>
          <w:tcPr>
            <w:tcW w:w="3684" w:type="dxa"/>
            <w:tcBorders>
              <w:top w:val="single" w:sz="6" w:space="0" w:color="auto"/>
              <w:left w:val="single" w:sz="6" w:space="0" w:color="auto"/>
              <w:bottom w:val="single" w:sz="6" w:space="0" w:color="auto"/>
              <w:right w:val="single" w:sz="6" w:space="0" w:color="auto"/>
            </w:tcBorders>
          </w:tcPr>
          <w:p w14:paraId="4B7A2573" w14:textId="77777777" w:rsidR="00FF1560" w:rsidRPr="00FF1560" w:rsidRDefault="00FF1560" w:rsidP="00FF1560">
            <w:pPr>
              <w:pStyle w:val="af3"/>
            </w:pPr>
            <w:r>
              <w:t>示例输出字段说明</w:t>
            </w:r>
          </w:p>
        </w:tc>
      </w:tr>
    </w:tbl>
    <w:p w14:paraId="769096C4" w14:textId="77777777" w:rsidR="00FC67E5" w:rsidRDefault="00000000">
      <w:pPr>
        <w:pStyle w:val="2"/>
      </w:pPr>
      <w:r>
        <w:t>依赖、约束与边界条件</w:t>
      </w:r>
    </w:p>
    <w:p w14:paraId="23F4DF21" w14:textId="77777777" w:rsidR="00FC67E5" w:rsidRDefault="00000000">
      <w:pPr>
        <w:pStyle w:val="a4"/>
      </w:pPr>
      <w:r>
        <w:t>说明方案所依赖的数据源、工具链、算力</w:t>
      </w:r>
      <w:r>
        <w:t>/</w:t>
      </w:r>
      <w:r>
        <w:t>硬件、第三方服务、业务规则及适用边界。涉及多源融合或冲突处理时，需明确信息来源、优先级与冲突判定规则。</w:t>
      </w:r>
    </w:p>
    <w:p w14:paraId="0420CDA2" w14:textId="77777777" w:rsidR="00FC67E5" w:rsidRDefault="00000000">
      <w:pPr>
        <w:pStyle w:val="1"/>
      </w:pPr>
      <w:r>
        <w:t>实验与验证设计</w:t>
      </w:r>
    </w:p>
    <w:p w14:paraId="797D6EC1" w14:textId="77777777" w:rsidR="00FC67E5" w:rsidRDefault="00000000">
      <w:pPr>
        <w:pStyle w:val="2"/>
      </w:pPr>
      <w:r>
        <w:t>数据基础与样本说明</w:t>
      </w:r>
    </w:p>
    <w:p w14:paraId="5C0ED713" w14:textId="77777777" w:rsidR="00FC67E5" w:rsidRDefault="00000000">
      <w:pPr>
        <w:pStyle w:val="a4"/>
      </w:pPr>
      <w:r>
        <w:t>说明数据来源、样本规模、字段</w:t>
      </w:r>
      <w:r>
        <w:t>/</w:t>
      </w:r>
      <w:r>
        <w:t>变量覆盖、质量核查结果及可用性边界。需区分元数据目录与个体级观测数据，明确交集样本定义。</w:t>
      </w:r>
    </w:p>
    <w:p w14:paraId="405DE292" w14:textId="77777777" w:rsidR="00FC67E5" w:rsidRDefault="00000000">
      <w:pPr>
        <w:pStyle w:val="2"/>
      </w:pPr>
      <w:r>
        <w:t>实验</w:t>
      </w:r>
      <w:r>
        <w:t>/</w:t>
      </w:r>
      <w:r>
        <w:t>验证环境与配置</w:t>
      </w:r>
    </w:p>
    <w:p w14:paraId="6CC9DFBE" w14:textId="77777777" w:rsidR="00FC67E5" w:rsidRDefault="00000000">
      <w:pPr>
        <w:pStyle w:val="a4"/>
      </w:pPr>
      <w:r>
        <w:t>给出实验</w:t>
      </w:r>
      <w:r>
        <w:t>/</w:t>
      </w:r>
      <w:r>
        <w:t>运行环境，包括模型、框架、硬件、软件版本、关键超参数等，见表</w:t>
      </w:r>
      <w:r>
        <w:t xml:space="preserve"> 3</w:t>
      </w:r>
      <w:r>
        <w:t>。</w:t>
      </w:r>
    </w:p>
    <w:p w14:paraId="17995AA9" w14:textId="77777777" w:rsidR="00FC67E5" w:rsidRDefault="00000000">
      <w:pPr>
        <w:pStyle w:val="a2"/>
      </w:pPr>
      <w:r>
        <w:t>表</w:t>
      </w:r>
      <w:r>
        <w:t xml:space="preserve"> 3  </w:t>
      </w:r>
      <w:r>
        <w:t>实验</w:t>
      </w:r>
      <w:r>
        <w:t>/</w:t>
      </w:r>
      <w:r>
        <w:t>验证环境与参数配置</w:t>
      </w:r>
    </w:p>
    <w:tbl>
      <w:tblPr>
        <w:tblW w:w="7938" w:type="dxa"/>
        <w:tblInd w:w="534" w:type="dxa"/>
        <w:tblLayout w:type="fixed"/>
        <w:tblLook w:val="0000" w:firstRow="0" w:lastRow="0" w:firstColumn="0" w:lastColumn="0" w:noHBand="0" w:noVBand="0"/>
      </w:tblPr>
      <w:tblGrid>
        <w:gridCol w:w="1701"/>
        <w:gridCol w:w="2553"/>
        <w:gridCol w:w="3684"/>
      </w:tblGrid>
      <w:tr w:rsidR="00FF1560" w14:paraId="23B73AAF" w14:textId="77777777" w:rsidTr="00FF1560">
        <w:tc>
          <w:tcPr>
            <w:tcW w:w="1701" w:type="dxa"/>
            <w:tcBorders>
              <w:top w:val="single" w:sz="6" w:space="0" w:color="auto"/>
              <w:left w:val="single" w:sz="6" w:space="0" w:color="auto"/>
              <w:bottom w:val="single" w:sz="6" w:space="0" w:color="auto"/>
              <w:right w:val="single" w:sz="6" w:space="0" w:color="auto"/>
            </w:tcBorders>
          </w:tcPr>
          <w:p w14:paraId="7137C8C1" w14:textId="77777777" w:rsidR="00FF1560" w:rsidRDefault="00FF1560" w:rsidP="00AD5673">
            <w:pPr>
              <w:pStyle w:val="af2"/>
            </w:pPr>
            <w:r>
              <w:t>配置项</w:t>
            </w:r>
          </w:p>
        </w:tc>
        <w:tc>
          <w:tcPr>
            <w:tcW w:w="2553" w:type="dxa"/>
            <w:tcBorders>
              <w:top w:val="single" w:sz="6" w:space="0" w:color="auto"/>
              <w:left w:val="single" w:sz="6" w:space="0" w:color="auto"/>
              <w:bottom w:val="single" w:sz="6" w:space="0" w:color="auto"/>
              <w:right w:val="single" w:sz="6" w:space="0" w:color="auto"/>
            </w:tcBorders>
          </w:tcPr>
          <w:p w14:paraId="041D7945" w14:textId="77777777" w:rsidR="00FF1560" w:rsidRDefault="00FF1560" w:rsidP="00AD5673">
            <w:pPr>
              <w:pStyle w:val="af2"/>
            </w:pPr>
            <w:r>
              <w:t>说明</w:t>
            </w:r>
          </w:p>
        </w:tc>
        <w:tc>
          <w:tcPr>
            <w:tcW w:w="3684" w:type="dxa"/>
            <w:tcBorders>
              <w:top w:val="single" w:sz="6" w:space="0" w:color="auto"/>
              <w:left w:val="single" w:sz="6" w:space="0" w:color="auto"/>
              <w:bottom w:val="single" w:sz="6" w:space="0" w:color="auto"/>
              <w:right w:val="single" w:sz="6" w:space="0" w:color="auto"/>
            </w:tcBorders>
          </w:tcPr>
          <w:p w14:paraId="79C207EE" w14:textId="77777777" w:rsidR="00FF1560" w:rsidRDefault="00FF1560" w:rsidP="00AD5673">
            <w:pPr>
              <w:pStyle w:val="af2"/>
            </w:pPr>
            <w:r>
              <w:t>取值</w:t>
            </w:r>
          </w:p>
        </w:tc>
      </w:tr>
      <w:tr w:rsidR="00FF1560" w14:paraId="3C6F829E" w14:textId="77777777" w:rsidTr="00FF1560">
        <w:tc>
          <w:tcPr>
            <w:tcW w:w="1701" w:type="dxa"/>
            <w:tcBorders>
              <w:top w:val="single" w:sz="6" w:space="0" w:color="auto"/>
              <w:left w:val="single" w:sz="6" w:space="0" w:color="auto"/>
              <w:bottom w:val="single" w:sz="6" w:space="0" w:color="auto"/>
              <w:right w:val="single" w:sz="6" w:space="0" w:color="auto"/>
            </w:tcBorders>
          </w:tcPr>
          <w:p w14:paraId="475323EA" w14:textId="77777777" w:rsidR="00FF1560" w:rsidRPr="00391556" w:rsidRDefault="00FF1560" w:rsidP="009630AA">
            <w:pPr>
              <w:pStyle w:val="af3"/>
            </w:pPr>
            <w:r>
              <w:t>model_name</w:t>
            </w:r>
          </w:p>
        </w:tc>
        <w:tc>
          <w:tcPr>
            <w:tcW w:w="2553" w:type="dxa"/>
            <w:tcBorders>
              <w:top w:val="single" w:sz="6" w:space="0" w:color="auto"/>
              <w:left w:val="single" w:sz="6" w:space="0" w:color="auto"/>
              <w:bottom w:val="single" w:sz="6" w:space="0" w:color="auto"/>
              <w:right w:val="single" w:sz="6" w:space="0" w:color="auto"/>
            </w:tcBorders>
          </w:tcPr>
          <w:p w14:paraId="5B95A7C4" w14:textId="77777777" w:rsidR="00FF1560" w:rsidRPr="00A50F96" w:rsidRDefault="00FF1560" w:rsidP="009630AA">
            <w:pPr>
              <w:pStyle w:val="af3"/>
            </w:pPr>
            <w:r>
              <w:t>模型</w:t>
            </w:r>
            <w:r>
              <w:t>/</w:t>
            </w:r>
            <w:r>
              <w:t>算法名称及版本</w:t>
            </w:r>
          </w:p>
        </w:tc>
        <w:tc>
          <w:tcPr>
            <w:tcW w:w="3684" w:type="dxa"/>
            <w:tcBorders>
              <w:top w:val="single" w:sz="6" w:space="0" w:color="auto"/>
              <w:left w:val="single" w:sz="6" w:space="0" w:color="auto"/>
              <w:bottom w:val="single" w:sz="6" w:space="0" w:color="auto"/>
              <w:right w:val="single" w:sz="6" w:space="0" w:color="auto"/>
            </w:tcBorders>
          </w:tcPr>
          <w:p w14:paraId="1751E94A" w14:textId="77777777" w:rsidR="00FF1560" w:rsidRDefault="00FF1560" w:rsidP="009630AA">
            <w:pPr>
              <w:pStyle w:val="af3"/>
            </w:pPr>
            <w:r>
              <w:t>示例模型</w:t>
            </w:r>
            <w:r>
              <w:t xml:space="preserve"> v1.0</w:t>
            </w:r>
          </w:p>
        </w:tc>
      </w:tr>
      <w:tr w:rsidR="00FF1560" w14:paraId="2E1472A4" w14:textId="77777777" w:rsidTr="00FF1560">
        <w:tc>
          <w:tcPr>
            <w:tcW w:w="1701" w:type="dxa"/>
            <w:tcBorders>
              <w:top w:val="single" w:sz="6" w:space="0" w:color="auto"/>
              <w:left w:val="single" w:sz="6" w:space="0" w:color="auto"/>
              <w:bottom w:val="single" w:sz="6" w:space="0" w:color="auto"/>
              <w:right w:val="single" w:sz="6" w:space="0" w:color="auto"/>
            </w:tcBorders>
          </w:tcPr>
          <w:p w14:paraId="1CF2ACDC" w14:textId="77777777" w:rsidR="00FF1560" w:rsidRDefault="00FF1560" w:rsidP="009630AA">
            <w:pPr>
              <w:pStyle w:val="af3"/>
            </w:pPr>
            <w:r>
              <w:t>hardware</w:t>
            </w:r>
          </w:p>
        </w:tc>
        <w:tc>
          <w:tcPr>
            <w:tcW w:w="2553" w:type="dxa"/>
            <w:tcBorders>
              <w:top w:val="single" w:sz="6" w:space="0" w:color="auto"/>
              <w:left w:val="single" w:sz="6" w:space="0" w:color="auto"/>
              <w:bottom w:val="single" w:sz="6" w:space="0" w:color="auto"/>
              <w:right w:val="single" w:sz="6" w:space="0" w:color="auto"/>
            </w:tcBorders>
          </w:tcPr>
          <w:p w14:paraId="24DE3603" w14:textId="77777777" w:rsidR="00FF1560" w:rsidRPr="00A50F96" w:rsidRDefault="00FF1560" w:rsidP="009630AA">
            <w:pPr>
              <w:pStyle w:val="af3"/>
            </w:pPr>
            <w:r>
              <w:t>硬件</w:t>
            </w:r>
            <w:r>
              <w:t>/</w:t>
            </w:r>
            <w:r>
              <w:t>算力环境</w:t>
            </w:r>
          </w:p>
        </w:tc>
        <w:tc>
          <w:tcPr>
            <w:tcW w:w="3684" w:type="dxa"/>
            <w:tcBorders>
              <w:top w:val="single" w:sz="6" w:space="0" w:color="auto"/>
              <w:left w:val="single" w:sz="6" w:space="0" w:color="auto"/>
              <w:bottom w:val="single" w:sz="6" w:space="0" w:color="auto"/>
              <w:right w:val="single" w:sz="6" w:space="0" w:color="auto"/>
            </w:tcBorders>
          </w:tcPr>
          <w:p w14:paraId="7BCACC81" w14:textId="77777777" w:rsidR="00FF1560" w:rsidRDefault="00FF1560" w:rsidP="009630AA">
            <w:pPr>
              <w:pStyle w:val="af3"/>
            </w:pPr>
            <w:r>
              <w:t>示例</w:t>
            </w:r>
            <w:r>
              <w:t xml:space="preserve"> GPU/CPU </w:t>
            </w:r>
            <w:r>
              <w:t>配置</w:t>
            </w:r>
          </w:p>
        </w:tc>
      </w:tr>
    </w:tbl>
    <w:p w14:paraId="617EC821" w14:textId="77777777" w:rsidR="00FC67E5" w:rsidRDefault="00000000">
      <w:pPr>
        <w:pStyle w:val="2"/>
      </w:pPr>
      <w:r>
        <w:lastRenderedPageBreak/>
        <w:t>测试场景与变量设计</w:t>
      </w:r>
    </w:p>
    <w:p w14:paraId="57D08FED" w14:textId="77777777" w:rsidR="00FC67E5" w:rsidRDefault="00000000">
      <w:pPr>
        <w:pStyle w:val="a4"/>
      </w:pPr>
      <w:r>
        <w:t>列出需覆盖的测试场景、变量组合、对照组设置及边界条件。说明测试步骤与数据采集</w:t>
      </w:r>
      <w:r>
        <w:t>/</w:t>
      </w:r>
      <w:r>
        <w:t>预处理方式。</w:t>
      </w:r>
    </w:p>
    <w:p w14:paraId="772E4D30" w14:textId="77777777" w:rsidR="00FC67E5" w:rsidRDefault="00000000">
      <w:pPr>
        <w:pStyle w:val="2"/>
      </w:pPr>
      <w:r>
        <w:t>评价指标与对照基线</w:t>
      </w:r>
    </w:p>
    <w:p w14:paraId="46541F53" w14:textId="77777777" w:rsidR="00FC67E5" w:rsidRDefault="00000000">
      <w:pPr>
        <w:pStyle w:val="a4"/>
      </w:pPr>
      <w:r>
        <w:t>定义主指标、辅指标、统计检验方法与对照基线。说明通过</w:t>
      </w:r>
      <w:r>
        <w:t>/</w:t>
      </w:r>
      <w:r>
        <w:t>失败判据及预期验证目标。</w:t>
      </w:r>
    </w:p>
    <w:p w14:paraId="24429AC8" w14:textId="77777777" w:rsidR="00FC67E5" w:rsidRDefault="00000000">
      <w:pPr>
        <w:pStyle w:val="1"/>
      </w:pPr>
      <w:r>
        <w:t>验证结果与分析</w:t>
      </w:r>
    </w:p>
    <w:p w14:paraId="2A38A627" w14:textId="77777777" w:rsidR="00FC67E5" w:rsidRDefault="00000000">
      <w:pPr>
        <w:pStyle w:val="2"/>
      </w:pPr>
      <w:r>
        <w:t>图表与符号说明</w:t>
      </w:r>
    </w:p>
    <w:p w14:paraId="5A4AE22F" w14:textId="77777777" w:rsidR="00FC67E5" w:rsidRDefault="00000000">
      <w:pPr>
        <w:pStyle w:val="a4"/>
      </w:pPr>
      <w:r>
        <w:t>统一说明文中图表、坐标轴、曲线</w:t>
      </w:r>
      <w:r>
        <w:t>/</w:t>
      </w:r>
      <w:r>
        <w:t>标记含义及自定义符号定义。</w:t>
      </w:r>
    </w:p>
    <w:p w14:paraId="05D411E0" w14:textId="77777777" w:rsidR="00FC67E5" w:rsidRDefault="00000000">
      <w:pPr>
        <w:pStyle w:val="a4"/>
      </w:pPr>
      <w:r>
        <w:t>符号</w:t>
      </w:r>
      <w:r>
        <w:t xml:space="preserve"> A</w:t>
      </w:r>
      <w:r>
        <w:t>：表示含义</w:t>
      </w:r>
      <w:r>
        <w:t xml:space="preserve"> A</w:t>
      </w:r>
      <w:r>
        <w:t>（示例）；符号</w:t>
      </w:r>
      <w:r>
        <w:t xml:space="preserve"> B</w:t>
      </w:r>
      <w:r>
        <w:t>：表示含义</w:t>
      </w:r>
      <w:r>
        <w:t xml:space="preserve"> B</w:t>
      </w:r>
      <w:r>
        <w:t>（示例）；依此类推。</w:t>
      </w:r>
    </w:p>
    <w:p w14:paraId="33BE67F6" w14:textId="77777777" w:rsidR="00FC67E5" w:rsidRDefault="00000000">
      <w:pPr>
        <w:pStyle w:val="2"/>
      </w:pPr>
      <w:r>
        <w:t>验证场景一</w:t>
      </w:r>
    </w:p>
    <w:p w14:paraId="2AA71AF1" w14:textId="77777777" w:rsidR="00FC67E5" w:rsidRDefault="00000000">
      <w:pPr>
        <w:pStyle w:val="3"/>
      </w:pPr>
      <w:r>
        <w:t>实验条件与步骤</w:t>
      </w:r>
    </w:p>
    <w:p w14:paraId="67C14978" w14:textId="77777777" w:rsidR="00FC67E5" w:rsidRDefault="00000000">
      <w:pPr>
        <w:pStyle w:val="a4"/>
      </w:pPr>
      <w:r>
        <w:t>说明本场景的数据、配置、执行步骤及对照设置，确保实验过程可复现。</w:t>
      </w:r>
    </w:p>
    <w:p w14:paraId="7D2C6A17" w14:textId="77777777" w:rsidR="00FC67E5" w:rsidRDefault="00000000">
      <w:pPr>
        <w:pStyle w:val="3"/>
      </w:pPr>
      <w:r>
        <w:t>结果呈现</w:t>
      </w:r>
    </w:p>
    <w:p w14:paraId="2BEEEAF8" w14:textId="77777777" w:rsidR="00FC67E5" w:rsidRDefault="00000000">
      <w:pPr>
        <w:pStyle w:val="a4"/>
      </w:pPr>
      <w:r>
        <w:t>以图表、表格或结构化输出形式给出主要结果，见图</w:t>
      </w:r>
      <w:r>
        <w:t xml:space="preserve"> 2</w:t>
      </w:r>
      <w:r>
        <w:t>。</w:t>
      </w:r>
    </w:p>
    <w:p w14:paraId="07B8F441" w14:textId="77777777" w:rsidR="00FC67E5" w:rsidRDefault="00FC67E5">
      <w:pPr>
        <w:pStyle w:val="afb"/>
      </w:pPr>
    </w:p>
    <w:p w14:paraId="5D7F1204" w14:textId="77777777" w:rsidR="00FC67E5" w:rsidRDefault="00000000">
      <w:pPr>
        <w:pStyle w:val="a1"/>
      </w:pPr>
      <w:r>
        <w:t>图</w:t>
      </w:r>
      <w:r>
        <w:t xml:space="preserve"> 2  </w:t>
      </w:r>
      <w:r>
        <w:t>验证场景一主要结果</w:t>
      </w:r>
    </w:p>
    <w:p w14:paraId="6EE30A54" w14:textId="77777777" w:rsidR="00FC67E5" w:rsidRDefault="00000000">
      <w:pPr>
        <w:pStyle w:val="3"/>
      </w:pPr>
      <w:r>
        <w:t>结果分析</w:t>
      </w:r>
    </w:p>
    <w:p w14:paraId="1710216B" w14:textId="77777777" w:rsidR="00FC67E5" w:rsidRDefault="00000000">
      <w:pPr>
        <w:pStyle w:val="4"/>
      </w:pPr>
      <w:r>
        <w:t>与基线</w:t>
      </w:r>
      <w:r>
        <w:t>/</w:t>
      </w:r>
      <w:r>
        <w:t>历史结果对比</w:t>
      </w:r>
    </w:p>
    <w:p w14:paraId="60DEC4BC" w14:textId="77777777" w:rsidR="00FC67E5" w:rsidRDefault="00000000">
      <w:pPr>
        <w:pStyle w:val="a4"/>
      </w:pPr>
      <w:r>
        <w:t>与基线方案、历史版本或对照方法对比，说明差异幅度及是否符合预期。</w:t>
      </w:r>
    </w:p>
    <w:p w14:paraId="5D2E4958" w14:textId="77777777" w:rsidR="00FC67E5" w:rsidRDefault="00000000">
      <w:pPr>
        <w:pStyle w:val="4"/>
      </w:pPr>
      <w:r>
        <w:t>指标分析与讨论</w:t>
      </w:r>
    </w:p>
    <w:p w14:paraId="53C0A822" w14:textId="77777777" w:rsidR="00FC67E5" w:rsidRDefault="00000000">
      <w:pPr>
        <w:pStyle w:val="a4"/>
      </w:pPr>
      <w:r>
        <w:t>分析指标表现、主要影响因素、局限性及可能的改进方向。</w:t>
      </w:r>
    </w:p>
    <w:p w14:paraId="20FF0129" w14:textId="77777777" w:rsidR="00FC67E5" w:rsidRDefault="00000000">
      <w:pPr>
        <w:pStyle w:val="2"/>
      </w:pPr>
      <w:r>
        <w:t>验证场景二</w:t>
      </w:r>
    </w:p>
    <w:p w14:paraId="71DC4F71" w14:textId="77777777" w:rsidR="00FC67E5" w:rsidRDefault="00000000">
      <w:pPr>
        <w:pStyle w:val="3"/>
      </w:pPr>
      <w:r>
        <w:t>实验条件与步骤</w:t>
      </w:r>
    </w:p>
    <w:p w14:paraId="2BE0A22E" w14:textId="77777777" w:rsidR="00FC67E5" w:rsidRDefault="00000000">
      <w:pPr>
        <w:pStyle w:val="a4"/>
      </w:pPr>
      <w:r>
        <w:t>说明第二验证场景的设置与执行步骤，用于补充不同条件或扩展场景下的验证。</w:t>
      </w:r>
    </w:p>
    <w:p w14:paraId="63BA8990" w14:textId="77777777" w:rsidR="00FC67E5" w:rsidRDefault="00000000">
      <w:pPr>
        <w:pStyle w:val="3"/>
      </w:pPr>
      <w:r>
        <w:lastRenderedPageBreak/>
        <w:t>结果呈现</w:t>
      </w:r>
    </w:p>
    <w:p w14:paraId="063C44C3" w14:textId="77777777" w:rsidR="00FC67E5" w:rsidRDefault="00000000">
      <w:pPr>
        <w:pStyle w:val="a4"/>
      </w:pPr>
      <w:r>
        <w:t>给出场景二的主要结果，建议与场景一采用一致的呈现格式以便对比。</w:t>
      </w:r>
    </w:p>
    <w:p w14:paraId="5126B273" w14:textId="77777777" w:rsidR="00FC67E5" w:rsidRDefault="00000000">
      <w:pPr>
        <w:pStyle w:val="3"/>
      </w:pPr>
      <w:r>
        <w:t>结果分析</w:t>
      </w:r>
    </w:p>
    <w:p w14:paraId="5498B5CD" w14:textId="77777777" w:rsidR="00FC67E5" w:rsidRDefault="00000000">
      <w:pPr>
        <w:pStyle w:val="4"/>
      </w:pPr>
      <w:r>
        <w:t>与基线</w:t>
      </w:r>
      <w:r>
        <w:t>/</w:t>
      </w:r>
      <w:r>
        <w:t>历史结果对比</w:t>
      </w:r>
    </w:p>
    <w:p w14:paraId="01835304" w14:textId="77777777" w:rsidR="00FC67E5" w:rsidRDefault="00000000">
      <w:pPr>
        <w:pStyle w:val="4"/>
      </w:pPr>
      <w:r>
        <w:t>指标分析与讨论</w:t>
      </w:r>
    </w:p>
    <w:p w14:paraId="26147641" w14:textId="77777777" w:rsidR="00FC67E5" w:rsidRDefault="00000000">
      <w:pPr>
        <w:pStyle w:val="2"/>
      </w:pPr>
      <w:r>
        <w:t>消融</w:t>
      </w:r>
      <w:r>
        <w:t>/</w:t>
      </w:r>
      <w:r>
        <w:t>敏感性分析</w:t>
      </w:r>
    </w:p>
    <w:p w14:paraId="7A095F1F" w14:textId="77777777" w:rsidR="00FC67E5" w:rsidRDefault="00000000">
      <w:pPr>
        <w:pStyle w:val="a4"/>
      </w:pPr>
      <w:r>
        <w:t>通过消融实验、参数敏感性分析或对照变体，验证关键模块</w:t>
      </w:r>
      <w:r>
        <w:t>/</w:t>
      </w:r>
      <w:r>
        <w:t>参数对整体性能的贡献。</w:t>
      </w:r>
    </w:p>
    <w:p w14:paraId="549326DA" w14:textId="77777777" w:rsidR="00FC67E5" w:rsidRDefault="00000000">
      <w:pPr>
        <w:pStyle w:val="2"/>
      </w:pPr>
      <w:r>
        <w:t>综合讨论与结果总结</w:t>
      </w:r>
    </w:p>
    <w:p w14:paraId="2C4661B9" w14:textId="77777777" w:rsidR="00FC67E5" w:rsidRDefault="00000000">
      <w:pPr>
        <w:pStyle w:val="3"/>
      </w:pPr>
      <w:r>
        <w:t>主要结论</w:t>
      </w:r>
    </w:p>
    <w:p w14:paraId="231FB898" w14:textId="77777777" w:rsidR="00FC67E5" w:rsidRDefault="00000000">
      <w:pPr>
        <w:pStyle w:val="a4"/>
      </w:pPr>
      <w:r>
        <w:t>汇总已验证的主要结论、方法有效性、关键发现及对原需求的回应。</w:t>
      </w:r>
    </w:p>
    <w:p w14:paraId="12F97683" w14:textId="77777777" w:rsidR="00FC67E5" w:rsidRDefault="00000000">
      <w:pPr>
        <w:pStyle w:val="3"/>
      </w:pPr>
      <w:r>
        <w:t>异常结果与待跟进项</w:t>
      </w:r>
    </w:p>
    <w:p w14:paraId="07444A86" w14:textId="77777777" w:rsidR="00FC67E5" w:rsidRDefault="00000000">
      <w:pPr>
        <w:pStyle w:val="a4"/>
      </w:pPr>
      <w:r>
        <w:t>汇总未达预期、存在争议或需进一步分析的结果，并给出后续计划。</w:t>
      </w:r>
    </w:p>
    <w:p w14:paraId="61EB9C5E" w14:textId="77777777" w:rsidR="00FC67E5" w:rsidRDefault="00000000">
      <w:pPr>
        <w:pStyle w:val="1"/>
      </w:pPr>
      <w:r>
        <w:t>可行性、风险与后续计划</w:t>
      </w:r>
    </w:p>
    <w:p w14:paraId="26DAAA00" w14:textId="77777777" w:rsidR="00FC67E5" w:rsidRDefault="00000000">
      <w:pPr>
        <w:pStyle w:val="2"/>
      </w:pPr>
      <w:r>
        <w:t>可行性分析</w:t>
      </w:r>
    </w:p>
    <w:p w14:paraId="2DB89266" w14:textId="77777777" w:rsidR="00FC67E5" w:rsidRDefault="00000000">
      <w:pPr>
        <w:pStyle w:val="a4"/>
      </w:pPr>
      <w:r>
        <w:t>从数据、技术、资源、进度等维度论证方案可行性，说明已具备的基础条件与尚待补齐的要素。</w:t>
      </w:r>
    </w:p>
    <w:p w14:paraId="1CD52913" w14:textId="77777777" w:rsidR="00FC67E5" w:rsidRDefault="00000000">
      <w:pPr>
        <w:pStyle w:val="2"/>
      </w:pPr>
      <w:r>
        <w:t>风险与边界条件</w:t>
      </w:r>
    </w:p>
    <w:p w14:paraId="38958576" w14:textId="77777777" w:rsidR="00FC67E5" w:rsidRDefault="00000000">
      <w:pPr>
        <w:pStyle w:val="a4"/>
      </w:pPr>
      <w:r>
        <w:t>识别主要风险点、影响等级及控制策略，明确方案适用边界与不可承诺项，见表</w:t>
      </w:r>
      <w:r>
        <w:t xml:space="preserve"> 4</w:t>
      </w:r>
      <w:r>
        <w:t>。</w:t>
      </w:r>
    </w:p>
    <w:p w14:paraId="5B2DC540" w14:textId="77777777" w:rsidR="00FC67E5" w:rsidRDefault="00000000">
      <w:pPr>
        <w:pStyle w:val="a2"/>
      </w:pPr>
      <w:r>
        <w:t>表</w:t>
      </w:r>
      <w:r>
        <w:t xml:space="preserve"> 4  </w:t>
      </w:r>
      <w:r>
        <w:t>风险与边界条件</w:t>
      </w:r>
    </w:p>
    <w:tbl>
      <w:tblPr>
        <w:tblW w:w="7938" w:type="dxa"/>
        <w:tblInd w:w="534" w:type="dxa"/>
        <w:tblLayout w:type="fixed"/>
        <w:tblLook w:val="0000" w:firstRow="0" w:lastRow="0" w:firstColumn="0" w:lastColumn="0" w:noHBand="0" w:noVBand="0"/>
      </w:tblPr>
      <w:tblGrid>
        <w:gridCol w:w="1701"/>
        <w:gridCol w:w="2553"/>
        <w:gridCol w:w="3684"/>
      </w:tblGrid>
      <w:tr w:rsidR="00FF1560" w14:paraId="7AF532BA" w14:textId="77777777" w:rsidTr="00FF1560">
        <w:tc>
          <w:tcPr>
            <w:tcW w:w="1701" w:type="dxa"/>
            <w:tcBorders>
              <w:top w:val="single" w:sz="6" w:space="0" w:color="auto"/>
              <w:left w:val="single" w:sz="6" w:space="0" w:color="auto"/>
              <w:bottom w:val="single" w:sz="6" w:space="0" w:color="auto"/>
              <w:right w:val="single" w:sz="6" w:space="0" w:color="auto"/>
            </w:tcBorders>
          </w:tcPr>
          <w:p w14:paraId="05F509BC" w14:textId="77777777" w:rsidR="00FF1560" w:rsidRPr="00FF1560" w:rsidRDefault="00FF1560" w:rsidP="00FF1560">
            <w:pPr>
              <w:pStyle w:val="af2"/>
            </w:pPr>
            <w:r>
              <w:t>风险点</w:t>
            </w:r>
          </w:p>
        </w:tc>
        <w:tc>
          <w:tcPr>
            <w:tcW w:w="2553" w:type="dxa"/>
            <w:tcBorders>
              <w:top w:val="single" w:sz="6" w:space="0" w:color="auto"/>
              <w:left w:val="single" w:sz="6" w:space="0" w:color="auto"/>
              <w:bottom w:val="single" w:sz="6" w:space="0" w:color="auto"/>
              <w:right w:val="single" w:sz="6" w:space="0" w:color="auto"/>
            </w:tcBorders>
          </w:tcPr>
          <w:p w14:paraId="248330D7" w14:textId="77777777" w:rsidR="00FF1560" w:rsidRPr="00FF1560" w:rsidRDefault="00FF1560" w:rsidP="00FF1560">
            <w:pPr>
              <w:pStyle w:val="af2"/>
            </w:pPr>
            <w:r>
              <w:t>风险等级</w:t>
            </w:r>
          </w:p>
        </w:tc>
        <w:tc>
          <w:tcPr>
            <w:tcW w:w="3684" w:type="dxa"/>
            <w:tcBorders>
              <w:top w:val="single" w:sz="6" w:space="0" w:color="auto"/>
              <w:left w:val="single" w:sz="6" w:space="0" w:color="auto"/>
              <w:bottom w:val="single" w:sz="6" w:space="0" w:color="auto"/>
              <w:right w:val="single" w:sz="6" w:space="0" w:color="auto"/>
            </w:tcBorders>
          </w:tcPr>
          <w:p w14:paraId="57F55CC7" w14:textId="77777777" w:rsidR="00FF1560" w:rsidRPr="00FF1560" w:rsidRDefault="00FF1560" w:rsidP="00FF1560">
            <w:pPr>
              <w:pStyle w:val="af2"/>
            </w:pPr>
            <w:r>
              <w:t>控制策略</w:t>
            </w:r>
          </w:p>
        </w:tc>
      </w:tr>
      <w:tr w:rsidR="00FF1560" w14:paraId="03B3C258" w14:textId="77777777" w:rsidTr="00FF1560">
        <w:tc>
          <w:tcPr>
            <w:tcW w:w="1701" w:type="dxa"/>
            <w:tcBorders>
              <w:top w:val="single" w:sz="6" w:space="0" w:color="auto"/>
              <w:left w:val="single" w:sz="6" w:space="0" w:color="auto"/>
              <w:bottom w:val="single" w:sz="6" w:space="0" w:color="auto"/>
              <w:right w:val="single" w:sz="6" w:space="0" w:color="auto"/>
            </w:tcBorders>
          </w:tcPr>
          <w:p w14:paraId="2BA8141D" w14:textId="77777777" w:rsidR="00FF1560" w:rsidRPr="00FF1560" w:rsidRDefault="00FF1560" w:rsidP="00FF1560">
            <w:pPr>
              <w:pStyle w:val="af3"/>
            </w:pPr>
            <w:r>
              <w:t>risk_01</w:t>
            </w:r>
          </w:p>
        </w:tc>
        <w:tc>
          <w:tcPr>
            <w:tcW w:w="2553" w:type="dxa"/>
            <w:tcBorders>
              <w:top w:val="single" w:sz="6" w:space="0" w:color="auto"/>
              <w:left w:val="single" w:sz="6" w:space="0" w:color="auto"/>
              <w:bottom w:val="single" w:sz="6" w:space="0" w:color="auto"/>
              <w:right w:val="single" w:sz="6" w:space="0" w:color="auto"/>
            </w:tcBorders>
          </w:tcPr>
          <w:p w14:paraId="6A1870D4" w14:textId="77777777" w:rsidR="00FF1560" w:rsidRPr="00FF1560" w:rsidRDefault="00FF1560" w:rsidP="00FF1560">
            <w:pPr>
              <w:pStyle w:val="af3"/>
            </w:pPr>
            <w:r>
              <w:t>高</w:t>
            </w:r>
            <w:r>
              <w:t>/</w:t>
            </w:r>
            <w:r>
              <w:t>中</w:t>
            </w:r>
            <w:r>
              <w:t>/</w:t>
            </w:r>
            <w:r>
              <w:t>低</w:t>
            </w:r>
          </w:p>
        </w:tc>
        <w:tc>
          <w:tcPr>
            <w:tcW w:w="3684" w:type="dxa"/>
            <w:tcBorders>
              <w:top w:val="single" w:sz="6" w:space="0" w:color="auto"/>
              <w:left w:val="single" w:sz="6" w:space="0" w:color="auto"/>
              <w:bottom w:val="single" w:sz="6" w:space="0" w:color="auto"/>
              <w:right w:val="single" w:sz="6" w:space="0" w:color="auto"/>
            </w:tcBorders>
          </w:tcPr>
          <w:p w14:paraId="46AD5C1E" w14:textId="77777777" w:rsidR="00FF1560" w:rsidRPr="00FF1560" w:rsidRDefault="00FF1560" w:rsidP="00FF1560">
            <w:pPr>
              <w:pStyle w:val="af3"/>
            </w:pPr>
            <w:r>
              <w:t>示例风险描述与控制措施</w:t>
            </w:r>
          </w:p>
        </w:tc>
      </w:tr>
      <w:tr w:rsidR="00FF1560" w14:paraId="54450C31" w14:textId="77777777" w:rsidTr="00FF1560">
        <w:tc>
          <w:tcPr>
            <w:tcW w:w="1701" w:type="dxa"/>
            <w:tcBorders>
              <w:top w:val="single" w:sz="6" w:space="0" w:color="auto"/>
              <w:left w:val="single" w:sz="6" w:space="0" w:color="auto"/>
              <w:bottom w:val="single" w:sz="6" w:space="0" w:color="auto"/>
              <w:right w:val="single" w:sz="6" w:space="0" w:color="auto"/>
            </w:tcBorders>
          </w:tcPr>
          <w:p w14:paraId="22335C79" w14:textId="77777777" w:rsidR="00FF1560" w:rsidRPr="00FF1560" w:rsidRDefault="00FF1560" w:rsidP="00FF1560">
            <w:pPr>
              <w:pStyle w:val="af3"/>
            </w:pPr>
            <w:r>
              <w:t>risk_02</w:t>
            </w:r>
          </w:p>
        </w:tc>
        <w:tc>
          <w:tcPr>
            <w:tcW w:w="2553" w:type="dxa"/>
            <w:tcBorders>
              <w:top w:val="single" w:sz="6" w:space="0" w:color="auto"/>
              <w:left w:val="single" w:sz="6" w:space="0" w:color="auto"/>
              <w:bottom w:val="single" w:sz="6" w:space="0" w:color="auto"/>
              <w:right w:val="single" w:sz="6" w:space="0" w:color="auto"/>
            </w:tcBorders>
          </w:tcPr>
          <w:p w14:paraId="276F51C5" w14:textId="77777777" w:rsidR="00FF1560" w:rsidRPr="00FF1560" w:rsidRDefault="00FF1560" w:rsidP="00FF1560">
            <w:pPr>
              <w:pStyle w:val="af3"/>
            </w:pPr>
            <w:r>
              <w:t>高</w:t>
            </w:r>
            <w:r>
              <w:t>/</w:t>
            </w:r>
            <w:r>
              <w:t>中</w:t>
            </w:r>
            <w:r>
              <w:t>/</w:t>
            </w:r>
            <w:r>
              <w:t>低</w:t>
            </w:r>
          </w:p>
        </w:tc>
        <w:tc>
          <w:tcPr>
            <w:tcW w:w="3684" w:type="dxa"/>
            <w:tcBorders>
              <w:top w:val="single" w:sz="6" w:space="0" w:color="auto"/>
              <w:left w:val="single" w:sz="6" w:space="0" w:color="auto"/>
              <w:bottom w:val="single" w:sz="6" w:space="0" w:color="auto"/>
              <w:right w:val="single" w:sz="6" w:space="0" w:color="auto"/>
            </w:tcBorders>
          </w:tcPr>
          <w:p w14:paraId="74A0B4CD" w14:textId="77777777" w:rsidR="00FF1560" w:rsidRPr="00FF1560" w:rsidRDefault="00FF1560" w:rsidP="00FF1560">
            <w:pPr>
              <w:pStyle w:val="af3"/>
            </w:pPr>
            <w:r>
              <w:t>示例风险描述与控制措施</w:t>
            </w:r>
          </w:p>
        </w:tc>
      </w:tr>
    </w:tbl>
    <w:p w14:paraId="77F1870B" w14:textId="77777777" w:rsidR="00FC67E5" w:rsidRDefault="00000000">
      <w:pPr>
        <w:pStyle w:val="2"/>
      </w:pPr>
      <w:r>
        <w:t>阶段性成果与预期产出</w:t>
      </w:r>
    </w:p>
    <w:p w14:paraId="07D6A9A2" w14:textId="77777777" w:rsidR="00FC67E5" w:rsidRDefault="00000000">
      <w:pPr>
        <w:pStyle w:val="a4"/>
      </w:pPr>
      <w:r>
        <w:t>按阶段列出已完成</w:t>
      </w:r>
      <w:r>
        <w:t>/</w:t>
      </w:r>
      <w:r>
        <w:t>计划中的成果与最终预期产出，包括代码、模型、报告、数据资产等。</w:t>
      </w:r>
    </w:p>
    <w:p w14:paraId="51367069" w14:textId="77777777" w:rsidR="00FC67E5" w:rsidRDefault="00000000">
      <w:pPr>
        <w:pStyle w:val="a4"/>
      </w:pPr>
      <w:r>
        <w:t>1</w:t>
      </w:r>
      <w:r>
        <w:t>）阶段一：</w:t>
      </w:r>
      <w:r>
        <w:t>……</w:t>
      </w:r>
      <w:r>
        <w:t>；</w:t>
      </w:r>
      <w:r>
        <w:t>2</w:t>
      </w:r>
      <w:r>
        <w:t>）阶段二：</w:t>
      </w:r>
      <w:r>
        <w:t>……</w:t>
      </w:r>
      <w:r>
        <w:t>；</w:t>
      </w:r>
      <w:r>
        <w:t>3</w:t>
      </w:r>
      <w:r>
        <w:t>）最终产出：</w:t>
      </w:r>
      <w:r>
        <w:t>……</w:t>
      </w:r>
      <w:r>
        <w:t>。</w:t>
      </w:r>
    </w:p>
    <w:p w14:paraId="30834DB4" w14:textId="77777777" w:rsidR="00FC67E5" w:rsidRDefault="00000000">
      <w:pPr>
        <w:pStyle w:val="1"/>
      </w:pPr>
      <w:r>
        <w:lastRenderedPageBreak/>
        <w:t>附录</w:t>
      </w:r>
    </w:p>
    <w:p w14:paraId="3848B8E6" w14:textId="77777777" w:rsidR="00FC67E5" w:rsidRDefault="00000000">
      <w:pPr>
        <w:pStyle w:val="2"/>
      </w:pPr>
      <w:r>
        <w:t>附录</w:t>
      </w:r>
      <w:r>
        <w:t xml:space="preserve"> A  </w:t>
      </w:r>
      <w:r>
        <w:t>评审记录</w:t>
      </w:r>
    </w:p>
    <w:p w14:paraId="58EA2678" w14:textId="77777777" w:rsidR="00FC67E5" w:rsidRDefault="00000000">
      <w:pPr>
        <w:pStyle w:val="a4"/>
      </w:pPr>
      <w:r>
        <w:t>记录评审会议意见、待办事项、责任人与闭环状态。</w:t>
      </w:r>
    </w:p>
    <w:p w14:paraId="29D2BE69" w14:textId="77777777" w:rsidR="00FC67E5" w:rsidRDefault="00000000">
      <w:pPr>
        <w:pStyle w:val="2"/>
      </w:pPr>
      <w:r>
        <w:t>附录</w:t>
      </w:r>
      <w:r>
        <w:t xml:space="preserve"> B  </w:t>
      </w:r>
      <w:r>
        <w:t>数据与补充材料</w:t>
      </w:r>
    </w:p>
    <w:p w14:paraId="14DF7C71" w14:textId="77777777" w:rsidR="00FC67E5" w:rsidRDefault="00000000">
      <w:pPr>
        <w:pStyle w:val="a4"/>
      </w:pPr>
      <w:r>
        <w:t>提供原始数据、代码结构说明、核查清单、详细推导或补充图表等附件索引。</w:t>
      </w:r>
    </w:p>
    <w:p w14:paraId="5CB5BAAA" w14:textId="77777777" w:rsidR="00C100BB" w:rsidRPr="00CF656B" w:rsidRDefault="00C100BB" w:rsidP="00B53224">
      <w:pPr>
        <w:pStyle w:val="1"/>
        <w:numPr>
          <w:ilvl w:val="0"/>
          <w:numId w:val="0"/>
        </w:numPr>
        <w:ind w:left="432"/>
        <w:sectPr w:rsidR="00C100BB" w:rsidRPr="00CF656B" w:rsidSect="00F53677">
          <w:footerReference w:type="default" r:id="rId11"/>
          <w:pgSz w:w="11900" w:h="16832"/>
          <w:pgMar w:top="1554" w:right="1440" w:bottom="1327" w:left="1440" w:header="646" w:footer="646" w:gutter="0"/>
          <w:cols w:space="720"/>
          <w:noEndnote/>
        </w:sectPr>
      </w:pPr>
    </w:p>
    <w:p w14:paraId="42C6EDC4" w14:textId="77777777" w:rsidR="005F0C61" w:rsidRPr="00927D7A" w:rsidRDefault="00EA1FBE" w:rsidP="00927D7A">
      <w:pPr>
        <w:pStyle w:val="af6"/>
      </w:pPr>
      <w:r>
        <w:lastRenderedPageBreak/>
        <w:t>参考资料清单</w:t>
      </w:r>
      <w:r>
        <w:t xml:space="preserve"> List of references</w:t>
      </w:r>
    </w:p>
    <w:p w14:paraId="649C4228" w14:textId="77777777" w:rsidR="00C76427" w:rsidRDefault="00C76427" w:rsidP="001511F4">
      <w:pPr>
        <w:pStyle w:val="a0"/>
      </w:pPr>
      <w:bookmarkStart w:id="2" w:name="_Ref93463983"/>
      <w:bookmarkEnd w:id="2"/>
      <w:r>
        <w:t xml:space="preserve">[1] </w:t>
      </w:r>
      <w:r>
        <w:t>示例作者</w:t>
      </w:r>
      <w:r>
        <w:t xml:space="preserve">. </w:t>
      </w:r>
      <w:r>
        <w:t>示例文献标题一</w:t>
      </w:r>
      <w:r>
        <w:t xml:space="preserve">. </w:t>
      </w:r>
      <w:r>
        <w:t>示例出版社</w:t>
      </w:r>
      <w:r>
        <w:t>, 20XX.</w:t>
      </w:r>
    </w:p>
    <w:p w14:paraId="59A2DD15" w14:textId="77777777" w:rsidR="002A3B49" w:rsidRDefault="002A3B49" w:rsidP="001511F4">
      <w:pPr>
        <w:pStyle w:val="a0"/>
      </w:pPr>
      <w:bookmarkStart w:id="3" w:name="_Ref149547940"/>
      <w:bookmarkEnd w:id="3"/>
      <w:r>
        <w:t>[2] Sample Author. Sample Reference Title One. Sample Publisher, 20XX.</w:t>
      </w:r>
    </w:p>
    <w:p w14:paraId="580865B0" w14:textId="77777777" w:rsidR="002A3B49" w:rsidRDefault="002A3B49" w:rsidP="002A3B49">
      <w:pPr>
        <w:pStyle w:val="a0"/>
      </w:pPr>
      <w:bookmarkStart w:id="4" w:name="_Ref149547972"/>
      <w:bookmarkStart w:id="5" w:name="_Ref149547973"/>
      <w:bookmarkStart w:id="6" w:name="_Ref149548217"/>
      <w:bookmarkEnd w:id="4"/>
      <w:bookmarkEnd w:id="5"/>
      <w:bookmarkEnd w:id="6"/>
      <w:r>
        <w:t xml:space="preserve">[3] </w:t>
      </w:r>
      <w:r>
        <w:t>示例作者</w:t>
      </w:r>
      <w:r>
        <w:t xml:space="preserve">. </w:t>
      </w:r>
      <w:r>
        <w:t>示例文献标题二</w:t>
      </w:r>
      <w:r>
        <w:t xml:space="preserve">. </w:t>
      </w:r>
      <w:r>
        <w:t>示例期刊</w:t>
      </w:r>
      <w:r>
        <w:t>, 20XX, XX(X): XX-XX.</w:t>
      </w:r>
    </w:p>
    <w:sectPr w:rsidR="002A3B49" w:rsidSect="00F53677">
      <w:pgSz w:w="11900" w:h="16832"/>
      <w:pgMar w:top="1554" w:right="1440" w:bottom="1327" w:left="1440" w:header="646" w:footer="64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3322" w14:textId="77777777" w:rsidR="00C93942" w:rsidRDefault="00C93942">
      <w:r>
        <w:separator/>
      </w:r>
    </w:p>
  </w:endnote>
  <w:endnote w:type="continuationSeparator" w:id="0">
    <w:p w14:paraId="19C9ECB3" w14:textId="77777777" w:rsidR="00C93942" w:rsidRDefault="00C93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panose1 w:val="020B0604020202020204"/>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F5A6" w14:textId="1185DB5A" w:rsidR="00AB43A9" w:rsidRDefault="00AB43A9">
    <w:pPr>
      <w:pStyle w:val="a9"/>
    </w:pPr>
    <w:proofErr w:type="spellStart"/>
    <w:r>
      <w:t>yyyy</w:t>
    </w:r>
    <w:proofErr w:type="spellEnd"/>
    <w:r>
      <w:t xml:space="preserve">-mm-dd              </w:t>
    </w:r>
    <w:r w:rsidR="0050413C">
      <w:rPr>
        <w:rFonts w:hint="eastAsia"/>
      </w:rPr>
      <w:t xml:space="preserve">                                           </w:t>
    </w:r>
    <w:r>
      <w:t>第</w:t>
    </w:r>
    <w:r>
      <w:t xml:space="preserve"> X </w:t>
    </w:r>
    <w:r>
      <w:t>页</w:t>
    </w:r>
    <w:r>
      <w:t xml:space="preserve">, </w:t>
    </w:r>
    <w:r>
      <w:t>共</w:t>
    </w:r>
    <w:r>
      <w:t xml:space="preserve"> Y </w:t>
    </w:r>
    <w:r>
      <w:t>页</w:t>
    </w:r>
    <w:r>
      <w:t xml:space="preserve"> Page X , Total Y</w:t>
    </w:r>
  </w:p>
  <w:p w14:paraId="376FC256" w14:textId="77777777" w:rsidR="00AB43A9" w:rsidRDefault="00AB43A9" w:rsidP="00857221">
    <w:pPr>
      <w:pStyle w:val="a9"/>
      <w:tabs>
        <w:tab w:val="left" w:pos="5805"/>
      </w:tabs>
    </w:pP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B836F" w14:textId="2CE4EBB5" w:rsidR="00AB43A9" w:rsidRDefault="00AB43A9">
    <w:pPr>
      <w:pStyle w:val="a9"/>
    </w:pPr>
    <w:proofErr w:type="spellStart"/>
    <w:r>
      <w:t>yyyy</w:t>
    </w:r>
    <w:proofErr w:type="spellEnd"/>
    <w:r>
      <w:t xml:space="preserve">-mm-dd              </w:t>
    </w:r>
    <w:r w:rsidR="000E24C0">
      <w:rPr>
        <w:rFonts w:hint="eastAsia"/>
      </w:rPr>
      <w:t xml:space="preserve">                                 </w:t>
    </w:r>
    <w:r>
      <w:tab/>
    </w:r>
    <w:r>
      <w:t>第</w:t>
    </w:r>
    <w:r>
      <w:t xml:space="preserve"> X </w:t>
    </w:r>
    <w:r>
      <w:t>页</w:t>
    </w:r>
    <w:r>
      <w:t xml:space="preserve">, </w:t>
    </w:r>
    <w:r>
      <w:t>共</w:t>
    </w:r>
    <w:r>
      <w:t xml:space="preserve"> Y </w:t>
    </w:r>
    <w:r>
      <w:t>页</w:t>
    </w:r>
    <w:r>
      <w:t xml:space="preserve"> Page X , Total Y</w:t>
    </w:r>
  </w:p>
  <w:p w14:paraId="6DADDEC9" w14:textId="77777777" w:rsidR="00AB43A9" w:rsidRDefault="00AB43A9" w:rsidP="00857221">
    <w:pPr>
      <w:pStyle w:val="a9"/>
      <w:tabs>
        <w:tab w:val="left" w:pos="5805"/>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F472D" w14:textId="77777777" w:rsidR="00C93942" w:rsidRDefault="00C93942">
      <w:r>
        <w:separator/>
      </w:r>
    </w:p>
  </w:footnote>
  <w:footnote w:type="continuationSeparator" w:id="0">
    <w:p w14:paraId="572C4AFA" w14:textId="77777777" w:rsidR="00C93942" w:rsidRDefault="00C93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7" w:type="dxa"/>
      <w:tblLayout w:type="fixed"/>
      <w:tblCellMar>
        <w:left w:w="57" w:type="dxa"/>
        <w:right w:w="57" w:type="dxa"/>
      </w:tblCellMar>
      <w:tblLook w:val="0000" w:firstRow="0" w:lastRow="0" w:firstColumn="0" w:lastColumn="0" w:noHBand="0" w:noVBand="0"/>
    </w:tblPr>
    <w:tblGrid>
      <w:gridCol w:w="2280"/>
    </w:tblGrid>
    <w:tr w:rsidR="0050413C" w14:paraId="4058A6C6" w14:textId="77777777">
      <w:trPr>
        <w:cantSplit/>
        <w:trHeight w:hRule="exact" w:val="668"/>
      </w:trPr>
      <w:tc>
        <w:tcPr>
          <w:tcW w:w="2280" w:type="dxa"/>
          <w:tcBorders>
            <w:bottom w:val="single" w:sz="6" w:space="0" w:color="auto"/>
          </w:tcBorders>
          <w:vAlign w:val="bottom"/>
        </w:tcPr>
        <w:p w14:paraId="5401E899" w14:textId="77777777" w:rsidR="0050413C" w:rsidRDefault="0050413C" w:rsidP="00E37BEF">
          <w:pPr>
            <w:pStyle w:val="ab"/>
            <w:jc w:val="right"/>
          </w:pPr>
        </w:p>
        <w:p w14:paraId="68452992" w14:textId="77777777" w:rsidR="0050413C" w:rsidRDefault="0050413C" w:rsidP="002113CC">
          <w:pPr>
            <w:pStyle w:val="ab"/>
            <w:wordWrap w:val="0"/>
            <w:jc w:val="right"/>
          </w:pPr>
        </w:p>
      </w:tc>
    </w:tr>
  </w:tbl>
  <w:p w14:paraId="2402C084" w14:textId="77777777" w:rsidR="00AB43A9" w:rsidRDefault="00AB43A9" w:rsidP="00AB5B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4.5pt" o:bullet="t">
        <v:imagedata r:id="rId1" o:title=""/>
      </v:shape>
    </w:pict>
  </w:numPicBullet>
  <w:abstractNum w:abstractNumId="0" w15:restartNumberingAfterBreak="0">
    <w:nsid w:val="FFFFFF89"/>
    <w:multiLevelType w:val="singleLevel"/>
    <w:tmpl w:val="A432888E"/>
    <w:lvl w:ilvl="0">
      <w:start w:val="1"/>
      <w:numFmt w:val="bullet"/>
      <w:pStyle w:val="a"/>
      <w:lvlText w:val=""/>
      <w:lvlJc w:val="left"/>
      <w:pPr>
        <w:tabs>
          <w:tab w:val="num" w:pos="1134"/>
        </w:tabs>
        <w:ind w:left="1134" w:hanging="312"/>
      </w:pPr>
      <w:rPr>
        <w:rFonts w:ascii="Wingdings" w:hAnsi="Wingdings" w:hint="default"/>
        <w:sz w:val="18"/>
        <w:szCs w:val="18"/>
      </w:rPr>
    </w:lvl>
  </w:abstractNum>
  <w:abstractNum w:abstractNumId="1" w15:restartNumberingAfterBreak="0">
    <w:nsid w:val="0346435F"/>
    <w:multiLevelType w:val="singleLevel"/>
    <w:tmpl w:val="E9ACF752"/>
    <w:lvl w:ilvl="0">
      <w:start w:val="1"/>
      <w:numFmt w:val="decimal"/>
      <w:pStyle w:val="a0"/>
      <w:lvlText w:val="[%1]"/>
      <w:legacy w:legacy="1" w:legacySpace="0" w:legacyIndent="360"/>
      <w:lvlJc w:val="left"/>
      <w:pPr>
        <w:ind w:left="360" w:hanging="360"/>
      </w:pPr>
      <w:rPr>
        <w:rFonts w:ascii="Times New Roman" w:hAnsi="Times New Roman" w:cs="Times New Roman" w:hint="default"/>
        <w:b w:val="0"/>
      </w:rPr>
    </w:lvl>
  </w:abstractNum>
  <w:abstractNum w:abstractNumId="2" w15:restartNumberingAfterBreak="0">
    <w:nsid w:val="2F237D74"/>
    <w:multiLevelType w:val="multilevel"/>
    <w:tmpl w:val="B718CA2C"/>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8">
      <w:start w:val="1"/>
      <w:numFmt w:val="decimal"/>
      <w:pStyle w:val="9"/>
      <w:lvlText w:val="%1.%2.%3.%4.%5.%6.%7.%8.%9"/>
      <w:lvlJc w:val="left"/>
      <w:pPr>
        <w:tabs>
          <w:tab w:val="num" w:pos="1584"/>
        </w:tabs>
        <w:ind w:left="1584" w:hanging="1584"/>
      </w:pPr>
      <w:rPr>
        <w:rFonts w:hint="default"/>
      </w:rPr>
    </w:lvl>
  </w:abstractNum>
  <w:abstractNum w:abstractNumId="3" w15:restartNumberingAfterBreak="0">
    <w:nsid w:val="42FE570A"/>
    <w:multiLevelType w:val="multilevel"/>
    <w:tmpl w:val="79DC4F4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b w:val="0"/>
        <w:bCs w:val="0"/>
        <w:i w:val="0"/>
        <w:iCs w:val="0"/>
        <w:caps w:val="0"/>
        <w:smallCaps w:val="0"/>
        <w:strike w:val="0"/>
        <w:dstrike w:val="0"/>
        <w:outline w:val="0"/>
        <w:shadow w:val="0"/>
        <w:emboss w:val="0"/>
        <w:imprint w:val="0"/>
        <w:noProof w:val="0"/>
        <w:vanish w:val="0"/>
        <w:spacing w:val="0"/>
        <w:position w:val="0"/>
        <w:u w:val="none"/>
        <w:vertAlign w:val="baseline"/>
        <w:em w:val="none"/>
      </w:rPr>
    </w:lvl>
  </w:abstractNum>
  <w:abstractNum w:abstractNumId="4" w15:restartNumberingAfterBreak="0">
    <w:nsid w:val="5AD57648"/>
    <w:multiLevelType w:val="hybridMultilevel"/>
    <w:tmpl w:val="916667D6"/>
    <w:lvl w:ilvl="0" w:tplc="04090019">
      <w:start w:val="1"/>
      <w:numFmt w:val="lowerLetter"/>
      <w:lvlText w:val="%1)"/>
      <w:lvlJc w:val="left"/>
      <w:pPr>
        <w:ind w:left="1255" w:hanging="420"/>
      </w:pPr>
      <w:rPr>
        <w:rFonts w:hint="default"/>
      </w:rPr>
    </w:lvl>
    <w:lvl w:ilvl="1" w:tplc="04090019" w:tentative="1">
      <w:start w:val="1"/>
      <w:numFmt w:val="lowerLetter"/>
      <w:lvlText w:val="%2)"/>
      <w:lvlJc w:val="left"/>
      <w:pPr>
        <w:ind w:left="1675" w:hanging="420"/>
      </w:pPr>
    </w:lvl>
    <w:lvl w:ilvl="2" w:tplc="0409001B" w:tentative="1">
      <w:start w:val="1"/>
      <w:numFmt w:val="lowerRoman"/>
      <w:lvlText w:val="%3."/>
      <w:lvlJc w:val="right"/>
      <w:pPr>
        <w:ind w:left="2095" w:hanging="420"/>
      </w:pPr>
    </w:lvl>
    <w:lvl w:ilvl="3" w:tplc="0409000F" w:tentative="1">
      <w:start w:val="1"/>
      <w:numFmt w:val="decimal"/>
      <w:lvlText w:val="%4."/>
      <w:lvlJc w:val="left"/>
      <w:pPr>
        <w:ind w:left="2515" w:hanging="420"/>
      </w:pPr>
    </w:lvl>
    <w:lvl w:ilvl="4" w:tplc="04090019" w:tentative="1">
      <w:start w:val="1"/>
      <w:numFmt w:val="lowerLetter"/>
      <w:lvlText w:val="%5)"/>
      <w:lvlJc w:val="left"/>
      <w:pPr>
        <w:ind w:left="2935" w:hanging="420"/>
      </w:pPr>
    </w:lvl>
    <w:lvl w:ilvl="5" w:tplc="0409001B" w:tentative="1">
      <w:start w:val="1"/>
      <w:numFmt w:val="lowerRoman"/>
      <w:lvlText w:val="%6."/>
      <w:lvlJc w:val="right"/>
      <w:pPr>
        <w:ind w:left="3355" w:hanging="420"/>
      </w:pPr>
    </w:lvl>
    <w:lvl w:ilvl="6" w:tplc="0409000F" w:tentative="1">
      <w:start w:val="1"/>
      <w:numFmt w:val="decimal"/>
      <w:lvlText w:val="%7."/>
      <w:lvlJc w:val="left"/>
      <w:pPr>
        <w:ind w:left="3775" w:hanging="420"/>
      </w:pPr>
    </w:lvl>
    <w:lvl w:ilvl="7" w:tplc="04090019" w:tentative="1">
      <w:start w:val="1"/>
      <w:numFmt w:val="lowerLetter"/>
      <w:lvlText w:val="%8)"/>
      <w:lvlJc w:val="left"/>
      <w:pPr>
        <w:ind w:left="4195" w:hanging="420"/>
      </w:pPr>
    </w:lvl>
    <w:lvl w:ilvl="8" w:tplc="0409001B" w:tentative="1">
      <w:start w:val="1"/>
      <w:numFmt w:val="lowerRoman"/>
      <w:lvlText w:val="%9."/>
      <w:lvlJc w:val="right"/>
      <w:pPr>
        <w:ind w:left="4615" w:hanging="420"/>
      </w:pPr>
    </w:lvl>
  </w:abstractNum>
  <w:abstractNum w:abstractNumId="5" w15:restartNumberingAfterBreak="0">
    <w:nsid w:val="7BED7F27"/>
    <w:multiLevelType w:val="hybridMultilevel"/>
    <w:tmpl w:val="A44A31FA"/>
    <w:lvl w:ilvl="0" w:tplc="2A86DAA4">
      <w:start w:val="1"/>
      <w:numFmt w:val="decimal"/>
      <w:pStyle w:val="a2"/>
      <w:lvlText w:val="表%1"/>
      <w:lvlJc w:val="left"/>
      <w:pPr>
        <w:tabs>
          <w:tab w:val="num" w:pos="420"/>
        </w:tabs>
        <w:ind w:left="420" w:hanging="420"/>
      </w:pPr>
      <w:rPr>
        <w:rFonts w:hint="eastAsia"/>
      </w:rPr>
    </w:lvl>
    <w:lvl w:ilvl="1" w:tplc="89D66E52" w:tentative="1">
      <w:start w:val="1"/>
      <w:numFmt w:val="lowerLetter"/>
      <w:lvlText w:val="%2)"/>
      <w:lvlJc w:val="left"/>
      <w:pPr>
        <w:tabs>
          <w:tab w:val="num" w:pos="840"/>
        </w:tabs>
        <w:ind w:left="840" w:hanging="420"/>
      </w:pPr>
    </w:lvl>
    <w:lvl w:ilvl="2" w:tplc="992495EC" w:tentative="1">
      <w:start w:val="1"/>
      <w:numFmt w:val="lowerRoman"/>
      <w:lvlText w:val="%3."/>
      <w:lvlJc w:val="right"/>
      <w:pPr>
        <w:tabs>
          <w:tab w:val="num" w:pos="1260"/>
        </w:tabs>
        <w:ind w:left="1260" w:hanging="420"/>
      </w:pPr>
    </w:lvl>
    <w:lvl w:ilvl="3" w:tplc="022E0D46" w:tentative="1">
      <w:start w:val="1"/>
      <w:numFmt w:val="decimal"/>
      <w:lvlText w:val="%4."/>
      <w:lvlJc w:val="left"/>
      <w:pPr>
        <w:tabs>
          <w:tab w:val="num" w:pos="1680"/>
        </w:tabs>
        <w:ind w:left="1680" w:hanging="420"/>
      </w:pPr>
    </w:lvl>
    <w:lvl w:ilvl="4" w:tplc="7548C622" w:tentative="1">
      <w:start w:val="1"/>
      <w:numFmt w:val="lowerLetter"/>
      <w:lvlText w:val="%5)"/>
      <w:lvlJc w:val="left"/>
      <w:pPr>
        <w:tabs>
          <w:tab w:val="num" w:pos="2100"/>
        </w:tabs>
        <w:ind w:left="2100" w:hanging="420"/>
      </w:pPr>
    </w:lvl>
    <w:lvl w:ilvl="5" w:tplc="7F16E7FE" w:tentative="1">
      <w:start w:val="1"/>
      <w:numFmt w:val="lowerRoman"/>
      <w:lvlText w:val="%6."/>
      <w:lvlJc w:val="right"/>
      <w:pPr>
        <w:tabs>
          <w:tab w:val="num" w:pos="2520"/>
        </w:tabs>
        <w:ind w:left="2520" w:hanging="420"/>
      </w:pPr>
    </w:lvl>
    <w:lvl w:ilvl="6" w:tplc="7BB2F11E" w:tentative="1">
      <w:start w:val="1"/>
      <w:numFmt w:val="decimal"/>
      <w:lvlText w:val="%7."/>
      <w:lvlJc w:val="left"/>
      <w:pPr>
        <w:tabs>
          <w:tab w:val="num" w:pos="2940"/>
        </w:tabs>
        <w:ind w:left="2940" w:hanging="420"/>
      </w:pPr>
    </w:lvl>
    <w:lvl w:ilvl="7" w:tplc="C4686BC6" w:tentative="1">
      <w:start w:val="1"/>
      <w:numFmt w:val="lowerLetter"/>
      <w:lvlText w:val="%8)"/>
      <w:lvlJc w:val="left"/>
      <w:pPr>
        <w:tabs>
          <w:tab w:val="num" w:pos="3360"/>
        </w:tabs>
        <w:ind w:left="3360" w:hanging="420"/>
      </w:pPr>
    </w:lvl>
    <w:lvl w:ilvl="8" w:tplc="0D8E7B6E" w:tentative="1">
      <w:start w:val="1"/>
      <w:numFmt w:val="lowerRoman"/>
      <w:lvlText w:val="%9."/>
      <w:lvlJc w:val="right"/>
      <w:pPr>
        <w:tabs>
          <w:tab w:val="num" w:pos="3780"/>
        </w:tabs>
        <w:ind w:left="3780" w:hanging="420"/>
      </w:pPr>
    </w:lvl>
  </w:abstractNum>
  <w:num w:numId="1" w16cid:durableId="1456219656">
    <w:abstractNumId w:val="3"/>
  </w:num>
  <w:num w:numId="2" w16cid:durableId="661812199">
    <w:abstractNumId w:val="0"/>
  </w:num>
  <w:num w:numId="3" w16cid:durableId="950740950">
    <w:abstractNumId w:val="3"/>
  </w:num>
  <w:num w:numId="4" w16cid:durableId="1107234403">
    <w:abstractNumId w:val="1"/>
  </w:num>
  <w:num w:numId="5" w16cid:durableId="957447656">
    <w:abstractNumId w:val="2"/>
  </w:num>
  <w:num w:numId="6" w16cid:durableId="200165621">
    <w:abstractNumId w:val="5"/>
  </w:num>
  <w:num w:numId="7" w16cid:durableId="178703696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1" w:cryptProviderType="rsaFull" w:cryptAlgorithmClass="hash" w:cryptAlgorithmType="typeAny" w:cryptAlgorithmSid="4" w:cryptSpinCount="100000" w:hash="CfNcHEa4JGgMbY2WWfD00L0OP78=" w:salt="lh9nGgdaK29Ocz6Uw5W09Q=="/>
  <w:defaultTabStop w:val="72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962D7F"/>
    <w:rsid w:val="000006FC"/>
    <w:rsid w:val="00000EBD"/>
    <w:rsid w:val="000010C6"/>
    <w:rsid w:val="00001245"/>
    <w:rsid w:val="00001B94"/>
    <w:rsid w:val="00002285"/>
    <w:rsid w:val="000031EA"/>
    <w:rsid w:val="0000445E"/>
    <w:rsid w:val="00004DC8"/>
    <w:rsid w:val="00005378"/>
    <w:rsid w:val="00006A4C"/>
    <w:rsid w:val="00007F03"/>
    <w:rsid w:val="000103F0"/>
    <w:rsid w:val="00011416"/>
    <w:rsid w:val="00011C16"/>
    <w:rsid w:val="00012B11"/>
    <w:rsid w:val="000130BF"/>
    <w:rsid w:val="00013F1D"/>
    <w:rsid w:val="0001482D"/>
    <w:rsid w:val="0001537B"/>
    <w:rsid w:val="000154CA"/>
    <w:rsid w:val="00015547"/>
    <w:rsid w:val="00015C26"/>
    <w:rsid w:val="00016076"/>
    <w:rsid w:val="0001625A"/>
    <w:rsid w:val="00016447"/>
    <w:rsid w:val="00016650"/>
    <w:rsid w:val="000201FC"/>
    <w:rsid w:val="000212E5"/>
    <w:rsid w:val="00021601"/>
    <w:rsid w:val="00021794"/>
    <w:rsid w:val="000217D4"/>
    <w:rsid w:val="00022220"/>
    <w:rsid w:val="000227CA"/>
    <w:rsid w:val="00022ED2"/>
    <w:rsid w:val="000236E7"/>
    <w:rsid w:val="00023B18"/>
    <w:rsid w:val="00025058"/>
    <w:rsid w:val="00025249"/>
    <w:rsid w:val="00025A2A"/>
    <w:rsid w:val="000302B4"/>
    <w:rsid w:val="0003244F"/>
    <w:rsid w:val="0003293E"/>
    <w:rsid w:val="00033A1C"/>
    <w:rsid w:val="000352AA"/>
    <w:rsid w:val="00036AFE"/>
    <w:rsid w:val="0003771E"/>
    <w:rsid w:val="00037F81"/>
    <w:rsid w:val="00040697"/>
    <w:rsid w:val="00040D21"/>
    <w:rsid w:val="000434CB"/>
    <w:rsid w:val="00045BA0"/>
    <w:rsid w:val="000461A0"/>
    <w:rsid w:val="00046F6B"/>
    <w:rsid w:val="00047464"/>
    <w:rsid w:val="00047F02"/>
    <w:rsid w:val="000509E9"/>
    <w:rsid w:val="00050BDE"/>
    <w:rsid w:val="00050CB3"/>
    <w:rsid w:val="00050F53"/>
    <w:rsid w:val="0005357A"/>
    <w:rsid w:val="00053673"/>
    <w:rsid w:val="00053A4F"/>
    <w:rsid w:val="00054761"/>
    <w:rsid w:val="00054AEA"/>
    <w:rsid w:val="00055123"/>
    <w:rsid w:val="00055D49"/>
    <w:rsid w:val="00055EA7"/>
    <w:rsid w:val="0006080D"/>
    <w:rsid w:val="00061863"/>
    <w:rsid w:val="00061BB4"/>
    <w:rsid w:val="00061E18"/>
    <w:rsid w:val="00062041"/>
    <w:rsid w:val="000626AA"/>
    <w:rsid w:val="00062DAA"/>
    <w:rsid w:val="00063750"/>
    <w:rsid w:val="00063B92"/>
    <w:rsid w:val="0006443E"/>
    <w:rsid w:val="0006538A"/>
    <w:rsid w:val="000653E7"/>
    <w:rsid w:val="000662D6"/>
    <w:rsid w:val="0006697B"/>
    <w:rsid w:val="000670CC"/>
    <w:rsid w:val="00067385"/>
    <w:rsid w:val="00067E4E"/>
    <w:rsid w:val="00070648"/>
    <w:rsid w:val="00070EE5"/>
    <w:rsid w:val="00071612"/>
    <w:rsid w:val="000725F6"/>
    <w:rsid w:val="00072CE3"/>
    <w:rsid w:val="000730B3"/>
    <w:rsid w:val="0007378B"/>
    <w:rsid w:val="00073C70"/>
    <w:rsid w:val="00075C93"/>
    <w:rsid w:val="00075DAF"/>
    <w:rsid w:val="00076620"/>
    <w:rsid w:val="00077D19"/>
    <w:rsid w:val="00080674"/>
    <w:rsid w:val="0008133D"/>
    <w:rsid w:val="00083216"/>
    <w:rsid w:val="000848C0"/>
    <w:rsid w:val="00086FFF"/>
    <w:rsid w:val="0008722B"/>
    <w:rsid w:val="00090535"/>
    <w:rsid w:val="00090946"/>
    <w:rsid w:val="000914C5"/>
    <w:rsid w:val="000927B1"/>
    <w:rsid w:val="00093578"/>
    <w:rsid w:val="00093968"/>
    <w:rsid w:val="00093B9D"/>
    <w:rsid w:val="00094C26"/>
    <w:rsid w:val="00096D1F"/>
    <w:rsid w:val="00097909"/>
    <w:rsid w:val="00097B5E"/>
    <w:rsid w:val="000A03DA"/>
    <w:rsid w:val="000A08B5"/>
    <w:rsid w:val="000A0DD8"/>
    <w:rsid w:val="000A2A3C"/>
    <w:rsid w:val="000A3DA5"/>
    <w:rsid w:val="000A4150"/>
    <w:rsid w:val="000A5908"/>
    <w:rsid w:val="000A60DC"/>
    <w:rsid w:val="000A63F7"/>
    <w:rsid w:val="000A7A6D"/>
    <w:rsid w:val="000A7B2C"/>
    <w:rsid w:val="000B18BF"/>
    <w:rsid w:val="000B19BE"/>
    <w:rsid w:val="000B29D0"/>
    <w:rsid w:val="000B36C9"/>
    <w:rsid w:val="000B3AE1"/>
    <w:rsid w:val="000B3B51"/>
    <w:rsid w:val="000B5061"/>
    <w:rsid w:val="000B5AB9"/>
    <w:rsid w:val="000B71E4"/>
    <w:rsid w:val="000B7F9B"/>
    <w:rsid w:val="000C08F2"/>
    <w:rsid w:val="000C1AC8"/>
    <w:rsid w:val="000C2C3D"/>
    <w:rsid w:val="000C40A5"/>
    <w:rsid w:val="000C44D2"/>
    <w:rsid w:val="000C4B9A"/>
    <w:rsid w:val="000C54A6"/>
    <w:rsid w:val="000C6C20"/>
    <w:rsid w:val="000C6E5C"/>
    <w:rsid w:val="000D0119"/>
    <w:rsid w:val="000D07F0"/>
    <w:rsid w:val="000D21C7"/>
    <w:rsid w:val="000D2505"/>
    <w:rsid w:val="000D54C1"/>
    <w:rsid w:val="000D63EE"/>
    <w:rsid w:val="000E0A7A"/>
    <w:rsid w:val="000E0F03"/>
    <w:rsid w:val="000E13CC"/>
    <w:rsid w:val="000E167C"/>
    <w:rsid w:val="000E2113"/>
    <w:rsid w:val="000E24C0"/>
    <w:rsid w:val="000E2A4D"/>
    <w:rsid w:val="000E2DDB"/>
    <w:rsid w:val="000E33F9"/>
    <w:rsid w:val="000E3739"/>
    <w:rsid w:val="000E3DFF"/>
    <w:rsid w:val="000E4001"/>
    <w:rsid w:val="000E4860"/>
    <w:rsid w:val="000E5E0C"/>
    <w:rsid w:val="000E63B3"/>
    <w:rsid w:val="000E6B03"/>
    <w:rsid w:val="000E6F37"/>
    <w:rsid w:val="000E70CC"/>
    <w:rsid w:val="000F022F"/>
    <w:rsid w:val="000F0263"/>
    <w:rsid w:val="000F1A66"/>
    <w:rsid w:val="000F1AC7"/>
    <w:rsid w:val="000F1DB0"/>
    <w:rsid w:val="000F454A"/>
    <w:rsid w:val="000F4903"/>
    <w:rsid w:val="000F4DC7"/>
    <w:rsid w:val="000F6AAC"/>
    <w:rsid w:val="000F6ED5"/>
    <w:rsid w:val="000F7925"/>
    <w:rsid w:val="00100F09"/>
    <w:rsid w:val="0010142D"/>
    <w:rsid w:val="001015AF"/>
    <w:rsid w:val="00101DAA"/>
    <w:rsid w:val="001021FB"/>
    <w:rsid w:val="0010223D"/>
    <w:rsid w:val="0010242C"/>
    <w:rsid w:val="001031CD"/>
    <w:rsid w:val="00103632"/>
    <w:rsid w:val="0010364D"/>
    <w:rsid w:val="00103C5C"/>
    <w:rsid w:val="001043A8"/>
    <w:rsid w:val="00104E4D"/>
    <w:rsid w:val="00104F98"/>
    <w:rsid w:val="001062D8"/>
    <w:rsid w:val="00107744"/>
    <w:rsid w:val="0010784F"/>
    <w:rsid w:val="001111EF"/>
    <w:rsid w:val="00111C41"/>
    <w:rsid w:val="001120FA"/>
    <w:rsid w:val="0011270C"/>
    <w:rsid w:val="00112DD7"/>
    <w:rsid w:val="0011339F"/>
    <w:rsid w:val="00113980"/>
    <w:rsid w:val="00115952"/>
    <w:rsid w:val="00116874"/>
    <w:rsid w:val="0011730F"/>
    <w:rsid w:val="0012045C"/>
    <w:rsid w:val="001209FE"/>
    <w:rsid w:val="00120C44"/>
    <w:rsid w:val="00120D6C"/>
    <w:rsid w:val="00121231"/>
    <w:rsid w:val="001215DB"/>
    <w:rsid w:val="00121847"/>
    <w:rsid w:val="00121AF6"/>
    <w:rsid w:val="00121E37"/>
    <w:rsid w:val="00121F31"/>
    <w:rsid w:val="00123D85"/>
    <w:rsid w:val="00124FC9"/>
    <w:rsid w:val="001303CC"/>
    <w:rsid w:val="0013141E"/>
    <w:rsid w:val="001341B2"/>
    <w:rsid w:val="001361E9"/>
    <w:rsid w:val="0013651B"/>
    <w:rsid w:val="00136A72"/>
    <w:rsid w:val="00136F87"/>
    <w:rsid w:val="0013700B"/>
    <w:rsid w:val="00137759"/>
    <w:rsid w:val="00140C47"/>
    <w:rsid w:val="00141852"/>
    <w:rsid w:val="00141998"/>
    <w:rsid w:val="00141B43"/>
    <w:rsid w:val="00142C13"/>
    <w:rsid w:val="001436C0"/>
    <w:rsid w:val="00144092"/>
    <w:rsid w:val="00144B38"/>
    <w:rsid w:val="00144B6D"/>
    <w:rsid w:val="00144C52"/>
    <w:rsid w:val="00144E69"/>
    <w:rsid w:val="001452E2"/>
    <w:rsid w:val="001468D7"/>
    <w:rsid w:val="00146B82"/>
    <w:rsid w:val="00146C8B"/>
    <w:rsid w:val="00146FB6"/>
    <w:rsid w:val="001470A6"/>
    <w:rsid w:val="0014794B"/>
    <w:rsid w:val="001511F4"/>
    <w:rsid w:val="00151FEE"/>
    <w:rsid w:val="00152094"/>
    <w:rsid w:val="0015216A"/>
    <w:rsid w:val="001524FC"/>
    <w:rsid w:val="001538FC"/>
    <w:rsid w:val="0015431F"/>
    <w:rsid w:val="001547D1"/>
    <w:rsid w:val="00155535"/>
    <w:rsid w:val="00155D85"/>
    <w:rsid w:val="00155F14"/>
    <w:rsid w:val="001560EB"/>
    <w:rsid w:val="0015703A"/>
    <w:rsid w:val="00157111"/>
    <w:rsid w:val="0015725B"/>
    <w:rsid w:val="00157338"/>
    <w:rsid w:val="00160805"/>
    <w:rsid w:val="00160BED"/>
    <w:rsid w:val="00161462"/>
    <w:rsid w:val="001618C7"/>
    <w:rsid w:val="00161AF4"/>
    <w:rsid w:val="00162660"/>
    <w:rsid w:val="00163617"/>
    <w:rsid w:val="00164234"/>
    <w:rsid w:val="001700AE"/>
    <w:rsid w:val="00170E01"/>
    <w:rsid w:val="00171EB3"/>
    <w:rsid w:val="00172D79"/>
    <w:rsid w:val="00173173"/>
    <w:rsid w:val="00173558"/>
    <w:rsid w:val="00173D13"/>
    <w:rsid w:val="00174B9F"/>
    <w:rsid w:val="00174E19"/>
    <w:rsid w:val="001767D1"/>
    <w:rsid w:val="00176FA3"/>
    <w:rsid w:val="001770A4"/>
    <w:rsid w:val="00177580"/>
    <w:rsid w:val="00177D9E"/>
    <w:rsid w:val="00180196"/>
    <w:rsid w:val="00180574"/>
    <w:rsid w:val="001808FD"/>
    <w:rsid w:val="00180A56"/>
    <w:rsid w:val="0018139B"/>
    <w:rsid w:val="0018262D"/>
    <w:rsid w:val="0018269D"/>
    <w:rsid w:val="00183615"/>
    <w:rsid w:val="00183CA8"/>
    <w:rsid w:val="00183D03"/>
    <w:rsid w:val="001848E3"/>
    <w:rsid w:val="00184B58"/>
    <w:rsid w:val="001879F7"/>
    <w:rsid w:val="00187B28"/>
    <w:rsid w:val="00190CDB"/>
    <w:rsid w:val="00191F9B"/>
    <w:rsid w:val="00192201"/>
    <w:rsid w:val="00192521"/>
    <w:rsid w:val="00192542"/>
    <w:rsid w:val="001926DB"/>
    <w:rsid w:val="00192920"/>
    <w:rsid w:val="00193DFB"/>
    <w:rsid w:val="00194335"/>
    <w:rsid w:val="00194396"/>
    <w:rsid w:val="001951D7"/>
    <w:rsid w:val="001957B8"/>
    <w:rsid w:val="0019600E"/>
    <w:rsid w:val="00196586"/>
    <w:rsid w:val="00196E08"/>
    <w:rsid w:val="001A0252"/>
    <w:rsid w:val="001A1827"/>
    <w:rsid w:val="001A1995"/>
    <w:rsid w:val="001A1A8A"/>
    <w:rsid w:val="001A1F61"/>
    <w:rsid w:val="001A1F8F"/>
    <w:rsid w:val="001A2477"/>
    <w:rsid w:val="001A28B9"/>
    <w:rsid w:val="001A35A1"/>
    <w:rsid w:val="001A3634"/>
    <w:rsid w:val="001A3697"/>
    <w:rsid w:val="001A66E3"/>
    <w:rsid w:val="001A6D21"/>
    <w:rsid w:val="001A7023"/>
    <w:rsid w:val="001A7136"/>
    <w:rsid w:val="001A7603"/>
    <w:rsid w:val="001A7FD0"/>
    <w:rsid w:val="001B078E"/>
    <w:rsid w:val="001B2DBC"/>
    <w:rsid w:val="001B340F"/>
    <w:rsid w:val="001B47C3"/>
    <w:rsid w:val="001B491B"/>
    <w:rsid w:val="001B4F2A"/>
    <w:rsid w:val="001B534E"/>
    <w:rsid w:val="001B566C"/>
    <w:rsid w:val="001B5825"/>
    <w:rsid w:val="001B5DF2"/>
    <w:rsid w:val="001B6115"/>
    <w:rsid w:val="001B6D5D"/>
    <w:rsid w:val="001C0048"/>
    <w:rsid w:val="001C20CF"/>
    <w:rsid w:val="001C22DF"/>
    <w:rsid w:val="001C2C32"/>
    <w:rsid w:val="001C4138"/>
    <w:rsid w:val="001C54A8"/>
    <w:rsid w:val="001C5AE3"/>
    <w:rsid w:val="001C676A"/>
    <w:rsid w:val="001C7D03"/>
    <w:rsid w:val="001C7FD1"/>
    <w:rsid w:val="001D0714"/>
    <w:rsid w:val="001D128E"/>
    <w:rsid w:val="001D1464"/>
    <w:rsid w:val="001D1D98"/>
    <w:rsid w:val="001D1E06"/>
    <w:rsid w:val="001D2769"/>
    <w:rsid w:val="001D371C"/>
    <w:rsid w:val="001D436F"/>
    <w:rsid w:val="001D4385"/>
    <w:rsid w:val="001D5250"/>
    <w:rsid w:val="001D5FD0"/>
    <w:rsid w:val="001D739D"/>
    <w:rsid w:val="001E000A"/>
    <w:rsid w:val="001E028F"/>
    <w:rsid w:val="001E02CC"/>
    <w:rsid w:val="001E1758"/>
    <w:rsid w:val="001E208F"/>
    <w:rsid w:val="001E22E8"/>
    <w:rsid w:val="001E3002"/>
    <w:rsid w:val="001E3392"/>
    <w:rsid w:val="001E3A67"/>
    <w:rsid w:val="001E3B0E"/>
    <w:rsid w:val="001E4027"/>
    <w:rsid w:val="001E4A44"/>
    <w:rsid w:val="001E5CBF"/>
    <w:rsid w:val="001E6C05"/>
    <w:rsid w:val="001E7B34"/>
    <w:rsid w:val="001E7CA0"/>
    <w:rsid w:val="001E7FBE"/>
    <w:rsid w:val="001F04C4"/>
    <w:rsid w:val="001F0571"/>
    <w:rsid w:val="001F0832"/>
    <w:rsid w:val="001F0A9B"/>
    <w:rsid w:val="001F1DCC"/>
    <w:rsid w:val="001F35BC"/>
    <w:rsid w:val="001F6E24"/>
    <w:rsid w:val="001F6F52"/>
    <w:rsid w:val="001F71D4"/>
    <w:rsid w:val="001F74FE"/>
    <w:rsid w:val="001F7A07"/>
    <w:rsid w:val="00200213"/>
    <w:rsid w:val="0020066B"/>
    <w:rsid w:val="00201AEB"/>
    <w:rsid w:val="00203AFE"/>
    <w:rsid w:val="00203C08"/>
    <w:rsid w:val="00204405"/>
    <w:rsid w:val="00204BC2"/>
    <w:rsid w:val="0020588B"/>
    <w:rsid w:val="002059B5"/>
    <w:rsid w:val="00206453"/>
    <w:rsid w:val="00206B8F"/>
    <w:rsid w:val="00207E09"/>
    <w:rsid w:val="0021006F"/>
    <w:rsid w:val="0021050A"/>
    <w:rsid w:val="002113CC"/>
    <w:rsid w:val="002123F0"/>
    <w:rsid w:val="00212693"/>
    <w:rsid w:val="00212F1C"/>
    <w:rsid w:val="00213558"/>
    <w:rsid w:val="0021355E"/>
    <w:rsid w:val="002142B3"/>
    <w:rsid w:val="002145E6"/>
    <w:rsid w:val="0021487B"/>
    <w:rsid w:val="002148C5"/>
    <w:rsid w:val="002179E2"/>
    <w:rsid w:val="0022025D"/>
    <w:rsid w:val="0022278A"/>
    <w:rsid w:val="00223C69"/>
    <w:rsid w:val="00224170"/>
    <w:rsid w:val="00224403"/>
    <w:rsid w:val="00224A0F"/>
    <w:rsid w:val="00225A85"/>
    <w:rsid w:val="0022628F"/>
    <w:rsid w:val="00226DC9"/>
    <w:rsid w:val="00226EF1"/>
    <w:rsid w:val="0022714C"/>
    <w:rsid w:val="00227282"/>
    <w:rsid w:val="00227824"/>
    <w:rsid w:val="00227E74"/>
    <w:rsid w:val="002309A5"/>
    <w:rsid w:val="00230DD8"/>
    <w:rsid w:val="002312B2"/>
    <w:rsid w:val="00231D4A"/>
    <w:rsid w:val="00232A7B"/>
    <w:rsid w:val="00234143"/>
    <w:rsid w:val="002342C0"/>
    <w:rsid w:val="00235C17"/>
    <w:rsid w:val="0023658E"/>
    <w:rsid w:val="00237338"/>
    <w:rsid w:val="002401E7"/>
    <w:rsid w:val="00240F51"/>
    <w:rsid w:val="002446E7"/>
    <w:rsid w:val="002454C2"/>
    <w:rsid w:val="0024574F"/>
    <w:rsid w:val="00246522"/>
    <w:rsid w:val="002504DE"/>
    <w:rsid w:val="0025062D"/>
    <w:rsid w:val="00251461"/>
    <w:rsid w:val="002524BC"/>
    <w:rsid w:val="0025296F"/>
    <w:rsid w:val="00252EFE"/>
    <w:rsid w:val="0025325F"/>
    <w:rsid w:val="002532FD"/>
    <w:rsid w:val="002533EE"/>
    <w:rsid w:val="00253D2A"/>
    <w:rsid w:val="002547F0"/>
    <w:rsid w:val="00254E0D"/>
    <w:rsid w:val="00254E5A"/>
    <w:rsid w:val="00255CEA"/>
    <w:rsid w:val="0025615B"/>
    <w:rsid w:val="00256C5A"/>
    <w:rsid w:val="00256F9F"/>
    <w:rsid w:val="00256FFD"/>
    <w:rsid w:val="00257240"/>
    <w:rsid w:val="002577CE"/>
    <w:rsid w:val="0025797D"/>
    <w:rsid w:val="00260E8F"/>
    <w:rsid w:val="00263B61"/>
    <w:rsid w:val="00264BD7"/>
    <w:rsid w:val="0026533C"/>
    <w:rsid w:val="00265A22"/>
    <w:rsid w:val="00266277"/>
    <w:rsid w:val="00266611"/>
    <w:rsid w:val="00266682"/>
    <w:rsid w:val="002669BF"/>
    <w:rsid w:val="00266ACD"/>
    <w:rsid w:val="002673A7"/>
    <w:rsid w:val="002675C5"/>
    <w:rsid w:val="002710F3"/>
    <w:rsid w:val="002714A0"/>
    <w:rsid w:val="0027193A"/>
    <w:rsid w:val="00271A87"/>
    <w:rsid w:val="00273A92"/>
    <w:rsid w:val="00274B93"/>
    <w:rsid w:val="0027510D"/>
    <w:rsid w:val="0027525E"/>
    <w:rsid w:val="002768E6"/>
    <w:rsid w:val="00276EF9"/>
    <w:rsid w:val="00277037"/>
    <w:rsid w:val="0027713A"/>
    <w:rsid w:val="0027763D"/>
    <w:rsid w:val="00277818"/>
    <w:rsid w:val="002807D5"/>
    <w:rsid w:val="00281857"/>
    <w:rsid w:val="00282141"/>
    <w:rsid w:val="0028285E"/>
    <w:rsid w:val="00282F50"/>
    <w:rsid w:val="0028380E"/>
    <w:rsid w:val="002842C4"/>
    <w:rsid w:val="002845CB"/>
    <w:rsid w:val="00284A53"/>
    <w:rsid w:val="0028515D"/>
    <w:rsid w:val="002853BD"/>
    <w:rsid w:val="00285736"/>
    <w:rsid w:val="00285C0D"/>
    <w:rsid w:val="002874FE"/>
    <w:rsid w:val="0028766D"/>
    <w:rsid w:val="00287B0B"/>
    <w:rsid w:val="002902EE"/>
    <w:rsid w:val="00290BA1"/>
    <w:rsid w:val="002910DA"/>
    <w:rsid w:val="00291C07"/>
    <w:rsid w:val="00292089"/>
    <w:rsid w:val="00292CF5"/>
    <w:rsid w:val="002944FE"/>
    <w:rsid w:val="00294521"/>
    <w:rsid w:val="00295019"/>
    <w:rsid w:val="002958C3"/>
    <w:rsid w:val="0029653A"/>
    <w:rsid w:val="00296C2E"/>
    <w:rsid w:val="002971F5"/>
    <w:rsid w:val="00297DA3"/>
    <w:rsid w:val="002A0D07"/>
    <w:rsid w:val="002A0D75"/>
    <w:rsid w:val="002A1A4F"/>
    <w:rsid w:val="002A2554"/>
    <w:rsid w:val="002A2E3F"/>
    <w:rsid w:val="002A2E50"/>
    <w:rsid w:val="002A3126"/>
    <w:rsid w:val="002A367B"/>
    <w:rsid w:val="002A3B49"/>
    <w:rsid w:val="002A3E12"/>
    <w:rsid w:val="002A4243"/>
    <w:rsid w:val="002A42F0"/>
    <w:rsid w:val="002A556E"/>
    <w:rsid w:val="002A6583"/>
    <w:rsid w:val="002A683B"/>
    <w:rsid w:val="002B07CE"/>
    <w:rsid w:val="002B0DE0"/>
    <w:rsid w:val="002B1ADD"/>
    <w:rsid w:val="002B1CFE"/>
    <w:rsid w:val="002B1F87"/>
    <w:rsid w:val="002B2090"/>
    <w:rsid w:val="002B2598"/>
    <w:rsid w:val="002B3E92"/>
    <w:rsid w:val="002B4007"/>
    <w:rsid w:val="002B4671"/>
    <w:rsid w:val="002B4868"/>
    <w:rsid w:val="002B4C51"/>
    <w:rsid w:val="002B4F87"/>
    <w:rsid w:val="002B5104"/>
    <w:rsid w:val="002B566B"/>
    <w:rsid w:val="002B6B01"/>
    <w:rsid w:val="002B7B29"/>
    <w:rsid w:val="002C01AE"/>
    <w:rsid w:val="002C132C"/>
    <w:rsid w:val="002C17FC"/>
    <w:rsid w:val="002C187D"/>
    <w:rsid w:val="002C1A92"/>
    <w:rsid w:val="002C1F52"/>
    <w:rsid w:val="002C22DB"/>
    <w:rsid w:val="002C2DA9"/>
    <w:rsid w:val="002C2E4B"/>
    <w:rsid w:val="002C374E"/>
    <w:rsid w:val="002C49C5"/>
    <w:rsid w:val="002C4B27"/>
    <w:rsid w:val="002C4BBE"/>
    <w:rsid w:val="002C5AB3"/>
    <w:rsid w:val="002C61AE"/>
    <w:rsid w:val="002C7CB1"/>
    <w:rsid w:val="002D0063"/>
    <w:rsid w:val="002D1E12"/>
    <w:rsid w:val="002D3108"/>
    <w:rsid w:val="002D3855"/>
    <w:rsid w:val="002D4924"/>
    <w:rsid w:val="002D5F67"/>
    <w:rsid w:val="002D6A32"/>
    <w:rsid w:val="002D7414"/>
    <w:rsid w:val="002D7D2D"/>
    <w:rsid w:val="002E106A"/>
    <w:rsid w:val="002E10AB"/>
    <w:rsid w:val="002E1AEB"/>
    <w:rsid w:val="002E2268"/>
    <w:rsid w:val="002E2FB8"/>
    <w:rsid w:val="002E4E0B"/>
    <w:rsid w:val="002E54D5"/>
    <w:rsid w:val="002E5808"/>
    <w:rsid w:val="002E58D3"/>
    <w:rsid w:val="002E5A19"/>
    <w:rsid w:val="002E5BEA"/>
    <w:rsid w:val="002E5FCC"/>
    <w:rsid w:val="002E64C0"/>
    <w:rsid w:val="002E6BA6"/>
    <w:rsid w:val="002E6DCA"/>
    <w:rsid w:val="002E6DF6"/>
    <w:rsid w:val="002E794C"/>
    <w:rsid w:val="002E7971"/>
    <w:rsid w:val="002F1670"/>
    <w:rsid w:val="002F2064"/>
    <w:rsid w:val="002F2838"/>
    <w:rsid w:val="002F2F00"/>
    <w:rsid w:val="002F33DF"/>
    <w:rsid w:val="002F3FC0"/>
    <w:rsid w:val="002F4B7E"/>
    <w:rsid w:val="002F51C0"/>
    <w:rsid w:val="002F587B"/>
    <w:rsid w:val="002F5BB8"/>
    <w:rsid w:val="002F5BD9"/>
    <w:rsid w:val="002F6FA1"/>
    <w:rsid w:val="002F7478"/>
    <w:rsid w:val="003005CD"/>
    <w:rsid w:val="00300A6B"/>
    <w:rsid w:val="003022AC"/>
    <w:rsid w:val="00302FD6"/>
    <w:rsid w:val="0030407A"/>
    <w:rsid w:val="003054A3"/>
    <w:rsid w:val="0030692E"/>
    <w:rsid w:val="0030699C"/>
    <w:rsid w:val="003070E3"/>
    <w:rsid w:val="0030722C"/>
    <w:rsid w:val="00310716"/>
    <w:rsid w:val="00310C96"/>
    <w:rsid w:val="00311386"/>
    <w:rsid w:val="0031142E"/>
    <w:rsid w:val="00312449"/>
    <w:rsid w:val="00315783"/>
    <w:rsid w:val="00316831"/>
    <w:rsid w:val="00316D4C"/>
    <w:rsid w:val="003175E0"/>
    <w:rsid w:val="00320391"/>
    <w:rsid w:val="003218ED"/>
    <w:rsid w:val="003223A3"/>
    <w:rsid w:val="00322B61"/>
    <w:rsid w:val="00324143"/>
    <w:rsid w:val="00324EAA"/>
    <w:rsid w:val="003251DB"/>
    <w:rsid w:val="00325BE7"/>
    <w:rsid w:val="003265EF"/>
    <w:rsid w:val="00326AAE"/>
    <w:rsid w:val="00327168"/>
    <w:rsid w:val="003277AD"/>
    <w:rsid w:val="00327B19"/>
    <w:rsid w:val="0033053E"/>
    <w:rsid w:val="0033080B"/>
    <w:rsid w:val="003309D4"/>
    <w:rsid w:val="00330A7C"/>
    <w:rsid w:val="00331193"/>
    <w:rsid w:val="0033366C"/>
    <w:rsid w:val="0033413F"/>
    <w:rsid w:val="00334C97"/>
    <w:rsid w:val="00335430"/>
    <w:rsid w:val="0033558B"/>
    <w:rsid w:val="003366AD"/>
    <w:rsid w:val="003366BB"/>
    <w:rsid w:val="003378B2"/>
    <w:rsid w:val="00337DA2"/>
    <w:rsid w:val="0034027E"/>
    <w:rsid w:val="003403B5"/>
    <w:rsid w:val="003406FE"/>
    <w:rsid w:val="00340B73"/>
    <w:rsid w:val="00342781"/>
    <w:rsid w:val="00342964"/>
    <w:rsid w:val="00342ABE"/>
    <w:rsid w:val="003430EE"/>
    <w:rsid w:val="00345599"/>
    <w:rsid w:val="00345D43"/>
    <w:rsid w:val="00345DFA"/>
    <w:rsid w:val="00345FFF"/>
    <w:rsid w:val="0034610C"/>
    <w:rsid w:val="003461D1"/>
    <w:rsid w:val="00346661"/>
    <w:rsid w:val="00350561"/>
    <w:rsid w:val="00351107"/>
    <w:rsid w:val="00351528"/>
    <w:rsid w:val="0035169F"/>
    <w:rsid w:val="00351AFD"/>
    <w:rsid w:val="00351F6C"/>
    <w:rsid w:val="00352C46"/>
    <w:rsid w:val="00352E5F"/>
    <w:rsid w:val="003533D4"/>
    <w:rsid w:val="003544C9"/>
    <w:rsid w:val="00355BAF"/>
    <w:rsid w:val="00355BBC"/>
    <w:rsid w:val="00356575"/>
    <w:rsid w:val="00357809"/>
    <w:rsid w:val="003613FE"/>
    <w:rsid w:val="00361CA4"/>
    <w:rsid w:val="003621E3"/>
    <w:rsid w:val="00365152"/>
    <w:rsid w:val="003661C7"/>
    <w:rsid w:val="003664F0"/>
    <w:rsid w:val="00367C0B"/>
    <w:rsid w:val="003705D6"/>
    <w:rsid w:val="00370853"/>
    <w:rsid w:val="00370F0A"/>
    <w:rsid w:val="0037122C"/>
    <w:rsid w:val="00371767"/>
    <w:rsid w:val="003721B8"/>
    <w:rsid w:val="0037430D"/>
    <w:rsid w:val="00374794"/>
    <w:rsid w:val="00374A22"/>
    <w:rsid w:val="00374CB5"/>
    <w:rsid w:val="00375005"/>
    <w:rsid w:val="003753AB"/>
    <w:rsid w:val="00375AA6"/>
    <w:rsid w:val="00376AD1"/>
    <w:rsid w:val="00377594"/>
    <w:rsid w:val="00377726"/>
    <w:rsid w:val="00382E25"/>
    <w:rsid w:val="00385445"/>
    <w:rsid w:val="0038597A"/>
    <w:rsid w:val="00385CFD"/>
    <w:rsid w:val="00386378"/>
    <w:rsid w:val="00390A90"/>
    <w:rsid w:val="00391148"/>
    <w:rsid w:val="00391E81"/>
    <w:rsid w:val="0039216F"/>
    <w:rsid w:val="00393167"/>
    <w:rsid w:val="003944C5"/>
    <w:rsid w:val="00394FA1"/>
    <w:rsid w:val="0039650F"/>
    <w:rsid w:val="003971B9"/>
    <w:rsid w:val="003972E4"/>
    <w:rsid w:val="003979A8"/>
    <w:rsid w:val="003A07D8"/>
    <w:rsid w:val="003A0C9E"/>
    <w:rsid w:val="003A177D"/>
    <w:rsid w:val="003A259F"/>
    <w:rsid w:val="003A4323"/>
    <w:rsid w:val="003A4E16"/>
    <w:rsid w:val="003A7E9D"/>
    <w:rsid w:val="003A7EB1"/>
    <w:rsid w:val="003A7F56"/>
    <w:rsid w:val="003B0313"/>
    <w:rsid w:val="003B0604"/>
    <w:rsid w:val="003B0CC9"/>
    <w:rsid w:val="003B1150"/>
    <w:rsid w:val="003B1C04"/>
    <w:rsid w:val="003B1F11"/>
    <w:rsid w:val="003B2D81"/>
    <w:rsid w:val="003B3CC6"/>
    <w:rsid w:val="003B45B3"/>
    <w:rsid w:val="003B494B"/>
    <w:rsid w:val="003B5D61"/>
    <w:rsid w:val="003B5F99"/>
    <w:rsid w:val="003B609B"/>
    <w:rsid w:val="003B720D"/>
    <w:rsid w:val="003B7FA9"/>
    <w:rsid w:val="003C055C"/>
    <w:rsid w:val="003C0CCC"/>
    <w:rsid w:val="003C2855"/>
    <w:rsid w:val="003C2B48"/>
    <w:rsid w:val="003C330C"/>
    <w:rsid w:val="003C3AB4"/>
    <w:rsid w:val="003C43B4"/>
    <w:rsid w:val="003C4DDD"/>
    <w:rsid w:val="003C5983"/>
    <w:rsid w:val="003C6747"/>
    <w:rsid w:val="003C6A27"/>
    <w:rsid w:val="003C6E7B"/>
    <w:rsid w:val="003C707C"/>
    <w:rsid w:val="003C7860"/>
    <w:rsid w:val="003D00A0"/>
    <w:rsid w:val="003D03E3"/>
    <w:rsid w:val="003D0413"/>
    <w:rsid w:val="003D07E7"/>
    <w:rsid w:val="003D20C3"/>
    <w:rsid w:val="003D38A6"/>
    <w:rsid w:val="003D5215"/>
    <w:rsid w:val="003D5383"/>
    <w:rsid w:val="003D65B3"/>
    <w:rsid w:val="003D65EF"/>
    <w:rsid w:val="003E14BB"/>
    <w:rsid w:val="003E3263"/>
    <w:rsid w:val="003E339D"/>
    <w:rsid w:val="003E33D5"/>
    <w:rsid w:val="003E5085"/>
    <w:rsid w:val="003E5303"/>
    <w:rsid w:val="003E6446"/>
    <w:rsid w:val="003E6620"/>
    <w:rsid w:val="003E752B"/>
    <w:rsid w:val="003E7922"/>
    <w:rsid w:val="003E7ACD"/>
    <w:rsid w:val="003F20DD"/>
    <w:rsid w:val="003F2891"/>
    <w:rsid w:val="003F2A70"/>
    <w:rsid w:val="003F2BD3"/>
    <w:rsid w:val="003F2DE3"/>
    <w:rsid w:val="003F3EBC"/>
    <w:rsid w:val="003F52E4"/>
    <w:rsid w:val="003F6144"/>
    <w:rsid w:val="0040000C"/>
    <w:rsid w:val="004001BF"/>
    <w:rsid w:val="00400768"/>
    <w:rsid w:val="00401821"/>
    <w:rsid w:val="00401823"/>
    <w:rsid w:val="00401C7A"/>
    <w:rsid w:val="00401F31"/>
    <w:rsid w:val="004020D8"/>
    <w:rsid w:val="00402801"/>
    <w:rsid w:val="00402EC5"/>
    <w:rsid w:val="0040370A"/>
    <w:rsid w:val="00403A33"/>
    <w:rsid w:val="00403A39"/>
    <w:rsid w:val="00403D55"/>
    <w:rsid w:val="004045CF"/>
    <w:rsid w:val="00404CF1"/>
    <w:rsid w:val="0040682E"/>
    <w:rsid w:val="004069A8"/>
    <w:rsid w:val="004069D2"/>
    <w:rsid w:val="00406C30"/>
    <w:rsid w:val="0040725E"/>
    <w:rsid w:val="004072C0"/>
    <w:rsid w:val="004074E1"/>
    <w:rsid w:val="00410003"/>
    <w:rsid w:val="004100A9"/>
    <w:rsid w:val="00412F39"/>
    <w:rsid w:val="004137F1"/>
    <w:rsid w:val="00413CD8"/>
    <w:rsid w:val="004143A8"/>
    <w:rsid w:val="004145A7"/>
    <w:rsid w:val="00414A9A"/>
    <w:rsid w:val="004161E5"/>
    <w:rsid w:val="0041627B"/>
    <w:rsid w:val="0041665B"/>
    <w:rsid w:val="00416BBD"/>
    <w:rsid w:val="00417305"/>
    <w:rsid w:val="0041732F"/>
    <w:rsid w:val="004178FB"/>
    <w:rsid w:val="0042152C"/>
    <w:rsid w:val="0042172C"/>
    <w:rsid w:val="004217E5"/>
    <w:rsid w:val="00421ED5"/>
    <w:rsid w:val="0042468D"/>
    <w:rsid w:val="004256DB"/>
    <w:rsid w:val="00427B80"/>
    <w:rsid w:val="00431751"/>
    <w:rsid w:val="00432224"/>
    <w:rsid w:val="004326DF"/>
    <w:rsid w:val="004328C4"/>
    <w:rsid w:val="00432942"/>
    <w:rsid w:val="00433417"/>
    <w:rsid w:val="004334EA"/>
    <w:rsid w:val="004335A4"/>
    <w:rsid w:val="0043612C"/>
    <w:rsid w:val="00436195"/>
    <w:rsid w:val="00436B47"/>
    <w:rsid w:val="00437740"/>
    <w:rsid w:val="004377C9"/>
    <w:rsid w:val="00441A0F"/>
    <w:rsid w:val="00442E1B"/>
    <w:rsid w:val="00442EA1"/>
    <w:rsid w:val="004444FE"/>
    <w:rsid w:val="0044490B"/>
    <w:rsid w:val="004451BD"/>
    <w:rsid w:val="004451DE"/>
    <w:rsid w:val="0044609B"/>
    <w:rsid w:val="004460A2"/>
    <w:rsid w:val="004460F4"/>
    <w:rsid w:val="004461FE"/>
    <w:rsid w:val="004462D0"/>
    <w:rsid w:val="004466A3"/>
    <w:rsid w:val="004501FA"/>
    <w:rsid w:val="004520C9"/>
    <w:rsid w:val="004521BC"/>
    <w:rsid w:val="00452AF8"/>
    <w:rsid w:val="00452C37"/>
    <w:rsid w:val="00452D9B"/>
    <w:rsid w:val="004533FC"/>
    <w:rsid w:val="004535C5"/>
    <w:rsid w:val="004537BF"/>
    <w:rsid w:val="0045469F"/>
    <w:rsid w:val="004549FB"/>
    <w:rsid w:val="004568D4"/>
    <w:rsid w:val="00456F3E"/>
    <w:rsid w:val="00457C19"/>
    <w:rsid w:val="00457F08"/>
    <w:rsid w:val="00462154"/>
    <w:rsid w:val="0046264A"/>
    <w:rsid w:val="004626FA"/>
    <w:rsid w:val="00462AB7"/>
    <w:rsid w:val="0046332B"/>
    <w:rsid w:val="00463E2D"/>
    <w:rsid w:val="004640C7"/>
    <w:rsid w:val="00464629"/>
    <w:rsid w:val="004646ED"/>
    <w:rsid w:val="00464AA2"/>
    <w:rsid w:val="004658A3"/>
    <w:rsid w:val="00465B26"/>
    <w:rsid w:val="00466103"/>
    <w:rsid w:val="00466494"/>
    <w:rsid w:val="004672A4"/>
    <w:rsid w:val="00470465"/>
    <w:rsid w:val="00471806"/>
    <w:rsid w:val="00471F5F"/>
    <w:rsid w:val="004725EF"/>
    <w:rsid w:val="00472A0F"/>
    <w:rsid w:val="00472D0E"/>
    <w:rsid w:val="0047373E"/>
    <w:rsid w:val="00475386"/>
    <w:rsid w:val="0047665B"/>
    <w:rsid w:val="00477CD7"/>
    <w:rsid w:val="0048028F"/>
    <w:rsid w:val="0048187D"/>
    <w:rsid w:val="004834C7"/>
    <w:rsid w:val="00483B7D"/>
    <w:rsid w:val="004844A8"/>
    <w:rsid w:val="004855F6"/>
    <w:rsid w:val="00485D57"/>
    <w:rsid w:val="00486494"/>
    <w:rsid w:val="00486A91"/>
    <w:rsid w:val="004878F1"/>
    <w:rsid w:val="00487974"/>
    <w:rsid w:val="0049026A"/>
    <w:rsid w:val="004904BB"/>
    <w:rsid w:val="004905BA"/>
    <w:rsid w:val="00491577"/>
    <w:rsid w:val="00492404"/>
    <w:rsid w:val="00492C8C"/>
    <w:rsid w:val="00493959"/>
    <w:rsid w:val="00493B17"/>
    <w:rsid w:val="00495679"/>
    <w:rsid w:val="00495928"/>
    <w:rsid w:val="0049683B"/>
    <w:rsid w:val="004A046A"/>
    <w:rsid w:val="004A064D"/>
    <w:rsid w:val="004A15EA"/>
    <w:rsid w:val="004A1E22"/>
    <w:rsid w:val="004A25FB"/>
    <w:rsid w:val="004A2BFF"/>
    <w:rsid w:val="004A445A"/>
    <w:rsid w:val="004A4886"/>
    <w:rsid w:val="004A53C2"/>
    <w:rsid w:val="004A61E4"/>
    <w:rsid w:val="004A6C7C"/>
    <w:rsid w:val="004A7AB3"/>
    <w:rsid w:val="004A7D16"/>
    <w:rsid w:val="004B0104"/>
    <w:rsid w:val="004B09EA"/>
    <w:rsid w:val="004B0BBB"/>
    <w:rsid w:val="004B1AFE"/>
    <w:rsid w:val="004B2C0D"/>
    <w:rsid w:val="004B2F86"/>
    <w:rsid w:val="004B3AD9"/>
    <w:rsid w:val="004B46E5"/>
    <w:rsid w:val="004B4974"/>
    <w:rsid w:val="004B5E05"/>
    <w:rsid w:val="004C02F4"/>
    <w:rsid w:val="004C1AE4"/>
    <w:rsid w:val="004C1DC4"/>
    <w:rsid w:val="004C263A"/>
    <w:rsid w:val="004C2F19"/>
    <w:rsid w:val="004C2F4D"/>
    <w:rsid w:val="004C3368"/>
    <w:rsid w:val="004C3CD4"/>
    <w:rsid w:val="004C3EAB"/>
    <w:rsid w:val="004C5480"/>
    <w:rsid w:val="004C5527"/>
    <w:rsid w:val="004C64E2"/>
    <w:rsid w:val="004C651A"/>
    <w:rsid w:val="004C67A6"/>
    <w:rsid w:val="004C6AC2"/>
    <w:rsid w:val="004C7C56"/>
    <w:rsid w:val="004D0058"/>
    <w:rsid w:val="004D03C8"/>
    <w:rsid w:val="004D1404"/>
    <w:rsid w:val="004D27CD"/>
    <w:rsid w:val="004D494D"/>
    <w:rsid w:val="004D54A9"/>
    <w:rsid w:val="004D6222"/>
    <w:rsid w:val="004D6DE8"/>
    <w:rsid w:val="004D6FA0"/>
    <w:rsid w:val="004D7BB6"/>
    <w:rsid w:val="004D7DD7"/>
    <w:rsid w:val="004E0591"/>
    <w:rsid w:val="004E0616"/>
    <w:rsid w:val="004E0E42"/>
    <w:rsid w:val="004E10AF"/>
    <w:rsid w:val="004E2219"/>
    <w:rsid w:val="004E2383"/>
    <w:rsid w:val="004E4BB5"/>
    <w:rsid w:val="004E5185"/>
    <w:rsid w:val="004E51E4"/>
    <w:rsid w:val="004E560B"/>
    <w:rsid w:val="004E5BFA"/>
    <w:rsid w:val="004E67D4"/>
    <w:rsid w:val="004E7300"/>
    <w:rsid w:val="004E739F"/>
    <w:rsid w:val="004E756A"/>
    <w:rsid w:val="004E7613"/>
    <w:rsid w:val="004E778F"/>
    <w:rsid w:val="004E7E7E"/>
    <w:rsid w:val="004F0013"/>
    <w:rsid w:val="004F16FA"/>
    <w:rsid w:val="004F2627"/>
    <w:rsid w:val="004F2BE1"/>
    <w:rsid w:val="004F4430"/>
    <w:rsid w:val="004F55DC"/>
    <w:rsid w:val="004F5CC5"/>
    <w:rsid w:val="004F625F"/>
    <w:rsid w:val="004F6CCB"/>
    <w:rsid w:val="004F6FF9"/>
    <w:rsid w:val="00501869"/>
    <w:rsid w:val="00502CC5"/>
    <w:rsid w:val="00503DE2"/>
    <w:rsid w:val="0050413C"/>
    <w:rsid w:val="005054AF"/>
    <w:rsid w:val="00505F7D"/>
    <w:rsid w:val="005071B3"/>
    <w:rsid w:val="005076A8"/>
    <w:rsid w:val="0050772B"/>
    <w:rsid w:val="0050791C"/>
    <w:rsid w:val="00507E3D"/>
    <w:rsid w:val="005120A7"/>
    <w:rsid w:val="005124F8"/>
    <w:rsid w:val="00512620"/>
    <w:rsid w:val="00512D77"/>
    <w:rsid w:val="00513665"/>
    <w:rsid w:val="005139D2"/>
    <w:rsid w:val="00514A2B"/>
    <w:rsid w:val="00514AF3"/>
    <w:rsid w:val="0051537F"/>
    <w:rsid w:val="00515622"/>
    <w:rsid w:val="00516584"/>
    <w:rsid w:val="005169F1"/>
    <w:rsid w:val="00517597"/>
    <w:rsid w:val="0052017B"/>
    <w:rsid w:val="00520A9F"/>
    <w:rsid w:val="00520B24"/>
    <w:rsid w:val="0052124B"/>
    <w:rsid w:val="00521E8D"/>
    <w:rsid w:val="0052216C"/>
    <w:rsid w:val="00522742"/>
    <w:rsid w:val="0052278F"/>
    <w:rsid w:val="0052286A"/>
    <w:rsid w:val="00522FC7"/>
    <w:rsid w:val="00524358"/>
    <w:rsid w:val="005249AF"/>
    <w:rsid w:val="00524A65"/>
    <w:rsid w:val="0052506B"/>
    <w:rsid w:val="005256FB"/>
    <w:rsid w:val="00525833"/>
    <w:rsid w:val="00525F06"/>
    <w:rsid w:val="00526988"/>
    <w:rsid w:val="005278FE"/>
    <w:rsid w:val="00531C32"/>
    <w:rsid w:val="00532535"/>
    <w:rsid w:val="005337C1"/>
    <w:rsid w:val="00534F22"/>
    <w:rsid w:val="005377C1"/>
    <w:rsid w:val="005413A9"/>
    <w:rsid w:val="00541C19"/>
    <w:rsid w:val="00542273"/>
    <w:rsid w:val="005427DB"/>
    <w:rsid w:val="00542BD5"/>
    <w:rsid w:val="00542F6C"/>
    <w:rsid w:val="005433BE"/>
    <w:rsid w:val="0054374E"/>
    <w:rsid w:val="00543913"/>
    <w:rsid w:val="00543CF1"/>
    <w:rsid w:val="00543E73"/>
    <w:rsid w:val="00545EF5"/>
    <w:rsid w:val="00546296"/>
    <w:rsid w:val="00546F00"/>
    <w:rsid w:val="0054705F"/>
    <w:rsid w:val="00547972"/>
    <w:rsid w:val="00547D14"/>
    <w:rsid w:val="00547FA8"/>
    <w:rsid w:val="00550195"/>
    <w:rsid w:val="005505C6"/>
    <w:rsid w:val="00550AE4"/>
    <w:rsid w:val="00550B03"/>
    <w:rsid w:val="00552221"/>
    <w:rsid w:val="00553134"/>
    <w:rsid w:val="00553CBD"/>
    <w:rsid w:val="00555028"/>
    <w:rsid w:val="00555422"/>
    <w:rsid w:val="00556AE3"/>
    <w:rsid w:val="00556C6C"/>
    <w:rsid w:val="005602ED"/>
    <w:rsid w:val="00560CE6"/>
    <w:rsid w:val="00561276"/>
    <w:rsid w:val="00561D02"/>
    <w:rsid w:val="00563601"/>
    <w:rsid w:val="005639E2"/>
    <w:rsid w:val="00564980"/>
    <w:rsid w:val="00565200"/>
    <w:rsid w:val="00565EAF"/>
    <w:rsid w:val="0056630E"/>
    <w:rsid w:val="005669F2"/>
    <w:rsid w:val="00566AB1"/>
    <w:rsid w:val="00567B06"/>
    <w:rsid w:val="00567E53"/>
    <w:rsid w:val="00567E8C"/>
    <w:rsid w:val="0057036C"/>
    <w:rsid w:val="00571AB4"/>
    <w:rsid w:val="005721A5"/>
    <w:rsid w:val="005726D2"/>
    <w:rsid w:val="00573009"/>
    <w:rsid w:val="00573B24"/>
    <w:rsid w:val="0057416E"/>
    <w:rsid w:val="0057426D"/>
    <w:rsid w:val="005754CB"/>
    <w:rsid w:val="00576664"/>
    <w:rsid w:val="0058120C"/>
    <w:rsid w:val="005818BA"/>
    <w:rsid w:val="00582DEA"/>
    <w:rsid w:val="00583C31"/>
    <w:rsid w:val="00584588"/>
    <w:rsid w:val="0058650F"/>
    <w:rsid w:val="005869E1"/>
    <w:rsid w:val="00586ABE"/>
    <w:rsid w:val="00587284"/>
    <w:rsid w:val="00591C1B"/>
    <w:rsid w:val="00592AC9"/>
    <w:rsid w:val="00593D59"/>
    <w:rsid w:val="005948ED"/>
    <w:rsid w:val="00596252"/>
    <w:rsid w:val="005970A8"/>
    <w:rsid w:val="0059736B"/>
    <w:rsid w:val="005A014F"/>
    <w:rsid w:val="005A0962"/>
    <w:rsid w:val="005A10D4"/>
    <w:rsid w:val="005A1ECF"/>
    <w:rsid w:val="005A2BC8"/>
    <w:rsid w:val="005A302E"/>
    <w:rsid w:val="005A40EF"/>
    <w:rsid w:val="005A4B68"/>
    <w:rsid w:val="005A5167"/>
    <w:rsid w:val="005A58D3"/>
    <w:rsid w:val="005A662B"/>
    <w:rsid w:val="005A6BCB"/>
    <w:rsid w:val="005B0BD7"/>
    <w:rsid w:val="005B1198"/>
    <w:rsid w:val="005B190F"/>
    <w:rsid w:val="005B1F0C"/>
    <w:rsid w:val="005B1FD4"/>
    <w:rsid w:val="005B2C98"/>
    <w:rsid w:val="005B2EF5"/>
    <w:rsid w:val="005B3A16"/>
    <w:rsid w:val="005B3B29"/>
    <w:rsid w:val="005B4829"/>
    <w:rsid w:val="005B4C47"/>
    <w:rsid w:val="005B5438"/>
    <w:rsid w:val="005B7521"/>
    <w:rsid w:val="005B7943"/>
    <w:rsid w:val="005B7CBA"/>
    <w:rsid w:val="005C01A7"/>
    <w:rsid w:val="005C0815"/>
    <w:rsid w:val="005C0DE3"/>
    <w:rsid w:val="005C0E23"/>
    <w:rsid w:val="005C1B99"/>
    <w:rsid w:val="005C22DF"/>
    <w:rsid w:val="005C26CB"/>
    <w:rsid w:val="005C2798"/>
    <w:rsid w:val="005C4DD6"/>
    <w:rsid w:val="005C4E01"/>
    <w:rsid w:val="005C586B"/>
    <w:rsid w:val="005C67B9"/>
    <w:rsid w:val="005C6C2A"/>
    <w:rsid w:val="005C7972"/>
    <w:rsid w:val="005D14C8"/>
    <w:rsid w:val="005D16EE"/>
    <w:rsid w:val="005D2591"/>
    <w:rsid w:val="005D28DA"/>
    <w:rsid w:val="005D3D68"/>
    <w:rsid w:val="005D48D5"/>
    <w:rsid w:val="005D4B1F"/>
    <w:rsid w:val="005D4BA3"/>
    <w:rsid w:val="005D5F46"/>
    <w:rsid w:val="005D6073"/>
    <w:rsid w:val="005D61D4"/>
    <w:rsid w:val="005D67A7"/>
    <w:rsid w:val="005D795D"/>
    <w:rsid w:val="005E0B4D"/>
    <w:rsid w:val="005E0B5D"/>
    <w:rsid w:val="005E0DA6"/>
    <w:rsid w:val="005E1369"/>
    <w:rsid w:val="005E1869"/>
    <w:rsid w:val="005E1F7A"/>
    <w:rsid w:val="005E3573"/>
    <w:rsid w:val="005E4537"/>
    <w:rsid w:val="005E490B"/>
    <w:rsid w:val="005E61BC"/>
    <w:rsid w:val="005E6394"/>
    <w:rsid w:val="005E65DA"/>
    <w:rsid w:val="005E7365"/>
    <w:rsid w:val="005E78B3"/>
    <w:rsid w:val="005F073A"/>
    <w:rsid w:val="005F0988"/>
    <w:rsid w:val="005F0C61"/>
    <w:rsid w:val="005F1481"/>
    <w:rsid w:val="005F2A12"/>
    <w:rsid w:val="005F2D37"/>
    <w:rsid w:val="005F48F3"/>
    <w:rsid w:val="005F49AE"/>
    <w:rsid w:val="005F774D"/>
    <w:rsid w:val="00600179"/>
    <w:rsid w:val="00600DC3"/>
    <w:rsid w:val="0060226F"/>
    <w:rsid w:val="0060289A"/>
    <w:rsid w:val="00602A10"/>
    <w:rsid w:val="00602A45"/>
    <w:rsid w:val="00604237"/>
    <w:rsid w:val="00605086"/>
    <w:rsid w:val="006053C0"/>
    <w:rsid w:val="00605776"/>
    <w:rsid w:val="0060629B"/>
    <w:rsid w:val="00607606"/>
    <w:rsid w:val="00610521"/>
    <w:rsid w:val="00610B59"/>
    <w:rsid w:val="00610B97"/>
    <w:rsid w:val="0061123E"/>
    <w:rsid w:val="006112F7"/>
    <w:rsid w:val="006114AA"/>
    <w:rsid w:val="00613225"/>
    <w:rsid w:val="00613774"/>
    <w:rsid w:val="006142F4"/>
    <w:rsid w:val="006147AE"/>
    <w:rsid w:val="006150B7"/>
    <w:rsid w:val="0061541A"/>
    <w:rsid w:val="006178C6"/>
    <w:rsid w:val="0061790C"/>
    <w:rsid w:val="00621203"/>
    <w:rsid w:val="006216EE"/>
    <w:rsid w:val="0062209C"/>
    <w:rsid w:val="00622408"/>
    <w:rsid w:val="00622CE7"/>
    <w:rsid w:val="00623F6E"/>
    <w:rsid w:val="00624D99"/>
    <w:rsid w:val="006266EC"/>
    <w:rsid w:val="00626E59"/>
    <w:rsid w:val="00627CF1"/>
    <w:rsid w:val="00630415"/>
    <w:rsid w:val="0063044B"/>
    <w:rsid w:val="0063092F"/>
    <w:rsid w:val="00631004"/>
    <w:rsid w:val="0063111C"/>
    <w:rsid w:val="00631D1F"/>
    <w:rsid w:val="00632459"/>
    <w:rsid w:val="00632549"/>
    <w:rsid w:val="006329F0"/>
    <w:rsid w:val="00632D6F"/>
    <w:rsid w:val="00632FC1"/>
    <w:rsid w:val="00633780"/>
    <w:rsid w:val="00634328"/>
    <w:rsid w:val="0063469A"/>
    <w:rsid w:val="0063475D"/>
    <w:rsid w:val="006350EC"/>
    <w:rsid w:val="006354E1"/>
    <w:rsid w:val="00635875"/>
    <w:rsid w:val="00637073"/>
    <w:rsid w:val="006372D9"/>
    <w:rsid w:val="006373E4"/>
    <w:rsid w:val="00637551"/>
    <w:rsid w:val="00637EF9"/>
    <w:rsid w:val="0064067E"/>
    <w:rsid w:val="00640B8F"/>
    <w:rsid w:val="00640EF5"/>
    <w:rsid w:val="00641DC9"/>
    <w:rsid w:val="006446F6"/>
    <w:rsid w:val="006447E3"/>
    <w:rsid w:val="0064642F"/>
    <w:rsid w:val="00646ADD"/>
    <w:rsid w:val="00646C62"/>
    <w:rsid w:val="00646D17"/>
    <w:rsid w:val="006502AC"/>
    <w:rsid w:val="006506A5"/>
    <w:rsid w:val="00650A20"/>
    <w:rsid w:val="00650E59"/>
    <w:rsid w:val="00653B9A"/>
    <w:rsid w:val="00653D79"/>
    <w:rsid w:val="006542F0"/>
    <w:rsid w:val="006544A0"/>
    <w:rsid w:val="006554AB"/>
    <w:rsid w:val="006571C3"/>
    <w:rsid w:val="00657840"/>
    <w:rsid w:val="00657B36"/>
    <w:rsid w:val="006601B8"/>
    <w:rsid w:val="00660272"/>
    <w:rsid w:val="006603FB"/>
    <w:rsid w:val="00660B69"/>
    <w:rsid w:val="006648F2"/>
    <w:rsid w:val="0066497C"/>
    <w:rsid w:val="00666DAF"/>
    <w:rsid w:val="00670008"/>
    <w:rsid w:val="0067038D"/>
    <w:rsid w:val="00670913"/>
    <w:rsid w:val="0067198A"/>
    <w:rsid w:val="006720B9"/>
    <w:rsid w:val="00672DE6"/>
    <w:rsid w:val="00673EC7"/>
    <w:rsid w:val="00674EAD"/>
    <w:rsid w:val="00675371"/>
    <w:rsid w:val="00675C4D"/>
    <w:rsid w:val="0067616C"/>
    <w:rsid w:val="00680784"/>
    <w:rsid w:val="0068230F"/>
    <w:rsid w:val="006826E2"/>
    <w:rsid w:val="00683984"/>
    <w:rsid w:val="00684111"/>
    <w:rsid w:val="00684344"/>
    <w:rsid w:val="00684AD2"/>
    <w:rsid w:val="00684D73"/>
    <w:rsid w:val="006857A1"/>
    <w:rsid w:val="00685AE4"/>
    <w:rsid w:val="00686CAA"/>
    <w:rsid w:val="006874AE"/>
    <w:rsid w:val="0069098F"/>
    <w:rsid w:val="00690F3F"/>
    <w:rsid w:val="006913EC"/>
    <w:rsid w:val="00692B95"/>
    <w:rsid w:val="00693CC9"/>
    <w:rsid w:val="00694095"/>
    <w:rsid w:val="0069414F"/>
    <w:rsid w:val="00694889"/>
    <w:rsid w:val="00694AA8"/>
    <w:rsid w:val="006950B8"/>
    <w:rsid w:val="00695151"/>
    <w:rsid w:val="006959B2"/>
    <w:rsid w:val="006959CC"/>
    <w:rsid w:val="00695ED9"/>
    <w:rsid w:val="006968C4"/>
    <w:rsid w:val="006972BF"/>
    <w:rsid w:val="006976C5"/>
    <w:rsid w:val="006977B5"/>
    <w:rsid w:val="006A0F20"/>
    <w:rsid w:val="006A12ED"/>
    <w:rsid w:val="006A2175"/>
    <w:rsid w:val="006A2B59"/>
    <w:rsid w:val="006A386F"/>
    <w:rsid w:val="006A3D54"/>
    <w:rsid w:val="006A3F26"/>
    <w:rsid w:val="006A42E2"/>
    <w:rsid w:val="006A43A0"/>
    <w:rsid w:val="006A485A"/>
    <w:rsid w:val="006A5574"/>
    <w:rsid w:val="006A598D"/>
    <w:rsid w:val="006A5CD6"/>
    <w:rsid w:val="006A650C"/>
    <w:rsid w:val="006A770C"/>
    <w:rsid w:val="006A799B"/>
    <w:rsid w:val="006A7B6A"/>
    <w:rsid w:val="006B15DE"/>
    <w:rsid w:val="006B2620"/>
    <w:rsid w:val="006B2AFC"/>
    <w:rsid w:val="006B594B"/>
    <w:rsid w:val="006B5C54"/>
    <w:rsid w:val="006B65ED"/>
    <w:rsid w:val="006B691C"/>
    <w:rsid w:val="006C0F2D"/>
    <w:rsid w:val="006C1200"/>
    <w:rsid w:val="006C1662"/>
    <w:rsid w:val="006C43FC"/>
    <w:rsid w:val="006C47F9"/>
    <w:rsid w:val="006C48DF"/>
    <w:rsid w:val="006C6B37"/>
    <w:rsid w:val="006D02EA"/>
    <w:rsid w:val="006D031D"/>
    <w:rsid w:val="006D0DAF"/>
    <w:rsid w:val="006D1BE9"/>
    <w:rsid w:val="006D1E55"/>
    <w:rsid w:val="006D2B6D"/>
    <w:rsid w:val="006D2D1F"/>
    <w:rsid w:val="006D3FDF"/>
    <w:rsid w:val="006D4CBE"/>
    <w:rsid w:val="006D55D4"/>
    <w:rsid w:val="006D5C8C"/>
    <w:rsid w:val="006D5D16"/>
    <w:rsid w:val="006D6324"/>
    <w:rsid w:val="006D68FE"/>
    <w:rsid w:val="006D779A"/>
    <w:rsid w:val="006D7E46"/>
    <w:rsid w:val="006E05F9"/>
    <w:rsid w:val="006E06A7"/>
    <w:rsid w:val="006E0E8B"/>
    <w:rsid w:val="006E2299"/>
    <w:rsid w:val="006E2441"/>
    <w:rsid w:val="006E25BE"/>
    <w:rsid w:val="006E389F"/>
    <w:rsid w:val="006E3AE0"/>
    <w:rsid w:val="006E3EB8"/>
    <w:rsid w:val="006E4060"/>
    <w:rsid w:val="006E5DFC"/>
    <w:rsid w:val="006E5FB6"/>
    <w:rsid w:val="006E6FCE"/>
    <w:rsid w:val="006E73AB"/>
    <w:rsid w:val="006E770D"/>
    <w:rsid w:val="006F068D"/>
    <w:rsid w:val="006F06DD"/>
    <w:rsid w:val="006F09B9"/>
    <w:rsid w:val="006F0EFD"/>
    <w:rsid w:val="006F118E"/>
    <w:rsid w:val="006F28DB"/>
    <w:rsid w:val="006F2D9A"/>
    <w:rsid w:val="006F380C"/>
    <w:rsid w:val="006F3C78"/>
    <w:rsid w:val="006F4F16"/>
    <w:rsid w:val="006F70BB"/>
    <w:rsid w:val="006F7281"/>
    <w:rsid w:val="006F7492"/>
    <w:rsid w:val="006F784B"/>
    <w:rsid w:val="006F7D22"/>
    <w:rsid w:val="006F7FBB"/>
    <w:rsid w:val="007009AC"/>
    <w:rsid w:val="00700DA5"/>
    <w:rsid w:val="007018F1"/>
    <w:rsid w:val="00702795"/>
    <w:rsid w:val="00702E76"/>
    <w:rsid w:val="007042D9"/>
    <w:rsid w:val="00704605"/>
    <w:rsid w:val="00704CCF"/>
    <w:rsid w:val="0070645A"/>
    <w:rsid w:val="00706923"/>
    <w:rsid w:val="0070701F"/>
    <w:rsid w:val="0070712B"/>
    <w:rsid w:val="00711A30"/>
    <w:rsid w:val="007127F9"/>
    <w:rsid w:val="00712BD1"/>
    <w:rsid w:val="00713F4C"/>
    <w:rsid w:val="00713FE0"/>
    <w:rsid w:val="00714052"/>
    <w:rsid w:val="0071483B"/>
    <w:rsid w:val="00714D9F"/>
    <w:rsid w:val="0071613E"/>
    <w:rsid w:val="0071694B"/>
    <w:rsid w:val="00717125"/>
    <w:rsid w:val="0072075C"/>
    <w:rsid w:val="0072084C"/>
    <w:rsid w:val="007208E0"/>
    <w:rsid w:val="00721376"/>
    <w:rsid w:val="007223D1"/>
    <w:rsid w:val="00722636"/>
    <w:rsid w:val="00724B99"/>
    <w:rsid w:val="00725D1D"/>
    <w:rsid w:val="007276C8"/>
    <w:rsid w:val="00727A5B"/>
    <w:rsid w:val="00730230"/>
    <w:rsid w:val="0073048F"/>
    <w:rsid w:val="00732265"/>
    <w:rsid w:val="007326D9"/>
    <w:rsid w:val="007327E3"/>
    <w:rsid w:val="007350E8"/>
    <w:rsid w:val="00735821"/>
    <w:rsid w:val="0073691E"/>
    <w:rsid w:val="00736C8C"/>
    <w:rsid w:val="0073738C"/>
    <w:rsid w:val="007373C0"/>
    <w:rsid w:val="007404FC"/>
    <w:rsid w:val="007408B5"/>
    <w:rsid w:val="00740B5F"/>
    <w:rsid w:val="00741120"/>
    <w:rsid w:val="00741717"/>
    <w:rsid w:val="00741F03"/>
    <w:rsid w:val="00742DF6"/>
    <w:rsid w:val="00743779"/>
    <w:rsid w:val="00743DCE"/>
    <w:rsid w:val="00744897"/>
    <w:rsid w:val="007448C5"/>
    <w:rsid w:val="0074601D"/>
    <w:rsid w:val="00746077"/>
    <w:rsid w:val="007465B5"/>
    <w:rsid w:val="00747142"/>
    <w:rsid w:val="0074762F"/>
    <w:rsid w:val="00750D1D"/>
    <w:rsid w:val="007522FD"/>
    <w:rsid w:val="00752367"/>
    <w:rsid w:val="007527ED"/>
    <w:rsid w:val="00753B93"/>
    <w:rsid w:val="00753F3E"/>
    <w:rsid w:val="00754C07"/>
    <w:rsid w:val="00754E34"/>
    <w:rsid w:val="00755747"/>
    <w:rsid w:val="00756C8E"/>
    <w:rsid w:val="00757138"/>
    <w:rsid w:val="007577CD"/>
    <w:rsid w:val="007578E1"/>
    <w:rsid w:val="00757C34"/>
    <w:rsid w:val="0076088E"/>
    <w:rsid w:val="00760D2E"/>
    <w:rsid w:val="00761E57"/>
    <w:rsid w:val="00762329"/>
    <w:rsid w:val="007631B0"/>
    <w:rsid w:val="0076374A"/>
    <w:rsid w:val="00763C26"/>
    <w:rsid w:val="00764475"/>
    <w:rsid w:val="00764743"/>
    <w:rsid w:val="00764C38"/>
    <w:rsid w:val="00765432"/>
    <w:rsid w:val="007676B4"/>
    <w:rsid w:val="00770F3D"/>
    <w:rsid w:val="00771EFD"/>
    <w:rsid w:val="00771F06"/>
    <w:rsid w:val="0077290F"/>
    <w:rsid w:val="00772DE5"/>
    <w:rsid w:val="00773098"/>
    <w:rsid w:val="007731A9"/>
    <w:rsid w:val="007740CD"/>
    <w:rsid w:val="00774383"/>
    <w:rsid w:val="00774C65"/>
    <w:rsid w:val="00775728"/>
    <w:rsid w:val="00775A12"/>
    <w:rsid w:val="00775A98"/>
    <w:rsid w:val="00775B8A"/>
    <w:rsid w:val="00776CEE"/>
    <w:rsid w:val="00780086"/>
    <w:rsid w:val="0078085F"/>
    <w:rsid w:val="00781018"/>
    <w:rsid w:val="00782989"/>
    <w:rsid w:val="00782EF9"/>
    <w:rsid w:val="007830CA"/>
    <w:rsid w:val="00783270"/>
    <w:rsid w:val="0078428C"/>
    <w:rsid w:val="0078442F"/>
    <w:rsid w:val="0079164D"/>
    <w:rsid w:val="00791ACD"/>
    <w:rsid w:val="00792C29"/>
    <w:rsid w:val="00793436"/>
    <w:rsid w:val="007937A8"/>
    <w:rsid w:val="00794206"/>
    <w:rsid w:val="00794F5C"/>
    <w:rsid w:val="007951EE"/>
    <w:rsid w:val="007957B9"/>
    <w:rsid w:val="00795FCB"/>
    <w:rsid w:val="0079632A"/>
    <w:rsid w:val="00796ADB"/>
    <w:rsid w:val="00796F50"/>
    <w:rsid w:val="00797C4D"/>
    <w:rsid w:val="007A0144"/>
    <w:rsid w:val="007A10D2"/>
    <w:rsid w:val="007A18A8"/>
    <w:rsid w:val="007A1CEB"/>
    <w:rsid w:val="007A5DF1"/>
    <w:rsid w:val="007A757B"/>
    <w:rsid w:val="007B0D73"/>
    <w:rsid w:val="007B1F30"/>
    <w:rsid w:val="007B266B"/>
    <w:rsid w:val="007B385F"/>
    <w:rsid w:val="007B394A"/>
    <w:rsid w:val="007B446A"/>
    <w:rsid w:val="007B467D"/>
    <w:rsid w:val="007B4D75"/>
    <w:rsid w:val="007B5A89"/>
    <w:rsid w:val="007B61DE"/>
    <w:rsid w:val="007B6F4B"/>
    <w:rsid w:val="007B726B"/>
    <w:rsid w:val="007B78BE"/>
    <w:rsid w:val="007B7C81"/>
    <w:rsid w:val="007B7EE0"/>
    <w:rsid w:val="007C031C"/>
    <w:rsid w:val="007C3467"/>
    <w:rsid w:val="007C4799"/>
    <w:rsid w:val="007C4FC5"/>
    <w:rsid w:val="007C505E"/>
    <w:rsid w:val="007C586C"/>
    <w:rsid w:val="007C6C01"/>
    <w:rsid w:val="007C7023"/>
    <w:rsid w:val="007C738D"/>
    <w:rsid w:val="007D0BA4"/>
    <w:rsid w:val="007D114C"/>
    <w:rsid w:val="007D34F5"/>
    <w:rsid w:val="007D3C40"/>
    <w:rsid w:val="007D41C2"/>
    <w:rsid w:val="007D505A"/>
    <w:rsid w:val="007D58C3"/>
    <w:rsid w:val="007D66E3"/>
    <w:rsid w:val="007D72E4"/>
    <w:rsid w:val="007D7A14"/>
    <w:rsid w:val="007D7AD1"/>
    <w:rsid w:val="007D7EE3"/>
    <w:rsid w:val="007E16AE"/>
    <w:rsid w:val="007E1C17"/>
    <w:rsid w:val="007E2919"/>
    <w:rsid w:val="007E2998"/>
    <w:rsid w:val="007E29C4"/>
    <w:rsid w:val="007E2F21"/>
    <w:rsid w:val="007E38C5"/>
    <w:rsid w:val="007E54A1"/>
    <w:rsid w:val="007E55B3"/>
    <w:rsid w:val="007E580B"/>
    <w:rsid w:val="007F12C2"/>
    <w:rsid w:val="007F28BF"/>
    <w:rsid w:val="007F33B5"/>
    <w:rsid w:val="007F3619"/>
    <w:rsid w:val="007F377E"/>
    <w:rsid w:val="007F3B83"/>
    <w:rsid w:val="007F4AE6"/>
    <w:rsid w:val="007F4B5A"/>
    <w:rsid w:val="007F6437"/>
    <w:rsid w:val="007F695E"/>
    <w:rsid w:val="007F7798"/>
    <w:rsid w:val="007F785B"/>
    <w:rsid w:val="00800090"/>
    <w:rsid w:val="00800351"/>
    <w:rsid w:val="0080076A"/>
    <w:rsid w:val="008016C3"/>
    <w:rsid w:val="008025EB"/>
    <w:rsid w:val="008028D1"/>
    <w:rsid w:val="00802E7D"/>
    <w:rsid w:val="00803455"/>
    <w:rsid w:val="008037D1"/>
    <w:rsid w:val="00803914"/>
    <w:rsid w:val="0080429C"/>
    <w:rsid w:val="00804823"/>
    <w:rsid w:val="0080510F"/>
    <w:rsid w:val="008057B2"/>
    <w:rsid w:val="008057DC"/>
    <w:rsid w:val="00806323"/>
    <w:rsid w:val="008068A0"/>
    <w:rsid w:val="00806AEF"/>
    <w:rsid w:val="0080765C"/>
    <w:rsid w:val="00810911"/>
    <w:rsid w:val="00811090"/>
    <w:rsid w:val="008115F7"/>
    <w:rsid w:val="00811B53"/>
    <w:rsid w:val="00812AFD"/>
    <w:rsid w:val="0081311F"/>
    <w:rsid w:val="00813C5F"/>
    <w:rsid w:val="008143B9"/>
    <w:rsid w:val="00814DE4"/>
    <w:rsid w:val="008152F6"/>
    <w:rsid w:val="008167B5"/>
    <w:rsid w:val="008167D9"/>
    <w:rsid w:val="00817265"/>
    <w:rsid w:val="00817598"/>
    <w:rsid w:val="00817A82"/>
    <w:rsid w:val="00817B66"/>
    <w:rsid w:val="008208A5"/>
    <w:rsid w:val="00821697"/>
    <w:rsid w:val="00822D36"/>
    <w:rsid w:val="00822F99"/>
    <w:rsid w:val="0082456B"/>
    <w:rsid w:val="00824973"/>
    <w:rsid w:val="00825E40"/>
    <w:rsid w:val="00826266"/>
    <w:rsid w:val="00827F72"/>
    <w:rsid w:val="00830386"/>
    <w:rsid w:val="00831E3B"/>
    <w:rsid w:val="00831F3F"/>
    <w:rsid w:val="00832062"/>
    <w:rsid w:val="00834448"/>
    <w:rsid w:val="008357F3"/>
    <w:rsid w:val="0083650D"/>
    <w:rsid w:val="0083689B"/>
    <w:rsid w:val="00836FA2"/>
    <w:rsid w:val="008377ED"/>
    <w:rsid w:val="00837C9D"/>
    <w:rsid w:val="00840707"/>
    <w:rsid w:val="00840EA2"/>
    <w:rsid w:val="00840EC8"/>
    <w:rsid w:val="00841921"/>
    <w:rsid w:val="00842412"/>
    <w:rsid w:val="00843299"/>
    <w:rsid w:val="0084518A"/>
    <w:rsid w:val="00845470"/>
    <w:rsid w:val="008454F0"/>
    <w:rsid w:val="00845524"/>
    <w:rsid w:val="00845721"/>
    <w:rsid w:val="00846A3E"/>
    <w:rsid w:val="00847113"/>
    <w:rsid w:val="00847D29"/>
    <w:rsid w:val="0085006C"/>
    <w:rsid w:val="008505A8"/>
    <w:rsid w:val="008510C4"/>
    <w:rsid w:val="008515D2"/>
    <w:rsid w:val="00851C90"/>
    <w:rsid w:val="00851F00"/>
    <w:rsid w:val="0085228F"/>
    <w:rsid w:val="0085282D"/>
    <w:rsid w:val="00853562"/>
    <w:rsid w:val="008538C4"/>
    <w:rsid w:val="00854449"/>
    <w:rsid w:val="00855ED0"/>
    <w:rsid w:val="00856F48"/>
    <w:rsid w:val="00857221"/>
    <w:rsid w:val="008579B0"/>
    <w:rsid w:val="0086008F"/>
    <w:rsid w:val="008621C2"/>
    <w:rsid w:val="0086229E"/>
    <w:rsid w:val="008627E0"/>
    <w:rsid w:val="00862F30"/>
    <w:rsid w:val="008631FD"/>
    <w:rsid w:val="008639CE"/>
    <w:rsid w:val="00864D21"/>
    <w:rsid w:val="008654E8"/>
    <w:rsid w:val="00866383"/>
    <w:rsid w:val="00866D90"/>
    <w:rsid w:val="00866E32"/>
    <w:rsid w:val="00870F0A"/>
    <w:rsid w:val="00870FE2"/>
    <w:rsid w:val="00871639"/>
    <w:rsid w:val="008725F2"/>
    <w:rsid w:val="008728C9"/>
    <w:rsid w:val="008730E3"/>
    <w:rsid w:val="00875694"/>
    <w:rsid w:val="00877D1B"/>
    <w:rsid w:val="00877E5A"/>
    <w:rsid w:val="008802AC"/>
    <w:rsid w:val="00880CC9"/>
    <w:rsid w:val="00881B14"/>
    <w:rsid w:val="00885F05"/>
    <w:rsid w:val="00887324"/>
    <w:rsid w:val="00887865"/>
    <w:rsid w:val="008903BA"/>
    <w:rsid w:val="00891A9F"/>
    <w:rsid w:val="00892148"/>
    <w:rsid w:val="00892757"/>
    <w:rsid w:val="00892916"/>
    <w:rsid w:val="0089293F"/>
    <w:rsid w:val="0089355D"/>
    <w:rsid w:val="00893BCF"/>
    <w:rsid w:val="00894473"/>
    <w:rsid w:val="00894FE1"/>
    <w:rsid w:val="008950BF"/>
    <w:rsid w:val="008957C1"/>
    <w:rsid w:val="008967CC"/>
    <w:rsid w:val="008967FB"/>
    <w:rsid w:val="00896E9D"/>
    <w:rsid w:val="00897F96"/>
    <w:rsid w:val="008A1097"/>
    <w:rsid w:val="008A1F52"/>
    <w:rsid w:val="008A2B4B"/>
    <w:rsid w:val="008A3D02"/>
    <w:rsid w:val="008A4081"/>
    <w:rsid w:val="008A53D1"/>
    <w:rsid w:val="008A5836"/>
    <w:rsid w:val="008A65EC"/>
    <w:rsid w:val="008A69A7"/>
    <w:rsid w:val="008B097A"/>
    <w:rsid w:val="008B0D05"/>
    <w:rsid w:val="008B2408"/>
    <w:rsid w:val="008B348A"/>
    <w:rsid w:val="008B392D"/>
    <w:rsid w:val="008B3C20"/>
    <w:rsid w:val="008B6D25"/>
    <w:rsid w:val="008B757C"/>
    <w:rsid w:val="008B780D"/>
    <w:rsid w:val="008B7F32"/>
    <w:rsid w:val="008C24B6"/>
    <w:rsid w:val="008C3E98"/>
    <w:rsid w:val="008C480D"/>
    <w:rsid w:val="008C4D02"/>
    <w:rsid w:val="008C5726"/>
    <w:rsid w:val="008C6490"/>
    <w:rsid w:val="008D174C"/>
    <w:rsid w:val="008D2FF2"/>
    <w:rsid w:val="008D34AB"/>
    <w:rsid w:val="008D3A96"/>
    <w:rsid w:val="008D56E5"/>
    <w:rsid w:val="008D5E7D"/>
    <w:rsid w:val="008D638A"/>
    <w:rsid w:val="008D671E"/>
    <w:rsid w:val="008E05C4"/>
    <w:rsid w:val="008E16C5"/>
    <w:rsid w:val="008E17EF"/>
    <w:rsid w:val="008E1F66"/>
    <w:rsid w:val="008E28E3"/>
    <w:rsid w:val="008E3222"/>
    <w:rsid w:val="008E38C6"/>
    <w:rsid w:val="008E3A18"/>
    <w:rsid w:val="008E593B"/>
    <w:rsid w:val="008E597C"/>
    <w:rsid w:val="008E7B9E"/>
    <w:rsid w:val="008F0BEC"/>
    <w:rsid w:val="008F14DD"/>
    <w:rsid w:val="008F214D"/>
    <w:rsid w:val="008F2505"/>
    <w:rsid w:val="008F31DD"/>
    <w:rsid w:val="008F3493"/>
    <w:rsid w:val="008F49BC"/>
    <w:rsid w:val="008F515C"/>
    <w:rsid w:val="008F60BA"/>
    <w:rsid w:val="008F6270"/>
    <w:rsid w:val="008F6D53"/>
    <w:rsid w:val="008F7626"/>
    <w:rsid w:val="00900483"/>
    <w:rsid w:val="00900AC9"/>
    <w:rsid w:val="00901121"/>
    <w:rsid w:val="009021CE"/>
    <w:rsid w:val="00902347"/>
    <w:rsid w:val="00902FCE"/>
    <w:rsid w:val="00903DA9"/>
    <w:rsid w:val="00903DB9"/>
    <w:rsid w:val="00903FD3"/>
    <w:rsid w:val="00904AF9"/>
    <w:rsid w:val="00905743"/>
    <w:rsid w:val="00905920"/>
    <w:rsid w:val="00905AD2"/>
    <w:rsid w:val="00905F2A"/>
    <w:rsid w:val="009062B8"/>
    <w:rsid w:val="00906E8E"/>
    <w:rsid w:val="009073D9"/>
    <w:rsid w:val="00910735"/>
    <w:rsid w:val="00911019"/>
    <w:rsid w:val="00911189"/>
    <w:rsid w:val="009114D4"/>
    <w:rsid w:val="00911C33"/>
    <w:rsid w:val="00912479"/>
    <w:rsid w:val="009132A7"/>
    <w:rsid w:val="009132EF"/>
    <w:rsid w:val="0091375A"/>
    <w:rsid w:val="009164E0"/>
    <w:rsid w:val="009164E5"/>
    <w:rsid w:val="0091708B"/>
    <w:rsid w:val="00917945"/>
    <w:rsid w:val="00917E94"/>
    <w:rsid w:val="00920780"/>
    <w:rsid w:val="00921505"/>
    <w:rsid w:val="009227FC"/>
    <w:rsid w:val="00922DBF"/>
    <w:rsid w:val="00927D7A"/>
    <w:rsid w:val="0093081E"/>
    <w:rsid w:val="00930A7F"/>
    <w:rsid w:val="00930E9D"/>
    <w:rsid w:val="00932604"/>
    <w:rsid w:val="00932ACB"/>
    <w:rsid w:val="0093395B"/>
    <w:rsid w:val="0093402F"/>
    <w:rsid w:val="009340C7"/>
    <w:rsid w:val="009345D3"/>
    <w:rsid w:val="009356E3"/>
    <w:rsid w:val="00936141"/>
    <w:rsid w:val="00936A0C"/>
    <w:rsid w:val="00936A7F"/>
    <w:rsid w:val="009371F7"/>
    <w:rsid w:val="009403D9"/>
    <w:rsid w:val="009403F9"/>
    <w:rsid w:val="00940B8F"/>
    <w:rsid w:val="009415A2"/>
    <w:rsid w:val="00942820"/>
    <w:rsid w:val="00942EA7"/>
    <w:rsid w:val="009433FF"/>
    <w:rsid w:val="009457FD"/>
    <w:rsid w:val="00945DF7"/>
    <w:rsid w:val="00945E34"/>
    <w:rsid w:val="009460AD"/>
    <w:rsid w:val="00946FF7"/>
    <w:rsid w:val="009476D6"/>
    <w:rsid w:val="0095089F"/>
    <w:rsid w:val="009516FA"/>
    <w:rsid w:val="00951B0D"/>
    <w:rsid w:val="00952935"/>
    <w:rsid w:val="0095506E"/>
    <w:rsid w:val="00955370"/>
    <w:rsid w:val="00955C6F"/>
    <w:rsid w:val="00955CAC"/>
    <w:rsid w:val="00955EB4"/>
    <w:rsid w:val="0095738A"/>
    <w:rsid w:val="0096038D"/>
    <w:rsid w:val="00961006"/>
    <w:rsid w:val="00961600"/>
    <w:rsid w:val="00962B76"/>
    <w:rsid w:val="00962D7F"/>
    <w:rsid w:val="009630AA"/>
    <w:rsid w:val="00963561"/>
    <w:rsid w:val="009638DC"/>
    <w:rsid w:val="00965759"/>
    <w:rsid w:val="00965E4D"/>
    <w:rsid w:val="00966467"/>
    <w:rsid w:val="009673E3"/>
    <w:rsid w:val="00967773"/>
    <w:rsid w:val="009700D2"/>
    <w:rsid w:val="009735BA"/>
    <w:rsid w:val="00973864"/>
    <w:rsid w:val="00973C7F"/>
    <w:rsid w:val="00975485"/>
    <w:rsid w:val="009758A0"/>
    <w:rsid w:val="00976418"/>
    <w:rsid w:val="00981A25"/>
    <w:rsid w:val="00982780"/>
    <w:rsid w:val="009830D9"/>
    <w:rsid w:val="0098488A"/>
    <w:rsid w:val="00984D16"/>
    <w:rsid w:val="00986FF1"/>
    <w:rsid w:val="0098762F"/>
    <w:rsid w:val="00987739"/>
    <w:rsid w:val="00987C6F"/>
    <w:rsid w:val="00990BB7"/>
    <w:rsid w:val="00991003"/>
    <w:rsid w:val="00991F47"/>
    <w:rsid w:val="00994CB9"/>
    <w:rsid w:val="00995B10"/>
    <w:rsid w:val="009972F9"/>
    <w:rsid w:val="00997BC9"/>
    <w:rsid w:val="009A001E"/>
    <w:rsid w:val="009A33CC"/>
    <w:rsid w:val="009A41C6"/>
    <w:rsid w:val="009A4523"/>
    <w:rsid w:val="009A6127"/>
    <w:rsid w:val="009A613E"/>
    <w:rsid w:val="009A6512"/>
    <w:rsid w:val="009A6691"/>
    <w:rsid w:val="009A7819"/>
    <w:rsid w:val="009B06E1"/>
    <w:rsid w:val="009B0BA2"/>
    <w:rsid w:val="009B0F78"/>
    <w:rsid w:val="009B1407"/>
    <w:rsid w:val="009B2A80"/>
    <w:rsid w:val="009B2D4B"/>
    <w:rsid w:val="009B3D28"/>
    <w:rsid w:val="009B3F08"/>
    <w:rsid w:val="009B4233"/>
    <w:rsid w:val="009B4B1F"/>
    <w:rsid w:val="009B4DEC"/>
    <w:rsid w:val="009B7A40"/>
    <w:rsid w:val="009C17C6"/>
    <w:rsid w:val="009C2A5B"/>
    <w:rsid w:val="009C3703"/>
    <w:rsid w:val="009C3A66"/>
    <w:rsid w:val="009C5F94"/>
    <w:rsid w:val="009C64D3"/>
    <w:rsid w:val="009C78C0"/>
    <w:rsid w:val="009C7BAF"/>
    <w:rsid w:val="009D0505"/>
    <w:rsid w:val="009D0C01"/>
    <w:rsid w:val="009D0CEA"/>
    <w:rsid w:val="009D25C2"/>
    <w:rsid w:val="009D26E8"/>
    <w:rsid w:val="009D3202"/>
    <w:rsid w:val="009D3A89"/>
    <w:rsid w:val="009D496D"/>
    <w:rsid w:val="009D4DE5"/>
    <w:rsid w:val="009D4E03"/>
    <w:rsid w:val="009D5120"/>
    <w:rsid w:val="009D5B8D"/>
    <w:rsid w:val="009D6C69"/>
    <w:rsid w:val="009D7C54"/>
    <w:rsid w:val="009E322A"/>
    <w:rsid w:val="009E3ABB"/>
    <w:rsid w:val="009E41F7"/>
    <w:rsid w:val="009E493C"/>
    <w:rsid w:val="009E5701"/>
    <w:rsid w:val="009E58CB"/>
    <w:rsid w:val="009E6484"/>
    <w:rsid w:val="009E6F7D"/>
    <w:rsid w:val="009E7053"/>
    <w:rsid w:val="009E71EA"/>
    <w:rsid w:val="009E7EDD"/>
    <w:rsid w:val="009F06F7"/>
    <w:rsid w:val="009F08C7"/>
    <w:rsid w:val="009F15C8"/>
    <w:rsid w:val="009F16DC"/>
    <w:rsid w:val="009F240E"/>
    <w:rsid w:val="009F30D2"/>
    <w:rsid w:val="009F5E25"/>
    <w:rsid w:val="009F771C"/>
    <w:rsid w:val="009F776E"/>
    <w:rsid w:val="009F7C3E"/>
    <w:rsid w:val="00A008E2"/>
    <w:rsid w:val="00A00CB3"/>
    <w:rsid w:val="00A014B7"/>
    <w:rsid w:val="00A01517"/>
    <w:rsid w:val="00A02584"/>
    <w:rsid w:val="00A02B1C"/>
    <w:rsid w:val="00A0390F"/>
    <w:rsid w:val="00A04EF5"/>
    <w:rsid w:val="00A05486"/>
    <w:rsid w:val="00A05A17"/>
    <w:rsid w:val="00A05FF9"/>
    <w:rsid w:val="00A06081"/>
    <w:rsid w:val="00A076E9"/>
    <w:rsid w:val="00A10147"/>
    <w:rsid w:val="00A10430"/>
    <w:rsid w:val="00A10757"/>
    <w:rsid w:val="00A11162"/>
    <w:rsid w:val="00A11221"/>
    <w:rsid w:val="00A112A0"/>
    <w:rsid w:val="00A127F1"/>
    <w:rsid w:val="00A12891"/>
    <w:rsid w:val="00A12D3C"/>
    <w:rsid w:val="00A1312F"/>
    <w:rsid w:val="00A13719"/>
    <w:rsid w:val="00A13A22"/>
    <w:rsid w:val="00A13AB2"/>
    <w:rsid w:val="00A13E9D"/>
    <w:rsid w:val="00A1607B"/>
    <w:rsid w:val="00A16AA7"/>
    <w:rsid w:val="00A17294"/>
    <w:rsid w:val="00A173DD"/>
    <w:rsid w:val="00A175BD"/>
    <w:rsid w:val="00A17E9E"/>
    <w:rsid w:val="00A20B3D"/>
    <w:rsid w:val="00A20C55"/>
    <w:rsid w:val="00A20D15"/>
    <w:rsid w:val="00A22663"/>
    <w:rsid w:val="00A23AD7"/>
    <w:rsid w:val="00A23FA6"/>
    <w:rsid w:val="00A24207"/>
    <w:rsid w:val="00A24398"/>
    <w:rsid w:val="00A24B26"/>
    <w:rsid w:val="00A25317"/>
    <w:rsid w:val="00A25C96"/>
    <w:rsid w:val="00A25CF4"/>
    <w:rsid w:val="00A26690"/>
    <w:rsid w:val="00A26A4A"/>
    <w:rsid w:val="00A27462"/>
    <w:rsid w:val="00A27611"/>
    <w:rsid w:val="00A27622"/>
    <w:rsid w:val="00A27C19"/>
    <w:rsid w:val="00A300E6"/>
    <w:rsid w:val="00A30AE0"/>
    <w:rsid w:val="00A30CE5"/>
    <w:rsid w:val="00A3185B"/>
    <w:rsid w:val="00A31E41"/>
    <w:rsid w:val="00A3240F"/>
    <w:rsid w:val="00A33041"/>
    <w:rsid w:val="00A338B8"/>
    <w:rsid w:val="00A33EAA"/>
    <w:rsid w:val="00A348F5"/>
    <w:rsid w:val="00A34EC3"/>
    <w:rsid w:val="00A34FFD"/>
    <w:rsid w:val="00A353D9"/>
    <w:rsid w:val="00A35DFD"/>
    <w:rsid w:val="00A36519"/>
    <w:rsid w:val="00A37387"/>
    <w:rsid w:val="00A417D9"/>
    <w:rsid w:val="00A42F5D"/>
    <w:rsid w:val="00A432AD"/>
    <w:rsid w:val="00A44488"/>
    <w:rsid w:val="00A4460A"/>
    <w:rsid w:val="00A44B7C"/>
    <w:rsid w:val="00A4736A"/>
    <w:rsid w:val="00A477AA"/>
    <w:rsid w:val="00A477FE"/>
    <w:rsid w:val="00A47A0F"/>
    <w:rsid w:val="00A503B6"/>
    <w:rsid w:val="00A50D0A"/>
    <w:rsid w:val="00A51312"/>
    <w:rsid w:val="00A516C0"/>
    <w:rsid w:val="00A52403"/>
    <w:rsid w:val="00A52F69"/>
    <w:rsid w:val="00A5346C"/>
    <w:rsid w:val="00A5399A"/>
    <w:rsid w:val="00A551E4"/>
    <w:rsid w:val="00A56C92"/>
    <w:rsid w:val="00A57529"/>
    <w:rsid w:val="00A579D2"/>
    <w:rsid w:val="00A57DF5"/>
    <w:rsid w:val="00A61956"/>
    <w:rsid w:val="00A624CF"/>
    <w:rsid w:val="00A62B6F"/>
    <w:rsid w:val="00A639C0"/>
    <w:rsid w:val="00A644FA"/>
    <w:rsid w:val="00A647CE"/>
    <w:rsid w:val="00A64865"/>
    <w:rsid w:val="00A65A2C"/>
    <w:rsid w:val="00A65AA5"/>
    <w:rsid w:val="00A65D44"/>
    <w:rsid w:val="00A6605C"/>
    <w:rsid w:val="00A66607"/>
    <w:rsid w:val="00A66B38"/>
    <w:rsid w:val="00A67E2F"/>
    <w:rsid w:val="00A7031B"/>
    <w:rsid w:val="00A705B1"/>
    <w:rsid w:val="00A70E5B"/>
    <w:rsid w:val="00A7154B"/>
    <w:rsid w:val="00A7243A"/>
    <w:rsid w:val="00A73632"/>
    <w:rsid w:val="00A74851"/>
    <w:rsid w:val="00A75380"/>
    <w:rsid w:val="00A75AF5"/>
    <w:rsid w:val="00A760FA"/>
    <w:rsid w:val="00A7650B"/>
    <w:rsid w:val="00A765E8"/>
    <w:rsid w:val="00A77805"/>
    <w:rsid w:val="00A80938"/>
    <w:rsid w:val="00A81045"/>
    <w:rsid w:val="00A8104F"/>
    <w:rsid w:val="00A81409"/>
    <w:rsid w:val="00A817E7"/>
    <w:rsid w:val="00A81A45"/>
    <w:rsid w:val="00A81B42"/>
    <w:rsid w:val="00A81D2F"/>
    <w:rsid w:val="00A82177"/>
    <w:rsid w:val="00A83903"/>
    <w:rsid w:val="00A83FCF"/>
    <w:rsid w:val="00A84713"/>
    <w:rsid w:val="00A8492A"/>
    <w:rsid w:val="00A84FC4"/>
    <w:rsid w:val="00A853EE"/>
    <w:rsid w:val="00A85CA6"/>
    <w:rsid w:val="00A86AB2"/>
    <w:rsid w:val="00A878DF"/>
    <w:rsid w:val="00A92CE1"/>
    <w:rsid w:val="00A92FEA"/>
    <w:rsid w:val="00A9337C"/>
    <w:rsid w:val="00A93759"/>
    <w:rsid w:val="00A9552C"/>
    <w:rsid w:val="00A95DF0"/>
    <w:rsid w:val="00A96ADB"/>
    <w:rsid w:val="00AA224B"/>
    <w:rsid w:val="00AA2F4E"/>
    <w:rsid w:val="00AA4467"/>
    <w:rsid w:val="00AA6AA2"/>
    <w:rsid w:val="00AA790B"/>
    <w:rsid w:val="00AB0387"/>
    <w:rsid w:val="00AB10EF"/>
    <w:rsid w:val="00AB12C0"/>
    <w:rsid w:val="00AB3D44"/>
    <w:rsid w:val="00AB43A9"/>
    <w:rsid w:val="00AB59C2"/>
    <w:rsid w:val="00AB5B92"/>
    <w:rsid w:val="00AB626E"/>
    <w:rsid w:val="00AB634A"/>
    <w:rsid w:val="00AB6859"/>
    <w:rsid w:val="00AB6F96"/>
    <w:rsid w:val="00AB701E"/>
    <w:rsid w:val="00AB7900"/>
    <w:rsid w:val="00AB7DEF"/>
    <w:rsid w:val="00AC1495"/>
    <w:rsid w:val="00AC2D69"/>
    <w:rsid w:val="00AC2D6D"/>
    <w:rsid w:val="00AC4520"/>
    <w:rsid w:val="00AC45BA"/>
    <w:rsid w:val="00AC47E0"/>
    <w:rsid w:val="00AC4B56"/>
    <w:rsid w:val="00AC566E"/>
    <w:rsid w:val="00AC6EBD"/>
    <w:rsid w:val="00AC7A21"/>
    <w:rsid w:val="00AD19FF"/>
    <w:rsid w:val="00AD3074"/>
    <w:rsid w:val="00AD37E2"/>
    <w:rsid w:val="00AD47A6"/>
    <w:rsid w:val="00AD520C"/>
    <w:rsid w:val="00AD5673"/>
    <w:rsid w:val="00AD57F9"/>
    <w:rsid w:val="00AD5D16"/>
    <w:rsid w:val="00AD5FB2"/>
    <w:rsid w:val="00AD6186"/>
    <w:rsid w:val="00AD6D98"/>
    <w:rsid w:val="00AE0266"/>
    <w:rsid w:val="00AE1392"/>
    <w:rsid w:val="00AE1D44"/>
    <w:rsid w:val="00AE2325"/>
    <w:rsid w:val="00AE2491"/>
    <w:rsid w:val="00AE28A0"/>
    <w:rsid w:val="00AE37E3"/>
    <w:rsid w:val="00AE4023"/>
    <w:rsid w:val="00AE433A"/>
    <w:rsid w:val="00AE4389"/>
    <w:rsid w:val="00AE4E70"/>
    <w:rsid w:val="00AE539B"/>
    <w:rsid w:val="00AE54D9"/>
    <w:rsid w:val="00AE5B4D"/>
    <w:rsid w:val="00AE68EC"/>
    <w:rsid w:val="00AE6961"/>
    <w:rsid w:val="00AE7096"/>
    <w:rsid w:val="00AE7A56"/>
    <w:rsid w:val="00AF0D1B"/>
    <w:rsid w:val="00AF1ED3"/>
    <w:rsid w:val="00AF2240"/>
    <w:rsid w:val="00AF2C7E"/>
    <w:rsid w:val="00AF3B02"/>
    <w:rsid w:val="00AF4C54"/>
    <w:rsid w:val="00AF5C2E"/>
    <w:rsid w:val="00AF60BD"/>
    <w:rsid w:val="00AF611A"/>
    <w:rsid w:val="00AF6A5F"/>
    <w:rsid w:val="00AF73CA"/>
    <w:rsid w:val="00AF77B2"/>
    <w:rsid w:val="00B00770"/>
    <w:rsid w:val="00B0095E"/>
    <w:rsid w:val="00B02016"/>
    <w:rsid w:val="00B027C7"/>
    <w:rsid w:val="00B05403"/>
    <w:rsid w:val="00B05C1C"/>
    <w:rsid w:val="00B06CD5"/>
    <w:rsid w:val="00B1013E"/>
    <w:rsid w:val="00B10DDC"/>
    <w:rsid w:val="00B10DF6"/>
    <w:rsid w:val="00B112F0"/>
    <w:rsid w:val="00B1131C"/>
    <w:rsid w:val="00B12395"/>
    <w:rsid w:val="00B12511"/>
    <w:rsid w:val="00B12C32"/>
    <w:rsid w:val="00B135F5"/>
    <w:rsid w:val="00B14CED"/>
    <w:rsid w:val="00B1527E"/>
    <w:rsid w:val="00B153CB"/>
    <w:rsid w:val="00B1568D"/>
    <w:rsid w:val="00B16EF1"/>
    <w:rsid w:val="00B1752A"/>
    <w:rsid w:val="00B200A5"/>
    <w:rsid w:val="00B204DA"/>
    <w:rsid w:val="00B20A66"/>
    <w:rsid w:val="00B21EDF"/>
    <w:rsid w:val="00B229FE"/>
    <w:rsid w:val="00B262F5"/>
    <w:rsid w:val="00B2699E"/>
    <w:rsid w:val="00B27933"/>
    <w:rsid w:val="00B30756"/>
    <w:rsid w:val="00B30BA5"/>
    <w:rsid w:val="00B32612"/>
    <w:rsid w:val="00B330E1"/>
    <w:rsid w:val="00B337AF"/>
    <w:rsid w:val="00B341BE"/>
    <w:rsid w:val="00B342A2"/>
    <w:rsid w:val="00B345F7"/>
    <w:rsid w:val="00B34D6A"/>
    <w:rsid w:val="00B367B1"/>
    <w:rsid w:val="00B36FEB"/>
    <w:rsid w:val="00B3734D"/>
    <w:rsid w:val="00B409DB"/>
    <w:rsid w:val="00B42969"/>
    <w:rsid w:val="00B42C52"/>
    <w:rsid w:val="00B42C5F"/>
    <w:rsid w:val="00B439B3"/>
    <w:rsid w:val="00B43A74"/>
    <w:rsid w:val="00B44D03"/>
    <w:rsid w:val="00B450CB"/>
    <w:rsid w:val="00B4565B"/>
    <w:rsid w:val="00B46BB6"/>
    <w:rsid w:val="00B477B0"/>
    <w:rsid w:val="00B5049E"/>
    <w:rsid w:val="00B504AF"/>
    <w:rsid w:val="00B509E9"/>
    <w:rsid w:val="00B50CD8"/>
    <w:rsid w:val="00B51456"/>
    <w:rsid w:val="00B5151D"/>
    <w:rsid w:val="00B5187B"/>
    <w:rsid w:val="00B53224"/>
    <w:rsid w:val="00B53719"/>
    <w:rsid w:val="00B53E4E"/>
    <w:rsid w:val="00B553C3"/>
    <w:rsid w:val="00B56612"/>
    <w:rsid w:val="00B57C71"/>
    <w:rsid w:val="00B610A0"/>
    <w:rsid w:val="00B63A1D"/>
    <w:rsid w:val="00B63CF1"/>
    <w:rsid w:val="00B63D47"/>
    <w:rsid w:val="00B654AF"/>
    <w:rsid w:val="00B6560D"/>
    <w:rsid w:val="00B658B3"/>
    <w:rsid w:val="00B66196"/>
    <w:rsid w:val="00B679B4"/>
    <w:rsid w:val="00B7060B"/>
    <w:rsid w:val="00B723FC"/>
    <w:rsid w:val="00B72428"/>
    <w:rsid w:val="00B726B2"/>
    <w:rsid w:val="00B72DBC"/>
    <w:rsid w:val="00B75824"/>
    <w:rsid w:val="00B764CD"/>
    <w:rsid w:val="00B765AC"/>
    <w:rsid w:val="00B766FE"/>
    <w:rsid w:val="00B76B13"/>
    <w:rsid w:val="00B76F03"/>
    <w:rsid w:val="00B76F20"/>
    <w:rsid w:val="00B76F97"/>
    <w:rsid w:val="00B77602"/>
    <w:rsid w:val="00B77D8F"/>
    <w:rsid w:val="00B80064"/>
    <w:rsid w:val="00B801E5"/>
    <w:rsid w:val="00B8096B"/>
    <w:rsid w:val="00B80F4C"/>
    <w:rsid w:val="00B82132"/>
    <w:rsid w:val="00B824CB"/>
    <w:rsid w:val="00B8299B"/>
    <w:rsid w:val="00B83513"/>
    <w:rsid w:val="00B83BA3"/>
    <w:rsid w:val="00B84241"/>
    <w:rsid w:val="00B8496A"/>
    <w:rsid w:val="00B858C6"/>
    <w:rsid w:val="00B8591E"/>
    <w:rsid w:val="00B86531"/>
    <w:rsid w:val="00B90385"/>
    <w:rsid w:val="00B9057B"/>
    <w:rsid w:val="00B91613"/>
    <w:rsid w:val="00B931B9"/>
    <w:rsid w:val="00B94F7F"/>
    <w:rsid w:val="00B95CE4"/>
    <w:rsid w:val="00B967C0"/>
    <w:rsid w:val="00B97ABE"/>
    <w:rsid w:val="00B97C56"/>
    <w:rsid w:val="00B97CEB"/>
    <w:rsid w:val="00BA00F7"/>
    <w:rsid w:val="00BA0324"/>
    <w:rsid w:val="00BA19F9"/>
    <w:rsid w:val="00BA2366"/>
    <w:rsid w:val="00BA258E"/>
    <w:rsid w:val="00BA38D6"/>
    <w:rsid w:val="00BA3A05"/>
    <w:rsid w:val="00BA50A2"/>
    <w:rsid w:val="00BA644C"/>
    <w:rsid w:val="00BA6685"/>
    <w:rsid w:val="00BA72E5"/>
    <w:rsid w:val="00BB27B7"/>
    <w:rsid w:val="00BB2893"/>
    <w:rsid w:val="00BB36EB"/>
    <w:rsid w:val="00BB4011"/>
    <w:rsid w:val="00BB4226"/>
    <w:rsid w:val="00BB5005"/>
    <w:rsid w:val="00BB51A2"/>
    <w:rsid w:val="00BB51EA"/>
    <w:rsid w:val="00BB53C8"/>
    <w:rsid w:val="00BB6195"/>
    <w:rsid w:val="00BB68D7"/>
    <w:rsid w:val="00BB6D79"/>
    <w:rsid w:val="00BB7455"/>
    <w:rsid w:val="00BB7553"/>
    <w:rsid w:val="00BB7714"/>
    <w:rsid w:val="00BB7D8B"/>
    <w:rsid w:val="00BC04AB"/>
    <w:rsid w:val="00BC0889"/>
    <w:rsid w:val="00BC32EE"/>
    <w:rsid w:val="00BC3E4F"/>
    <w:rsid w:val="00BC4053"/>
    <w:rsid w:val="00BC42AF"/>
    <w:rsid w:val="00BC4668"/>
    <w:rsid w:val="00BC492E"/>
    <w:rsid w:val="00BC4C2B"/>
    <w:rsid w:val="00BC5675"/>
    <w:rsid w:val="00BC62F9"/>
    <w:rsid w:val="00BC7672"/>
    <w:rsid w:val="00BC78B1"/>
    <w:rsid w:val="00BD0197"/>
    <w:rsid w:val="00BD27A6"/>
    <w:rsid w:val="00BD27D1"/>
    <w:rsid w:val="00BD3785"/>
    <w:rsid w:val="00BD432E"/>
    <w:rsid w:val="00BD7D4D"/>
    <w:rsid w:val="00BE189D"/>
    <w:rsid w:val="00BE1AD8"/>
    <w:rsid w:val="00BE2651"/>
    <w:rsid w:val="00BE316E"/>
    <w:rsid w:val="00BE3F6F"/>
    <w:rsid w:val="00BE4349"/>
    <w:rsid w:val="00BE4BE7"/>
    <w:rsid w:val="00BE4D22"/>
    <w:rsid w:val="00BE4F2F"/>
    <w:rsid w:val="00BE5C80"/>
    <w:rsid w:val="00BE60D6"/>
    <w:rsid w:val="00BE6861"/>
    <w:rsid w:val="00BE68C9"/>
    <w:rsid w:val="00BE6E18"/>
    <w:rsid w:val="00BE7B7C"/>
    <w:rsid w:val="00BF0F31"/>
    <w:rsid w:val="00BF1088"/>
    <w:rsid w:val="00BF1192"/>
    <w:rsid w:val="00BF16B4"/>
    <w:rsid w:val="00BF23DE"/>
    <w:rsid w:val="00BF34B1"/>
    <w:rsid w:val="00BF3BF3"/>
    <w:rsid w:val="00BF548A"/>
    <w:rsid w:val="00BF60E6"/>
    <w:rsid w:val="00BF6B98"/>
    <w:rsid w:val="00C0058D"/>
    <w:rsid w:val="00C02715"/>
    <w:rsid w:val="00C041E1"/>
    <w:rsid w:val="00C047DD"/>
    <w:rsid w:val="00C0518C"/>
    <w:rsid w:val="00C07F85"/>
    <w:rsid w:val="00C07FAC"/>
    <w:rsid w:val="00C100BB"/>
    <w:rsid w:val="00C10A5D"/>
    <w:rsid w:val="00C11238"/>
    <w:rsid w:val="00C114A6"/>
    <w:rsid w:val="00C11672"/>
    <w:rsid w:val="00C127E7"/>
    <w:rsid w:val="00C12D5C"/>
    <w:rsid w:val="00C13792"/>
    <w:rsid w:val="00C140DA"/>
    <w:rsid w:val="00C15D82"/>
    <w:rsid w:val="00C15EE0"/>
    <w:rsid w:val="00C16B70"/>
    <w:rsid w:val="00C16E05"/>
    <w:rsid w:val="00C17D54"/>
    <w:rsid w:val="00C20CEF"/>
    <w:rsid w:val="00C2190D"/>
    <w:rsid w:val="00C219A1"/>
    <w:rsid w:val="00C24737"/>
    <w:rsid w:val="00C26345"/>
    <w:rsid w:val="00C26AD2"/>
    <w:rsid w:val="00C27616"/>
    <w:rsid w:val="00C322D0"/>
    <w:rsid w:val="00C32A55"/>
    <w:rsid w:val="00C35AEC"/>
    <w:rsid w:val="00C368CB"/>
    <w:rsid w:val="00C374A0"/>
    <w:rsid w:val="00C374EC"/>
    <w:rsid w:val="00C407CA"/>
    <w:rsid w:val="00C4197A"/>
    <w:rsid w:val="00C43F02"/>
    <w:rsid w:val="00C44350"/>
    <w:rsid w:val="00C4444C"/>
    <w:rsid w:val="00C44E8D"/>
    <w:rsid w:val="00C44F27"/>
    <w:rsid w:val="00C460D7"/>
    <w:rsid w:val="00C46121"/>
    <w:rsid w:val="00C46746"/>
    <w:rsid w:val="00C501BB"/>
    <w:rsid w:val="00C5050F"/>
    <w:rsid w:val="00C50866"/>
    <w:rsid w:val="00C50F6B"/>
    <w:rsid w:val="00C511EE"/>
    <w:rsid w:val="00C51CA9"/>
    <w:rsid w:val="00C54598"/>
    <w:rsid w:val="00C549D3"/>
    <w:rsid w:val="00C54AF7"/>
    <w:rsid w:val="00C55036"/>
    <w:rsid w:val="00C56C9F"/>
    <w:rsid w:val="00C57E06"/>
    <w:rsid w:val="00C6010B"/>
    <w:rsid w:val="00C60203"/>
    <w:rsid w:val="00C60214"/>
    <w:rsid w:val="00C60F0B"/>
    <w:rsid w:val="00C61739"/>
    <w:rsid w:val="00C61EC8"/>
    <w:rsid w:val="00C61ED9"/>
    <w:rsid w:val="00C62DD6"/>
    <w:rsid w:val="00C63AF9"/>
    <w:rsid w:val="00C63C9D"/>
    <w:rsid w:val="00C643A4"/>
    <w:rsid w:val="00C6494C"/>
    <w:rsid w:val="00C64AF6"/>
    <w:rsid w:val="00C65286"/>
    <w:rsid w:val="00C654DD"/>
    <w:rsid w:val="00C65C03"/>
    <w:rsid w:val="00C6792B"/>
    <w:rsid w:val="00C7047E"/>
    <w:rsid w:val="00C707B3"/>
    <w:rsid w:val="00C70D54"/>
    <w:rsid w:val="00C710D4"/>
    <w:rsid w:val="00C71B74"/>
    <w:rsid w:val="00C71CBB"/>
    <w:rsid w:val="00C7274F"/>
    <w:rsid w:val="00C72972"/>
    <w:rsid w:val="00C72981"/>
    <w:rsid w:val="00C73BEB"/>
    <w:rsid w:val="00C75157"/>
    <w:rsid w:val="00C75408"/>
    <w:rsid w:val="00C75D10"/>
    <w:rsid w:val="00C76427"/>
    <w:rsid w:val="00C772FC"/>
    <w:rsid w:val="00C7796B"/>
    <w:rsid w:val="00C77A86"/>
    <w:rsid w:val="00C8003C"/>
    <w:rsid w:val="00C801F3"/>
    <w:rsid w:val="00C80F18"/>
    <w:rsid w:val="00C82026"/>
    <w:rsid w:val="00C824A8"/>
    <w:rsid w:val="00C8263D"/>
    <w:rsid w:val="00C82848"/>
    <w:rsid w:val="00C83141"/>
    <w:rsid w:val="00C846D0"/>
    <w:rsid w:val="00C852DD"/>
    <w:rsid w:val="00C85C56"/>
    <w:rsid w:val="00C8678F"/>
    <w:rsid w:val="00C86BED"/>
    <w:rsid w:val="00C876B5"/>
    <w:rsid w:val="00C87B17"/>
    <w:rsid w:val="00C90275"/>
    <w:rsid w:val="00C90923"/>
    <w:rsid w:val="00C920D3"/>
    <w:rsid w:val="00C9243B"/>
    <w:rsid w:val="00C9345D"/>
    <w:rsid w:val="00C937A0"/>
    <w:rsid w:val="00C938EA"/>
    <w:rsid w:val="00C93942"/>
    <w:rsid w:val="00C9550F"/>
    <w:rsid w:val="00C9599C"/>
    <w:rsid w:val="00C97AD3"/>
    <w:rsid w:val="00C97E83"/>
    <w:rsid w:val="00CA0E75"/>
    <w:rsid w:val="00CA1B55"/>
    <w:rsid w:val="00CA2640"/>
    <w:rsid w:val="00CA2925"/>
    <w:rsid w:val="00CA2AB8"/>
    <w:rsid w:val="00CA3179"/>
    <w:rsid w:val="00CA334F"/>
    <w:rsid w:val="00CA499A"/>
    <w:rsid w:val="00CA4B21"/>
    <w:rsid w:val="00CA4C17"/>
    <w:rsid w:val="00CA5EA7"/>
    <w:rsid w:val="00CA677E"/>
    <w:rsid w:val="00CA6D10"/>
    <w:rsid w:val="00CA7607"/>
    <w:rsid w:val="00CB0461"/>
    <w:rsid w:val="00CB08C1"/>
    <w:rsid w:val="00CB0DDA"/>
    <w:rsid w:val="00CB1104"/>
    <w:rsid w:val="00CB178D"/>
    <w:rsid w:val="00CB205E"/>
    <w:rsid w:val="00CB2994"/>
    <w:rsid w:val="00CB2D2D"/>
    <w:rsid w:val="00CB2D4A"/>
    <w:rsid w:val="00CB2FE6"/>
    <w:rsid w:val="00CB3453"/>
    <w:rsid w:val="00CB371D"/>
    <w:rsid w:val="00CB38D4"/>
    <w:rsid w:val="00CB45EA"/>
    <w:rsid w:val="00CB4728"/>
    <w:rsid w:val="00CB5BCD"/>
    <w:rsid w:val="00CB6366"/>
    <w:rsid w:val="00CB6FAF"/>
    <w:rsid w:val="00CB7649"/>
    <w:rsid w:val="00CC00D3"/>
    <w:rsid w:val="00CC0BC6"/>
    <w:rsid w:val="00CC1A52"/>
    <w:rsid w:val="00CC3B33"/>
    <w:rsid w:val="00CC3BD4"/>
    <w:rsid w:val="00CC42FA"/>
    <w:rsid w:val="00CC4542"/>
    <w:rsid w:val="00CC50AF"/>
    <w:rsid w:val="00CC53D2"/>
    <w:rsid w:val="00CC56AC"/>
    <w:rsid w:val="00CC5BD5"/>
    <w:rsid w:val="00CC6742"/>
    <w:rsid w:val="00CC6838"/>
    <w:rsid w:val="00CC6A53"/>
    <w:rsid w:val="00CC7F76"/>
    <w:rsid w:val="00CD020C"/>
    <w:rsid w:val="00CD11A1"/>
    <w:rsid w:val="00CD1A71"/>
    <w:rsid w:val="00CD32AD"/>
    <w:rsid w:val="00CD32EB"/>
    <w:rsid w:val="00CD3C5D"/>
    <w:rsid w:val="00CD5E35"/>
    <w:rsid w:val="00CD6205"/>
    <w:rsid w:val="00CD72AE"/>
    <w:rsid w:val="00CD7ABA"/>
    <w:rsid w:val="00CE0569"/>
    <w:rsid w:val="00CE0908"/>
    <w:rsid w:val="00CE1A3D"/>
    <w:rsid w:val="00CE1CB5"/>
    <w:rsid w:val="00CE1FBF"/>
    <w:rsid w:val="00CE29EA"/>
    <w:rsid w:val="00CE30C6"/>
    <w:rsid w:val="00CE3288"/>
    <w:rsid w:val="00CE44A2"/>
    <w:rsid w:val="00CE54C9"/>
    <w:rsid w:val="00CE5622"/>
    <w:rsid w:val="00CE5686"/>
    <w:rsid w:val="00CE6833"/>
    <w:rsid w:val="00CE70CA"/>
    <w:rsid w:val="00CE7D7E"/>
    <w:rsid w:val="00CF0B43"/>
    <w:rsid w:val="00CF0FEB"/>
    <w:rsid w:val="00CF167A"/>
    <w:rsid w:val="00CF2FAF"/>
    <w:rsid w:val="00CF373D"/>
    <w:rsid w:val="00CF3AC1"/>
    <w:rsid w:val="00CF4464"/>
    <w:rsid w:val="00CF44EA"/>
    <w:rsid w:val="00CF4795"/>
    <w:rsid w:val="00CF5407"/>
    <w:rsid w:val="00CF57F6"/>
    <w:rsid w:val="00CF58BE"/>
    <w:rsid w:val="00CF5D2F"/>
    <w:rsid w:val="00CF60D3"/>
    <w:rsid w:val="00CF656B"/>
    <w:rsid w:val="00CF65DE"/>
    <w:rsid w:val="00D006B4"/>
    <w:rsid w:val="00D00FA8"/>
    <w:rsid w:val="00D01AFF"/>
    <w:rsid w:val="00D021E4"/>
    <w:rsid w:val="00D0385D"/>
    <w:rsid w:val="00D041C9"/>
    <w:rsid w:val="00D043A0"/>
    <w:rsid w:val="00D072BB"/>
    <w:rsid w:val="00D075E5"/>
    <w:rsid w:val="00D07D5F"/>
    <w:rsid w:val="00D120D8"/>
    <w:rsid w:val="00D12EFB"/>
    <w:rsid w:val="00D13D48"/>
    <w:rsid w:val="00D155CF"/>
    <w:rsid w:val="00D15C6B"/>
    <w:rsid w:val="00D15DEE"/>
    <w:rsid w:val="00D2025A"/>
    <w:rsid w:val="00D20674"/>
    <w:rsid w:val="00D20E1F"/>
    <w:rsid w:val="00D20ED4"/>
    <w:rsid w:val="00D215F8"/>
    <w:rsid w:val="00D216D1"/>
    <w:rsid w:val="00D2191A"/>
    <w:rsid w:val="00D220D7"/>
    <w:rsid w:val="00D22A5C"/>
    <w:rsid w:val="00D22EE2"/>
    <w:rsid w:val="00D22F65"/>
    <w:rsid w:val="00D23255"/>
    <w:rsid w:val="00D23474"/>
    <w:rsid w:val="00D24E2D"/>
    <w:rsid w:val="00D251EA"/>
    <w:rsid w:val="00D259A4"/>
    <w:rsid w:val="00D25B40"/>
    <w:rsid w:val="00D26B23"/>
    <w:rsid w:val="00D26E49"/>
    <w:rsid w:val="00D27419"/>
    <w:rsid w:val="00D3050E"/>
    <w:rsid w:val="00D33FC0"/>
    <w:rsid w:val="00D341F8"/>
    <w:rsid w:val="00D360E2"/>
    <w:rsid w:val="00D37428"/>
    <w:rsid w:val="00D377A4"/>
    <w:rsid w:val="00D406D2"/>
    <w:rsid w:val="00D40B99"/>
    <w:rsid w:val="00D41BE2"/>
    <w:rsid w:val="00D41D9E"/>
    <w:rsid w:val="00D4207A"/>
    <w:rsid w:val="00D421CD"/>
    <w:rsid w:val="00D423A2"/>
    <w:rsid w:val="00D42944"/>
    <w:rsid w:val="00D439C0"/>
    <w:rsid w:val="00D43B19"/>
    <w:rsid w:val="00D43F5B"/>
    <w:rsid w:val="00D44841"/>
    <w:rsid w:val="00D45964"/>
    <w:rsid w:val="00D45B93"/>
    <w:rsid w:val="00D45E8E"/>
    <w:rsid w:val="00D46D96"/>
    <w:rsid w:val="00D47217"/>
    <w:rsid w:val="00D474D2"/>
    <w:rsid w:val="00D47913"/>
    <w:rsid w:val="00D50458"/>
    <w:rsid w:val="00D515A4"/>
    <w:rsid w:val="00D5253C"/>
    <w:rsid w:val="00D5354B"/>
    <w:rsid w:val="00D53AC5"/>
    <w:rsid w:val="00D54FE0"/>
    <w:rsid w:val="00D560EB"/>
    <w:rsid w:val="00D56425"/>
    <w:rsid w:val="00D57D6A"/>
    <w:rsid w:val="00D57FA1"/>
    <w:rsid w:val="00D600FA"/>
    <w:rsid w:val="00D60990"/>
    <w:rsid w:val="00D61255"/>
    <w:rsid w:val="00D61D29"/>
    <w:rsid w:val="00D62F9A"/>
    <w:rsid w:val="00D6390E"/>
    <w:rsid w:val="00D63D92"/>
    <w:rsid w:val="00D64683"/>
    <w:rsid w:val="00D64EAA"/>
    <w:rsid w:val="00D6577E"/>
    <w:rsid w:val="00D65821"/>
    <w:rsid w:val="00D65C40"/>
    <w:rsid w:val="00D6600E"/>
    <w:rsid w:val="00D663EA"/>
    <w:rsid w:val="00D66C21"/>
    <w:rsid w:val="00D67A51"/>
    <w:rsid w:val="00D67A75"/>
    <w:rsid w:val="00D70B98"/>
    <w:rsid w:val="00D70D45"/>
    <w:rsid w:val="00D71E91"/>
    <w:rsid w:val="00D72874"/>
    <w:rsid w:val="00D77104"/>
    <w:rsid w:val="00D804E3"/>
    <w:rsid w:val="00D80858"/>
    <w:rsid w:val="00D81A2A"/>
    <w:rsid w:val="00D81AF5"/>
    <w:rsid w:val="00D81FD4"/>
    <w:rsid w:val="00D823EF"/>
    <w:rsid w:val="00D824DF"/>
    <w:rsid w:val="00D82EBD"/>
    <w:rsid w:val="00D83A7A"/>
    <w:rsid w:val="00D84D64"/>
    <w:rsid w:val="00D857F0"/>
    <w:rsid w:val="00D85D41"/>
    <w:rsid w:val="00D85F60"/>
    <w:rsid w:val="00D869F2"/>
    <w:rsid w:val="00D86F49"/>
    <w:rsid w:val="00D90F1B"/>
    <w:rsid w:val="00D9294D"/>
    <w:rsid w:val="00D93B6B"/>
    <w:rsid w:val="00D95E13"/>
    <w:rsid w:val="00D97102"/>
    <w:rsid w:val="00DA081D"/>
    <w:rsid w:val="00DA10A7"/>
    <w:rsid w:val="00DA2037"/>
    <w:rsid w:val="00DA358D"/>
    <w:rsid w:val="00DA372C"/>
    <w:rsid w:val="00DA408F"/>
    <w:rsid w:val="00DA420C"/>
    <w:rsid w:val="00DA545C"/>
    <w:rsid w:val="00DA55F1"/>
    <w:rsid w:val="00DA5D68"/>
    <w:rsid w:val="00DA602A"/>
    <w:rsid w:val="00DA6B4A"/>
    <w:rsid w:val="00DA7240"/>
    <w:rsid w:val="00DB00AB"/>
    <w:rsid w:val="00DB00CA"/>
    <w:rsid w:val="00DB04E4"/>
    <w:rsid w:val="00DB0CBC"/>
    <w:rsid w:val="00DB16EF"/>
    <w:rsid w:val="00DB22BE"/>
    <w:rsid w:val="00DB2C95"/>
    <w:rsid w:val="00DB2EC5"/>
    <w:rsid w:val="00DB3308"/>
    <w:rsid w:val="00DB34F8"/>
    <w:rsid w:val="00DB3DE0"/>
    <w:rsid w:val="00DB5DD8"/>
    <w:rsid w:val="00DB60B0"/>
    <w:rsid w:val="00DB7335"/>
    <w:rsid w:val="00DB7977"/>
    <w:rsid w:val="00DC0303"/>
    <w:rsid w:val="00DC0B3F"/>
    <w:rsid w:val="00DC1493"/>
    <w:rsid w:val="00DC14F6"/>
    <w:rsid w:val="00DC18BC"/>
    <w:rsid w:val="00DC2026"/>
    <w:rsid w:val="00DC2C22"/>
    <w:rsid w:val="00DC42A6"/>
    <w:rsid w:val="00DC4B52"/>
    <w:rsid w:val="00DC527B"/>
    <w:rsid w:val="00DD06B3"/>
    <w:rsid w:val="00DD1758"/>
    <w:rsid w:val="00DD1A95"/>
    <w:rsid w:val="00DD1ABE"/>
    <w:rsid w:val="00DD254E"/>
    <w:rsid w:val="00DD4E3E"/>
    <w:rsid w:val="00DD4F0B"/>
    <w:rsid w:val="00DD5D0F"/>
    <w:rsid w:val="00DD64B6"/>
    <w:rsid w:val="00DD651C"/>
    <w:rsid w:val="00DD6523"/>
    <w:rsid w:val="00DD6D97"/>
    <w:rsid w:val="00DD7AD1"/>
    <w:rsid w:val="00DE0306"/>
    <w:rsid w:val="00DE09AF"/>
    <w:rsid w:val="00DE09BF"/>
    <w:rsid w:val="00DE0ABD"/>
    <w:rsid w:val="00DE14B1"/>
    <w:rsid w:val="00DE2285"/>
    <w:rsid w:val="00DE2F89"/>
    <w:rsid w:val="00DE3604"/>
    <w:rsid w:val="00DE4011"/>
    <w:rsid w:val="00DE5D97"/>
    <w:rsid w:val="00DE5F92"/>
    <w:rsid w:val="00DE6CF2"/>
    <w:rsid w:val="00DE7B0D"/>
    <w:rsid w:val="00DF03B8"/>
    <w:rsid w:val="00DF0501"/>
    <w:rsid w:val="00DF0810"/>
    <w:rsid w:val="00DF1924"/>
    <w:rsid w:val="00DF1AC7"/>
    <w:rsid w:val="00DF1DB7"/>
    <w:rsid w:val="00DF1FDF"/>
    <w:rsid w:val="00DF2BF4"/>
    <w:rsid w:val="00DF2DDB"/>
    <w:rsid w:val="00DF327C"/>
    <w:rsid w:val="00DF3B28"/>
    <w:rsid w:val="00DF41F1"/>
    <w:rsid w:val="00DF45A4"/>
    <w:rsid w:val="00DF50E0"/>
    <w:rsid w:val="00DF541C"/>
    <w:rsid w:val="00DF6DD0"/>
    <w:rsid w:val="00E01EA7"/>
    <w:rsid w:val="00E024C2"/>
    <w:rsid w:val="00E02937"/>
    <w:rsid w:val="00E03853"/>
    <w:rsid w:val="00E04990"/>
    <w:rsid w:val="00E04CC0"/>
    <w:rsid w:val="00E05645"/>
    <w:rsid w:val="00E06BE6"/>
    <w:rsid w:val="00E076C0"/>
    <w:rsid w:val="00E102C9"/>
    <w:rsid w:val="00E10640"/>
    <w:rsid w:val="00E1068A"/>
    <w:rsid w:val="00E1093D"/>
    <w:rsid w:val="00E10CA1"/>
    <w:rsid w:val="00E12161"/>
    <w:rsid w:val="00E125A4"/>
    <w:rsid w:val="00E12EC9"/>
    <w:rsid w:val="00E12F8D"/>
    <w:rsid w:val="00E13C02"/>
    <w:rsid w:val="00E14708"/>
    <w:rsid w:val="00E14B21"/>
    <w:rsid w:val="00E14F9E"/>
    <w:rsid w:val="00E15827"/>
    <w:rsid w:val="00E1674C"/>
    <w:rsid w:val="00E1755C"/>
    <w:rsid w:val="00E17D9E"/>
    <w:rsid w:val="00E20A1B"/>
    <w:rsid w:val="00E21B99"/>
    <w:rsid w:val="00E228AA"/>
    <w:rsid w:val="00E23071"/>
    <w:rsid w:val="00E23098"/>
    <w:rsid w:val="00E23F8C"/>
    <w:rsid w:val="00E24208"/>
    <w:rsid w:val="00E24B08"/>
    <w:rsid w:val="00E24E51"/>
    <w:rsid w:val="00E251DC"/>
    <w:rsid w:val="00E2561B"/>
    <w:rsid w:val="00E264C4"/>
    <w:rsid w:val="00E26954"/>
    <w:rsid w:val="00E313F0"/>
    <w:rsid w:val="00E31C03"/>
    <w:rsid w:val="00E31CFA"/>
    <w:rsid w:val="00E31F51"/>
    <w:rsid w:val="00E324C1"/>
    <w:rsid w:val="00E32763"/>
    <w:rsid w:val="00E33840"/>
    <w:rsid w:val="00E33B7C"/>
    <w:rsid w:val="00E33DCA"/>
    <w:rsid w:val="00E34A41"/>
    <w:rsid w:val="00E35496"/>
    <w:rsid w:val="00E356A2"/>
    <w:rsid w:val="00E356BC"/>
    <w:rsid w:val="00E35E89"/>
    <w:rsid w:val="00E36137"/>
    <w:rsid w:val="00E36FD0"/>
    <w:rsid w:val="00E36FE3"/>
    <w:rsid w:val="00E37946"/>
    <w:rsid w:val="00E37BEF"/>
    <w:rsid w:val="00E37D6A"/>
    <w:rsid w:val="00E40524"/>
    <w:rsid w:val="00E40B84"/>
    <w:rsid w:val="00E40D5B"/>
    <w:rsid w:val="00E422F8"/>
    <w:rsid w:val="00E42694"/>
    <w:rsid w:val="00E42F93"/>
    <w:rsid w:val="00E46A25"/>
    <w:rsid w:val="00E518E4"/>
    <w:rsid w:val="00E51B1C"/>
    <w:rsid w:val="00E51B91"/>
    <w:rsid w:val="00E5262B"/>
    <w:rsid w:val="00E52685"/>
    <w:rsid w:val="00E52EC4"/>
    <w:rsid w:val="00E53AE9"/>
    <w:rsid w:val="00E548B5"/>
    <w:rsid w:val="00E55551"/>
    <w:rsid w:val="00E5588B"/>
    <w:rsid w:val="00E56022"/>
    <w:rsid w:val="00E56CD4"/>
    <w:rsid w:val="00E574B5"/>
    <w:rsid w:val="00E57D58"/>
    <w:rsid w:val="00E600A6"/>
    <w:rsid w:val="00E6017A"/>
    <w:rsid w:val="00E60CEB"/>
    <w:rsid w:val="00E60E45"/>
    <w:rsid w:val="00E61289"/>
    <w:rsid w:val="00E614A3"/>
    <w:rsid w:val="00E6227F"/>
    <w:rsid w:val="00E624ED"/>
    <w:rsid w:val="00E635F5"/>
    <w:rsid w:val="00E638A9"/>
    <w:rsid w:val="00E6418B"/>
    <w:rsid w:val="00E64CDF"/>
    <w:rsid w:val="00E64EC1"/>
    <w:rsid w:val="00E65734"/>
    <w:rsid w:val="00E66711"/>
    <w:rsid w:val="00E67CB3"/>
    <w:rsid w:val="00E70131"/>
    <w:rsid w:val="00E7014B"/>
    <w:rsid w:val="00E706EF"/>
    <w:rsid w:val="00E70C85"/>
    <w:rsid w:val="00E70FAE"/>
    <w:rsid w:val="00E710FC"/>
    <w:rsid w:val="00E71664"/>
    <w:rsid w:val="00E7278C"/>
    <w:rsid w:val="00E748B7"/>
    <w:rsid w:val="00E74B65"/>
    <w:rsid w:val="00E75251"/>
    <w:rsid w:val="00E76407"/>
    <w:rsid w:val="00E7778C"/>
    <w:rsid w:val="00E80676"/>
    <w:rsid w:val="00E80681"/>
    <w:rsid w:val="00E80687"/>
    <w:rsid w:val="00E81364"/>
    <w:rsid w:val="00E815B9"/>
    <w:rsid w:val="00E82E10"/>
    <w:rsid w:val="00E83FE7"/>
    <w:rsid w:val="00E853F3"/>
    <w:rsid w:val="00E85B11"/>
    <w:rsid w:val="00E869DD"/>
    <w:rsid w:val="00E905B7"/>
    <w:rsid w:val="00E90BE7"/>
    <w:rsid w:val="00E923A1"/>
    <w:rsid w:val="00E92B85"/>
    <w:rsid w:val="00E92C80"/>
    <w:rsid w:val="00E931E0"/>
    <w:rsid w:val="00E93E68"/>
    <w:rsid w:val="00E9445A"/>
    <w:rsid w:val="00E9460D"/>
    <w:rsid w:val="00E94FB7"/>
    <w:rsid w:val="00E967B2"/>
    <w:rsid w:val="00E96A55"/>
    <w:rsid w:val="00E9798D"/>
    <w:rsid w:val="00E97E75"/>
    <w:rsid w:val="00EA0C55"/>
    <w:rsid w:val="00EA0FBD"/>
    <w:rsid w:val="00EA15B1"/>
    <w:rsid w:val="00EA1FBE"/>
    <w:rsid w:val="00EA2445"/>
    <w:rsid w:val="00EA35D2"/>
    <w:rsid w:val="00EA39E3"/>
    <w:rsid w:val="00EA7B1C"/>
    <w:rsid w:val="00EA7B98"/>
    <w:rsid w:val="00EA7CB8"/>
    <w:rsid w:val="00EA7E40"/>
    <w:rsid w:val="00EB1CDF"/>
    <w:rsid w:val="00EB5B74"/>
    <w:rsid w:val="00EB6007"/>
    <w:rsid w:val="00EB6234"/>
    <w:rsid w:val="00EB69E3"/>
    <w:rsid w:val="00EB6EFC"/>
    <w:rsid w:val="00EB78C2"/>
    <w:rsid w:val="00EB7F1F"/>
    <w:rsid w:val="00EC18BD"/>
    <w:rsid w:val="00EC1EC3"/>
    <w:rsid w:val="00EC28B3"/>
    <w:rsid w:val="00EC322F"/>
    <w:rsid w:val="00EC47B8"/>
    <w:rsid w:val="00EC4F00"/>
    <w:rsid w:val="00EC5634"/>
    <w:rsid w:val="00EC6541"/>
    <w:rsid w:val="00EC7206"/>
    <w:rsid w:val="00EC7431"/>
    <w:rsid w:val="00ED0AD9"/>
    <w:rsid w:val="00ED0AF8"/>
    <w:rsid w:val="00ED0F8D"/>
    <w:rsid w:val="00ED1181"/>
    <w:rsid w:val="00ED1F25"/>
    <w:rsid w:val="00ED28D2"/>
    <w:rsid w:val="00ED292F"/>
    <w:rsid w:val="00ED31E4"/>
    <w:rsid w:val="00ED3AC3"/>
    <w:rsid w:val="00ED5A90"/>
    <w:rsid w:val="00ED5BD0"/>
    <w:rsid w:val="00ED6272"/>
    <w:rsid w:val="00ED6A3C"/>
    <w:rsid w:val="00ED6C22"/>
    <w:rsid w:val="00ED791E"/>
    <w:rsid w:val="00ED7CA4"/>
    <w:rsid w:val="00ED7D18"/>
    <w:rsid w:val="00ED7D48"/>
    <w:rsid w:val="00ED7D85"/>
    <w:rsid w:val="00EE114B"/>
    <w:rsid w:val="00EE14F5"/>
    <w:rsid w:val="00EE1BCA"/>
    <w:rsid w:val="00EE2AA6"/>
    <w:rsid w:val="00EE2D69"/>
    <w:rsid w:val="00EE30CA"/>
    <w:rsid w:val="00EE5204"/>
    <w:rsid w:val="00EE683D"/>
    <w:rsid w:val="00EE6946"/>
    <w:rsid w:val="00EE7581"/>
    <w:rsid w:val="00EE7679"/>
    <w:rsid w:val="00EE79F0"/>
    <w:rsid w:val="00EF04FB"/>
    <w:rsid w:val="00EF0863"/>
    <w:rsid w:val="00EF0E63"/>
    <w:rsid w:val="00EF1226"/>
    <w:rsid w:val="00EF1270"/>
    <w:rsid w:val="00EF19A1"/>
    <w:rsid w:val="00EF23EA"/>
    <w:rsid w:val="00EF287A"/>
    <w:rsid w:val="00EF4601"/>
    <w:rsid w:val="00EF6FD9"/>
    <w:rsid w:val="00EF71D9"/>
    <w:rsid w:val="00F001F7"/>
    <w:rsid w:val="00F007FD"/>
    <w:rsid w:val="00F00851"/>
    <w:rsid w:val="00F015A8"/>
    <w:rsid w:val="00F03435"/>
    <w:rsid w:val="00F04777"/>
    <w:rsid w:val="00F049D0"/>
    <w:rsid w:val="00F05207"/>
    <w:rsid w:val="00F05218"/>
    <w:rsid w:val="00F054AD"/>
    <w:rsid w:val="00F06363"/>
    <w:rsid w:val="00F07672"/>
    <w:rsid w:val="00F10360"/>
    <w:rsid w:val="00F10AD3"/>
    <w:rsid w:val="00F11251"/>
    <w:rsid w:val="00F117C9"/>
    <w:rsid w:val="00F11C94"/>
    <w:rsid w:val="00F1270E"/>
    <w:rsid w:val="00F1290B"/>
    <w:rsid w:val="00F12FA6"/>
    <w:rsid w:val="00F14454"/>
    <w:rsid w:val="00F147F2"/>
    <w:rsid w:val="00F1488D"/>
    <w:rsid w:val="00F14CEF"/>
    <w:rsid w:val="00F15290"/>
    <w:rsid w:val="00F157FA"/>
    <w:rsid w:val="00F15C4B"/>
    <w:rsid w:val="00F15E94"/>
    <w:rsid w:val="00F16077"/>
    <w:rsid w:val="00F2089A"/>
    <w:rsid w:val="00F21D73"/>
    <w:rsid w:val="00F23C91"/>
    <w:rsid w:val="00F24833"/>
    <w:rsid w:val="00F24E25"/>
    <w:rsid w:val="00F24F04"/>
    <w:rsid w:val="00F253F6"/>
    <w:rsid w:val="00F2583A"/>
    <w:rsid w:val="00F3145B"/>
    <w:rsid w:val="00F31A8B"/>
    <w:rsid w:val="00F32002"/>
    <w:rsid w:val="00F325E1"/>
    <w:rsid w:val="00F32E59"/>
    <w:rsid w:val="00F33372"/>
    <w:rsid w:val="00F333EF"/>
    <w:rsid w:val="00F33A10"/>
    <w:rsid w:val="00F34F55"/>
    <w:rsid w:val="00F352A0"/>
    <w:rsid w:val="00F36FDB"/>
    <w:rsid w:val="00F37489"/>
    <w:rsid w:val="00F402DB"/>
    <w:rsid w:val="00F40AA9"/>
    <w:rsid w:val="00F4304C"/>
    <w:rsid w:val="00F43216"/>
    <w:rsid w:val="00F44DD5"/>
    <w:rsid w:val="00F44E42"/>
    <w:rsid w:val="00F4501D"/>
    <w:rsid w:val="00F45D82"/>
    <w:rsid w:val="00F469A4"/>
    <w:rsid w:val="00F4774C"/>
    <w:rsid w:val="00F47C57"/>
    <w:rsid w:val="00F50296"/>
    <w:rsid w:val="00F51C78"/>
    <w:rsid w:val="00F520B1"/>
    <w:rsid w:val="00F53677"/>
    <w:rsid w:val="00F54DA6"/>
    <w:rsid w:val="00F561DF"/>
    <w:rsid w:val="00F562D9"/>
    <w:rsid w:val="00F57733"/>
    <w:rsid w:val="00F578A0"/>
    <w:rsid w:val="00F57DAF"/>
    <w:rsid w:val="00F611CC"/>
    <w:rsid w:val="00F6176A"/>
    <w:rsid w:val="00F617CE"/>
    <w:rsid w:val="00F61D14"/>
    <w:rsid w:val="00F62445"/>
    <w:rsid w:val="00F62695"/>
    <w:rsid w:val="00F64469"/>
    <w:rsid w:val="00F6473A"/>
    <w:rsid w:val="00F64D50"/>
    <w:rsid w:val="00F65C01"/>
    <w:rsid w:val="00F65E65"/>
    <w:rsid w:val="00F66499"/>
    <w:rsid w:val="00F665B5"/>
    <w:rsid w:val="00F670EF"/>
    <w:rsid w:val="00F67815"/>
    <w:rsid w:val="00F67F8B"/>
    <w:rsid w:val="00F701FB"/>
    <w:rsid w:val="00F70550"/>
    <w:rsid w:val="00F70955"/>
    <w:rsid w:val="00F70C75"/>
    <w:rsid w:val="00F719FE"/>
    <w:rsid w:val="00F7244D"/>
    <w:rsid w:val="00F72941"/>
    <w:rsid w:val="00F730EC"/>
    <w:rsid w:val="00F739EF"/>
    <w:rsid w:val="00F754AB"/>
    <w:rsid w:val="00F75C28"/>
    <w:rsid w:val="00F75C92"/>
    <w:rsid w:val="00F75E98"/>
    <w:rsid w:val="00F77E43"/>
    <w:rsid w:val="00F81069"/>
    <w:rsid w:val="00F8123D"/>
    <w:rsid w:val="00F815A6"/>
    <w:rsid w:val="00F82FB3"/>
    <w:rsid w:val="00F8316F"/>
    <w:rsid w:val="00F83C9E"/>
    <w:rsid w:val="00F83D60"/>
    <w:rsid w:val="00F84850"/>
    <w:rsid w:val="00F85C83"/>
    <w:rsid w:val="00F86A76"/>
    <w:rsid w:val="00F86B8A"/>
    <w:rsid w:val="00F86BF3"/>
    <w:rsid w:val="00F86FC0"/>
    <w:rsid w:val="00F91539"/>
    <w:rsid w:val="00F91BAA"/>
    <w:rsid w:val="00F9211F"/>
    <w:rsid w:val="00F92F40"/>
    <w:rsid w:val="00F93767"/>
    <w:rsid w:val="00F93979"/>
    <w:rsid w:val="00F93B35"/>
    <w:rsid w:val="00F944BD"/>
    <w:rsid w:val="00F94AE0"/>
    <w:rsid w:val="00F95914"/>
    <w:rsid w:val="00F95FFE"/>
    <w:rsid w:val="00F963B8"/>
    <w:rsid w:val="00F96EFB"/>
    <w:rsid w:val="00F9718F"/>
    <w:rsid w:val="00F9765F"/>
    <w:rsid w:val="00F978D3"/>
    <w:rsid w:val="00FA24F1"/>
    <w:rsid w:val="00FA423F"/>
    <w:rsid w:val="00FA4477"/>
    <w:rsid w:val="00FA4858"/>
    <w:rsid w:val="00FA4EBE"/>
    <w:rsid w:val="00FA4FF7"/>
    <w:rsid w:val="00FA61C6"/>
    <w:rsid w:val="00FA7AEA"/>
    <w:rsid w:val="00FB09F3"/>
    <w:rsid w:val="00FB1224"/>
    <w:rsid w:val="00FB2F24"/>
    <w:rsid w:val="00FB3B09"/>
    <w:rsid w:val="00FB4C33"/>
    <w:rsid w:val="00FB5B16"/>
    <w:rsid w:val="00FB78DA"/>
    <w:rsid w:val="00FC0512"/>
    <w:rsid w:val="00FC089F"/>
    <w:rsid w:val="00FC115C"/>
    <w:rsid w:val="00FC2083"/>
    <w:rsid w:val="00FC28C5"/>
    <w:rsid w:val="00FC2B69"/>
    <w:rsid w:val="00FC2D7E"/>
    <w:rsid w:val="00FC4745"/>
    <w:rsid w:val="00FC4B4B"/>
    <w:rsid w:val="00FC5161"/>
    <w:rsid w:val="00FC573D"/>
    <w:rsid w:val="00FC67E5"/>
    <w:rsid w:val="00FC76B6"/>
    <w:rsid w:val="00FD022D"/>
    <w:rsid w:val="00FD02D1"/>
    <w:rsid w:val="00FD06BD"/>
    <w:rsid w:val="00FD0B3A"/>
    <w:rsid w:val="00FD2075"/>
    <w:rsid w:val="00FD2502"/>
    <w:rsid w:val="00FD2AAE"/>
    <w:rsid w:val="00FD2CDE"/>
    <w:rsid w:val="00FD3CE4"/>
    <w:rsid w:val="00FD5153"/>
    <w:rsid w:val="00FD5AF0"/>
    <w:rsid w:val="00FD6DDB"/>
    <w:rsid w:val="00FD7582"/>
    <w:rsid w:val="00FE0E95"/>
    <w:rsid w:val="00FE18BC"/>
    <w:rsid w:val="00FE281C"/>
    <w:rsid w:val="00FE435A"/>
    <w:rsid w:val="00FE4824"/>
    <w:rsid w:val="00FE515F"/>
    <w:rsid w:val="00FE6229"/>
    <w:rsid w:val="00FE7B4A"/>
    <w:rsid w:val="00FF0045"/>
    <w:rsid w:val="00FF07D5"/>
    <w:rsid w:val="00FF1560"/>
    <w:rsid w:val="00FF1CAC"/>
    <w:rsid w:val="00FF1CD9"/>
    <w:rsid w:val="00FF22DB"/>
    <w:rsid w:val="00FF2378"/>
    <w:rsid w:val="00FF4313"/>
    <w:rsid w:val="00FF503D"/>
    <w:rsid w:val="00FF54E4"/>
    <w:rsid w:val="00FF64BA"/>
    <w:rsid w:val="00FF6C6B"/>
    <w:rsid w:val="00FF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BC06AF"/>
  <w15:docId w15:val="{478137EE-9DB4-4FC3-84D8-CE0E7DBF0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911C33"/>
    <w:pPr>
      <w:widowControl w:val="0"/>
      <w:autoSpaceDE w:val="0"/>
      <w:autoSpaceDN w:val="0"/>
      <w:adjustRightInd w:val="0"/>
    </w:pPr>
  </w:style>
  <w:style w:type="paragraph" w:styleId="1">
    <w:name w:val="heading 1"/>
    <w:basedOn w:val="a3"/>
    <w:next w:val="2"/>
    <w:qFormat/>
    <w:rsid w:val="001C2C32"/>
    <w:pPr>
      <w:keepNext/>
      <w:widowControl/>
      <w:numPr>
        <w:numId w:val="5"/>
      </w:numPr>
      <w:adjustRightInd/>
      <w:spacing w:before="240" w:after="240"/>
      <w:jc w:val="both"/>
      <w:outlineLvl w:val="0"/>
    </w:pPr>
    <w:rPr>
      <w:rFonts w:ascii="Arial" w:eastAsia="黑体" w:hAnsi="Arial"/>
      <w:b/>
      <w:sz w:val="32"/>
      <w:szCs w:val="36"/>
    </w:rPr>
  </w:style>
  <w:style w:type="paragraph" w:styleId="2">
    <w:name w:val="heading 2"/>
    <w:basedOn w:val="a3"/>
    <w:next w:val="3"/>
    <w:qFormat/>
    <w:rsid w:val="00AC6EBD"/>
    <w:pPr>
      <w:keepNext/>
      <w:widowControl/>
      <w:numPr>
        <w:ilvl w:val="1"/>
        <w:numId w:val="5"/>
      </w:numPr>
      <w:adjustRightInd/>
      <w:spacing w:before="240" w:after="240"/>
      <w:jc w:val="both"/>
      <w:outlineLvl w:val="1"/>
    </w:pPr>
    <w:rPr>
      <w:rFonts w:ascii="Arial" w:eastAsia="黑体" w:hAnsi="Arial"/>
      <w:sz w:val="24"/>
      <w:szCs w:val="24"/>
    </w:rPr>
  </w:style>
  <w:style w:type="paragraph" w:styleId="3">
    <w:name w:val="heading 3"/>
    <w:basedOn w:val="a3"/>
    <w:next w:val="4"/>
    <w:qFormat/>
    <w:rsid w:val="00AC6EBD"/>
    <w:pPr>
      <w:keepNext/>
      <w:widowControl/>
      <w:numPr>
        <w:ilvl w:val="2"/>
        <w:numId w:val="5"/>
      </w:numPr>
      <w:adjustRightInd/>
      <w:spacing w:before="240" w:after="240"/>
      <w:jc w:val="both"/>
      <w:outlineLvl w:val="2"/>
    </w:pPr>
    <w:rPr>
      <w:rFonts w:ascii="Arial" w:eastAsia="黑体" w:hAnsi="Arial"/>
      <w:sz w:val="24"/>
      <w:szCs w:val="24"/>
    </w:rPr>
  </w:style>
  <w:style w:type="paragraph" w:styleId="4">
    <w:name w:val="heading 4"/>
    <w:basedOn w:val="a3"/>
    <w:next w:val="a4"/>
    <w:qFormat/>
    <w:rsid w:val="00AB5B92"/>
    <w:pPr>
      <w:keepNext/>
      <w:widowControl/>
      <w:numPr>
        <w:ilvl w:val="3"/>
        <w:numId w:val="5"/>
      </w:numPr>
      <w:adjustRightInd/>
      <w:spacing w:before="160" w:after="160"/>
      <w:jc w:val="both"/>
      <w:outlineLvl w:val="3"/>
    </w:pPr>
    <w:rPr>
      <w:rFonts w:ascii="Arial" w:eastAsia="黑体" w:hAnsi="Arial"/>
      <w:sz w:val="21"/>
      <w:szCs w:val="21"/>
    </w:rPr>
  </w:style>
  <w:style w:type="paragraph" w:styleId="5">
    <w:name w:val="heading 5"/>
    <w:basedOn w:val="a3"/>
    <w:next w:val="a4"/>
    <w:qFormat/>
    <w:rsid w:val="00712BD1"/>
    <w:pPr>
      <w:keepNext/>
      <w:widowControl/>
      <w:numPr>
        <w:ilvl w:val="4"/>
        <w:numId w:val="5"/>
      </w:numPr>
      <w:adjustRightInd/>
      <w:spacing w:line="360" w:lineRule="auto"/>
      <w:outlineLvl w:val="4"/>
    </w:pPr>
    <w:rPr>
      <w:rFonts w:ascii="Arial" w:eastAsia="黑体" w:hAnsi="Arial"/>
      <w:sz w:val="21"/>
      <w:szCs w:val="21"/>
    </w:rPr>
  </w:style>
  <w:style w:type="paragraph" w:styleId="6">
    <w:name w:val="heading 6"/>
    <w:basedOn w:val="a3"/>
    <w:autoRedefine/>
    <w:qFormat/>
    <w:rsid w:val="00C710D4"/>
    <w:pPr>
      <w:widowControl/>
      <w:numPr>
        <w:ilvl w:val="5"/>
        <w:numId w:val="5"/>
      </w:numPr>
      <w:spacing w:line="360" w:lineRule="auto"/>
      <w:outlineLvl w:val="5"/>
    </w:pPr>
    <w:rPr>
      <w:rFonts w:ascii="Arial" w:eastAsia="黑体" w:hAnsi="Arial"/>
      <w:sz w:val="21"/>
      <w:szCs w:val="21"/>
    </w:rPr>
  </w:style>
  <w:style w:type="paragraph" w:styleId="7">
    <w:name w:val="heading 7"/>
    <w:basedOn w:val="a3"/>
    <w:qFormat/>
    <w:rsid w:val="00712BD1"/>
    <w:pPr>
      <w:widowControl/>
      <w:numPr>
        <w:ilvl w:val="6"/>
        <w:numId w:val="5"/>
      </w:numPr>
      <w:spacing w:line="360" w:lineRule="auto"/>
      <w:outlineLvl w:val="6"/>
    </w:pPr>
    <w:rPr>
      <w:rFonts w:ascii="Arial" w:eastAsia="黑体" w:hAnsi="Arial"/>
      <w:sz w:val="21"/>
      <w:szCs w:val="21"/>
    </w:rPr>
  </w:style>
  <w:style w:type="paragraph" w:styleId="8">
    <w:name w:val="heading 8"/>
    <w:basedOn w:val="a3"/>
    <w:next w:val="a3"/>
    <w:qFormat/>
    <w:rsid w:val="007578E1"/>
    <w:pPr>
      <w:keepNext/>
      <w:keepLines/>
      <w:numPr>
        <w:ilvl w:val="7"/>
        <w:numId w:val="5"/>
      </w:numPr>
      <w:spacing w:line="360" w:lineRule="auto"/>
      <w:outlineLvl w:val="7"/>
    </w:pPr>
    <w:rPr>
      <w:rFonts w:ascii="Arial" w:eastAsia="黑体" w:hAnsi="Arial"/>
      <w:sz w:val="21"/>
    </w:rPr>
  </w:style>
  <w:style w:type="paragraph" w:styleId="9">
    <w:name w:val="heading 9"/>
    <w:basedOn w:val="a3"/>
    <w:next w:val="a3"/>
    <w:qFormat/>
    <w:rsid w:val="007578E1"/>
    <w:pPr>
      <w:keepNext/>
      <w:keepLines/>
      <w:numPr>
        <w:ilvl w:val="8"/>
        <w:numId w:val="5"/>
      </w:numPr>
      <w:spacing w:line="360" w:lineRule="auto"/>
      <w:ind w:left="1582" w:hanging="1582"/>
      <w:outlineLvl w:val="8"/>
    </w:pPr>
    <w:rPr>
      <w:rFonts w:ascii="Arial" w:eastAsia="黑体" w:hAnsi="Arial"/>
      <w:sz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Body Text First Indent"/>
    <w:basedOn w:val="a3"/>
    <w:link w:val="a8"/>
    <w:qFormat/>
    <w:rsid w:val="00712BD1"/>
    <w:pPr>
      <w:spacing w:line="360" w:lineRule="auto"/>
      <w:ind w:firstLineChars="200" w:firstLine="420"/>
      <w:jc w:val="both"/>
    </w:pPr>
    <w:rPr>
      <w:rFonts w:ascii="Arial" w:hAnsi="Arial"/>
      <w:sz w:val="21"/>
      <w:szCs w:val="21"/>
    </w:rPr>
  </w:style>
  <w:style w:type="paragraph" w:styleId="TOC2">
    <w:name w:val="toc 2"/>
    <w:basedOn w:val="a3"/>
    <w:autoRedefine/>
    <w:uiPriority w:val="39"/>
    <w:rsid w:val="00E37BEF"/>
    <w:pPr>
      <w:ind w:left="453" w:hanging="283"/>
    </w:pPr>
    <w:rPr>
      <w:rFonts w:ascii="Arial" w:hAnsi="Arial"/>
      <w:sz w:val="21"/>
      <w:szCs w:val="21"/>
    </w:rPr>
  </w:style>
  <w:style w:type="paragraph" w:styleId="a9">
    <w:name w:val="footer"/>
    <w:basedOn w:val="a3"/>
    <w:rsid w:val="00E37BEF"/>
    <w:pPr>
      <w:widowControl/>
      <w:tabs>
        <w:tab w:val="center" w:pos="4510"/>
        <w:tab w:val="right" w:pos="9020"/>
      </w:tabs>
      <w:spacing w:line="360" w:lineRule="auto"/>
    </w:pPr>
    <w:rPr>
      <w:rFonts w:ascii="Arial" w:hAnsi="Arial"/>
      <w:sz w:val="18"/>
      <w:szCs w:val="18"/>
    </w:rPr>
  </w:style>
  <w:style w:type="paragraph" w:styleId="a">
    <w:name w:val="List Bullet"/>
    <w:basedOn w:val="a3"/>
    <w:rsid w:val="00AB5B92"/>
    <w:pPr>
      <w:numPr>
        <w:numId w:val="2"/>
      </w:numPr>
      <w:spacing w:line="360" w:lineRule="auto"/>
      <w:ind w:leftChars="200" w:left="400" w:firstLine="0"/>
    </w:pPr>
    <w:rPr>
      <w:rFonts w:ascii="Arial" w:hAnsi="Arial"/>
      <w:sz w:val="21"/>
      <w:szCs w:val="21"/>
    </w:rPr>
  </w:style>
  <w:style w:type="paragraph" w:styleId="TOC1">
    <w:name w:val="toc 1"/>
    <w:basedOn w:val="a3"/>
    <w:next w:val="a3"/>
    <w:autoRedefine/>
    <w:uiPriority w:val="39"/>
    <w:rsid w:val="00E37BEF"/>
    <w:pPr>
      <w:widowControl/>
      <w:ind w:left="198" w:hanging="113"/>
    </w:pPr>
    <w:rPr>
      <w:rFonts w:ascii="Arial" w:hAnsi="Arial"/>
      <w:sz w:val="21"/>
      <w:szCs w:val="21"/>
    </w:rPr>
  </w:style>
  <w:style w:type="paragraph" w:styleId="TOC3">
    <w:name w:val="toc 3"/>
    <w:basedOn w:val="a3"/>
    <w:autoRedefine/>
    <w:uiPriority w:val="39"/>
    <w:rsid w:val="00E37BEF"/>
    <w:pPr>
      <w:ind w:left="794" w:hanging="454"/>
    </w:pPr>
    <w:rPr>
      <w:rFonts w:ascii="Arial" w:hAnsi="Arial"/>
      <w:sz w:val="21"/>
      <w:szCs w:val="21"/>
    </w:rPr>
  </w:style>
  <w:style w:type="paragraph" w:styleId="TOC4">
    <w:name w:val="toc 4"/>
    <w:basedOn w:val="a3"/>
    <w:autoRedefine/>
    <w:uiPriority w:val="39"/>
    <w:rsid w:val="00E37BEF"/>
    <w:pPr>
      <w:ind w:left="1134" w:hanging="567"/>
    </w:pPr>
    <w:rPr>
      <w:rFonts w:ascii="Arial" w:hAnsi="Arial"/>
      <w:sz w:val="21"/>
      <w:szCs w:val="21"/>
    </w:rPr>
  </w:style>
  <w:style w:type="paragraph" w:styleId="TOC6">
    <w:name w:val="toc 6"/>
    <w:basedOn w:val="a3"/>
    <w:autoRedefine/>
    <w:semiHidden/>
    <w:rsid w:val="008903BA"/>
    <w:pPr>
      <w:ind w:left="1757" w:hanging="907"/>
    </w:pPr>
    <w:rPr>
      <w:sz w:val="21"/>
    </w:rPr>
  </w:style>
  <w:style w:type="paragraph" w:styleId="aa">
    <w:name w:val="Document Map"/>
    <w:basedOn w:val="a3"/>
    <w:semiHidden/>
    <w:rsid w:val="008903BA"/>
    <w:pPr>
      <w:shd w:val="clear" w:color="auto" w:fill="000080"/>
    </w:pPr>
  </w:style>
  <w:style w:type="paragraph" w:styleId="TOC5">
    <w:name w:val="toc 5"/>
    <w:basedOn w:val="a3"/>
    <w:next w:val="a3"/>
    <w:autoRedefine/>
    <w:semiHidden/>
    <w:rsid w:val="008903BA"/>
    <w:pPr>
      <w:ind w:left="1680"/>
    </w:pPr>
  </w:style>
  <w:style w:type="paragraph" w:styleId="TOC7">
    <w:name w:val="toc 7"/>
    <w:basedOn w:val="a3"/>
    <w:next w:val="a3"/>
    <w:autoRedefine/>
    <w:semiHidden/>
    <w:rsid w:val="008903BA"/>
    <w:pPr>
      <w:ind w:left="2520"/>
    </w:pPr>
  </w:style>
  <w:style w:type="paragraph" w:styleId="TOC8">
    <w:name w:val="toc 8"/>
    <w:basedOn w:val="a3"/>
    <w:next w:val="a3"/>
    <w:autoRedefine/>
    <w:semiHidden/>
    <w:rsid w:val="008903BA"/>
    <w:pPr>
      <w:ind w:left="2940"/>
    </w:pPr>
  </w:style>
  <w:style w:type="paragraph" w:styleId="TOC9">
    <w:name w:val="toc 9"/>
    <w:basedOn w:val="a3"/>
    <w:next w:val="a3"/>
    <w:autoRedefine/>
    <w:semiHidden/>
    <w:rsid w:val="008903BA"/>
    <w:pPr>
      <w:ind w:left="3360"/>
    </w:pPr>
  </w:style>
  <w:style w:type="paragraph" w:styleId="ab">
    <w:name w:val="header"/>
    <w:basedOn w:val="a3"/>
    <w:rsid w:val="00E37BEF"/>
    <w:pPr>
      <w:tabs>
        <w:tab w:val="center" w:pos="4153"/>
        <w:tab w:val="right" w:pos="8306"/>
      </w:tabs>
      <w:snapToGrid w:val="0"/>
      <w:jc w:val="center"/>
    </w:pPr>
    <w:rPr>
      <w:rFonts w:ascii="Arial" w:hAnsi="Arial"/>
      <w:sz w:val="18"/>
      <w:szCs w:val="18"/>
    </w:rPr>
  </w:style>
  <w:style w:type="paragraph" w:styleId="ac">
    <w:name w:val="table of figures"/>
    <w:basedOn w:val="TOC1"/>
    <w:autoRedefine/>
    <w:semiHidden/>
    <w:rsid w:val="00E37BEF"/>
    <w:pPr>
      <w:widowControl w:val="0"/>
      <w:spacing w:before="300" w:after="150" w:line="360" w:lineRule="auto"/>
      <w:jc w:val="center"/>
    </w:pPr>
  </w:style>
  <w:style w:type="paragraph" w:customStyle="1" w:styleId="ad">
    <w:name w:val="封面表格文本"/>
    <w:basedOn w:val="a3"/>
    <w:rsid w:val="00AB5B92"/>
    <w:pPr>
      <w:jc w:val="center"/>
    </w:pPr>
    <w:rPr>
      <w:rFonts w:ascii="Arial" w:hAnsi="Arial"/>
      <w:sz w:val="21"/>
      <w:szCs w:val="21"/>
    </w:rPr>
  </w:style>
  <w:style w:type="paragraph" w:customStyle="1" w:styleId="ae">
    <w:name w:val="封面文档标题"/>
    <w:basedOn w:val="a3"/>
    <w:rsid w:val="00AB5B92"/>
    <w:pPr>
      <w:spacing w:line="360" w:lineRule="auto"/>
      <w:jc w:val="center"/>
    </w:pPr>
    <w:rPr>
      <w:rFonts w:ascii="Arial" w:eastAsia="黑体" w:hAnsi="Arial"/>
      <w:bCs/>
      <w:sz w:val="44"/>
      <w:szCs w:val="44"/>
    </w:rPr>
  </w:style>
  <w:style w:type="paragraph" w:customStyle="1" w:styleId="af">
    <w:name w:val="缺省文本"/>
    <w:basedOn w:val="a3"/>
    <w:rsid w:val="003378B2"/>
    <w:pPr>
      <w:spacing w:line="360" w:lineRule="auto"/>
    </w:pPr>
    <w:rPr>
      <w:rFonts w:ascii="Arial" w:hAnsi="Arial"/>
      <w:sz w:val="21"/>
      <w:szCs w:val="21"/>
    </w:rPr>
  </w:style>
  <w:style w:type="paragraph" w:customStyle="1" w:styleId="af0">
    <w:name w:val="封面华为技术"/>
    <w:basedOn w:val="a3"/>
    <w:rsid w:val="00AB5B92"/>
    <w:pPr>
      <w:spacing w:line="360" w:lineRule="auto"/>
      <w:jc w:val="center"/>
    </w:pPr>
    <w:rPr>
      <w:rFonts w:ascii="Arial" w:eastAsia="黑体" w:hAnsi="Arial"/>
      <w:sz w:val="32"/>
      <w:szCs w:val="32"/>
    </w:rPr>
  </w:style>
  <w:style w:type="paragraph" w:customStyle="1" w:styleId="af1">
    <w:name w:val="修订记录"/>
    <w:basedOn w:val="a3"/>
    <w:rsid w:val="00AB5B92"/>
    <w:pPr>
      <w:pageBreakBefore/>
      <w:widowControl/>
      <w:spacing w:before="300" w:after="150" w:line="360" w:lineRule="auto"/>
      <w:jc w:val="center"/>
    </w:pPr>
    <w:rPr>
      <w:rFonts w:ascii="Arial" w:eastAsia="黑体" w:hAnsi="Arial"/>
      <w:sz w:val="32"/>
      <w:szCs w:val="32"/>
    </w:rPr>
  </w:style>
  <w:style w:type="paragraph" w:customStyle="1" w:styleId="af2">
    <w:name w:val="表头样式"/>
    <w:basedOn w:val="a3"/>
    <w:link w:val="Char"/>
    <w:rsid w:val="00AB5B92"/>
    <w:pPr>
      <w:jc w:val="center"/>
    </w:pPr>
    <w:rPr>
      <w:rFonts w:ascii="Arial" w:hAnsi="Arial"/>
      <w:b/>
      <w:sz w:val="21"/>
      <w:szCs w:val="21"/>
    </w:rPr>
  </w:style>
  <w:style w:type="paragraph" w:customStyle="1" w:styleId="af3">
    <w:name w:val="表格文本"/>
    <w:basedOn w:val="a3"/>
    <w:rsid w:val="00917E94"/>
    <w:pPr>
      <w:tabs>
        <w:tab w:val="decimal" w:pos="0"/>
      </w:tabs>
    </w:pPr>
    <w:rPr>
      <w:rFonts w:ascii="Arial" w:hAnsi="Arial"/>
      <w:noProof/>
      <w:sz w:val="21"/>
      <w:szCs w:val="21"/>
    </w:rPr>
  </w:style>
  <w:style w:type="paragraph" w:customStyle="1" w:styleId="af4">
    <w:name w:val="目录"/>
    <w:basedOn w:val="a3"/>
    <w:rsid w:val="00DF1924"/>
    <w:pPr>
      <w:keepNext/>
      <w:pageBreakBefore/>
      <w:adjustRightInd/>
      <w:spacing w:before="480" w:after="360"/>
      <w:jc w:val="center"/>
    </w:pPr>
    <w:rPr>
      <w:rFonts w:ascii="Arial" w:eastAsia="黑体" w:hAnsi="Arial"/>
      <w:sz w:val="32"/>
      <w:szCs w:val="32"/>
    </w:rPr>
  </w:style>
  <w:style w:type="paragraph" w:customStyle="1" w:styleId="af5">
    <w:name w:val="文档标题"/>
    <w:basedOn w:val="a3"/>
    <w:rsid w:val="003378B2"/>
    <w:pPr>
      <w:tabs>
        <w:tab w:val="left" w:pos="0"/>
      </w:tabs>
      <w:spacing w:before="300" w:after="300"/>
      <w:jc w:val="center"/>
    </w:pPr>
    <w:rPr>
      <w:rFonts w:ascii="Arial" w:eastAsia="黑体" w:hAnsi="Arial"/>
      <w:sz w:val="32"/>
      <w:szCs w:val="32"/>
    </w:rPr>
  </w:style>
  <w:style w:type="paragraph" w:customStyle="1" w:styleId="af6">
    <w:name w:val="摘要"/>
    <w:basedOn w:val="a3"/>
    <w:rsid w:val="00712BD1"/>
    <w:pPr>
      <w:widowControl/>
      <w:tabs>
        <w:tab w:val="left" w:pos="907"/>
      </w:tabs>
      <w:spacing w:line="360" w:lineRule="auto"/>
      <w:ind w:left="879" w:hanging="879"/>
      <w:jc w:val="both"/>
    </w:pPr>
    <w:rPr>
      <w:rFonts w:ascii="Arial" w:hAnsi="Arial"/>
      <w:b/>
      <w:sz w:val="21"/>
      <w:szCs w:val="21"/>
    </w:rPr>
  </w:style>
  <w:style w:type="paragraph" w:customStyle="1" w:styleId="a0">
    <w:name w:val="参考资料清单"/>
    <w:basedOn w:val="a3"/>
    <w:link w:val="Char0"/>
    <w:rsid w:val="00917E94"/>
    <w:pPr>
      <w:numPr>
        <w:numId w:val="4"/>
      </w:numPr>
      <w:spacing w:line="360" w:lineRule="auto"/>
      <w:jc w:val="both"/>
    </w:pPr>
    <w:rPr>
      <w:rFonts w:ascii="Arial" w:hAnsi="Arial"/>
      <w:sz w:val="21"/>
      <w:szCs w:val="21"/>
    </w:rPr>
  </w:style>
  <w:style w:type="paragraph" w:customStyle="1" w:styleId="af7">
    <w:name w:val="表格题注"/>
    <w:next w:val="a3"/>
    <w:rsid w:val="007F28BF"/>
    <w:pPr>
      <w:keepLines/>
      <w:spacing w:beforeLines="100"/>
      <w:ind w:left="1089" w:hanging="369"/>
      <w:jc w:val="center"/>
    </w:pPr>
    <w:rPr>
      <w:rFonts w:ascii="Arial" w:hAnsi="Arial"/>
      <w:sz w:val="18"/>
      <w:szCs w:val="18"/>
    </w:rPr>
  </w:style>
  <w:style w:type="paragraph" w:styleId="af8">
    <w:name w:val="Balloon Text"/>
    <w:basedOn w:val="a3"/>
    <w:semiHidden/>
    <w:rsid w:val="00962D7F"/>
    <w:rPr>
      <w:sz w:val="18"/>
      <w:szCs w:val="18"/>
    </w:rPr>
  </w:style>
  <w:style w:type="paragraph" w:customStyle="1" w:styleId="af9">
    <w:name w:val="注示头"/>
    <w:basedOn w:val="a3"/>
    <w:rsid w:val="00712BD1"/>
    <w:pPr>
      <w:pBdr>
        <w:top w:val="single" w:sz="4" w:space="1" w:color="000000"/>
      </w:pBdr>
      <w:spacing w:line="360" w:lineRule="auto"/>
      <w:jc w:val="both"/>
    </w:pPr>
    <w:rPr>
      <w:rFonts w:ascii="Arial" w:eastAsia="黑体" w:hAnsi="Arial"/>
      <w:sz w:val="18"/>
      <w:szCs w:val="21"/>
    </w:rPr>
  </w:style>
  <w:style w:type="table" w:customStyle="1" w:styleId="afa">
    <w:name w:val="表样式"/>
    <w:basedOn w:val="a6"/>
    <w:rsid w:val="00712BD1"/>
    <w:pPr>
      <w:jc w:val="both"/>
    </w:pPr>
    <w:rPr>
      <w:sz w:val="21"/>
    </w:rPr>
    <w:tblPr/>
    <w:tcPr>
      <w:vAlign w:val="center"/>
    </w:tcPr>
  </w:style>
  <w:style w:type="character" w:customStyle="1" w:styleId="Char0">
    <w:name w:val="参考资料清单 Char"/>
    <w:basedOn w:val="a5"/>
    <w:link w:val="a0"/>
    <w:rsid w:val="00C76427"/>
    <w:rPr>
      <w:rFonts w:ascii="Arial" w:eastAsia="宋体" w:hAnsi="Arial"/>
      <w:sz w:val="21"/>
      <w:szCs w:val="21"/>
      <w:lang w:val="en-US" w:eastAsia="zh-CN" w:bidi="ar-SA"/>
    </w:rPr>
  </w:style>
  <w:style w:type="paragraph" w:customStyle="1" w:styleId="a1">
    <w:name w:val="图号"/>
    <w:basedOn w:val="a3"/>
    <w:link w:val="Char1"/>
    <w:rsid w:val="00DF1924"/>
    <w:pPr>
      <w:numPr>
        <w:ilvl w:val="7"/>
        <w:numId w:val="3"/>
      </w:numPr>
      <w:spacing w:before="105" w:line="360" w:lineRule="auto"/>
      <w:jc w:val="center"/>
    </w:pPr>
    <w:rPr>
      <w:rFonts w:ascii="Arial" w:hAnsi="Arial"/>
      <w:sz w:val="18"/>
      <w:szCs w:val="18"/>
    </w:rPr>
  </w:style>
  <w:style w:type="paragraph" w:customStyle="1" w:styleId="afb">
    <w:name w:val="图样式"/>
    <w:basedOn w:val="a3"/>
    <w:rsid w:val="00DF1924"/>
    <w:pPr>
      <w:keepNext/>
      <w:widowControl/>
      <w:spacing w:before="80" w:after="80" w:line="360" w:lineRule="auto"/>
      <w:jc w:val="center"/>
    </w:pPr>
  </w:style>
  <w:style w:type="character" w:customStyle="1" w:styleId="Char">
    <w:name w:val="表头样式 Char"/>
    <w:basedOn w:val="a5"/>
    <w:link w:val="af2"/>
    <w:rsid w:val="00AB5B92"/>
    <w:rPr>
      <w:rFonts w:ascii="Arial" w:eastAsia="宋体" w:hAnsi="Arial"/>
      <w:b/>
      <w:sz w:val="21"/>
      <w:szCs w:val="21"/>
      <w:lang w:val="en-US" w:eastAsia="zh-CN" w:bidi="ar-SA"/>
    </w:rPr>
  </w:style>
  <w:style w:type="paragraph" w:customStyle="1" w:styleId="afc">
    <w:name w:val="注示文本"/>
    <w:basedOn w:val="a3"/>
    <w:rsid w:val="00712BD1"/>
    <w:pPr>
      <w:pBdr>
        <w:bottom w:val="single" w:sz="4" w:space="1" w:color="000000"/>
      </w:pBdr>
      <w:spacing w:line="360" w:lineRule="auto"/>
      <w:ind w:firstLineChars="200" w:firstLine="360"/>
      <w:jc w:val="both"/>
    </w:pPr>
    <w:rPr>
      <w:rFonts w:ascii="Arial" w:eastAsia="楷体_GB2312" w:hAnsi="Arial"/>
      <w:sz w:val="18"/>
      <w:szCs w:val="18"/>
    </w:rPr>
  </w:style>
  <w:style w:type="paragraph" w:customStyle="1" w:styleId="afd">
    <w:name w:val="插图题注"/>
    <w:next w:val="a3"/>
    <w:rsid w:val="007F28BF"/>
    <w:pPr>
      <w:spacing w:afterLines="100"/>
      <w:ind w:left="1089" w:hanging="369"/>
      <w:jc w:val="center"/>
    </w:pPr>
    <w:rPr>
      <w:rFonts w:ascii="Arial" w:hAnsi="Arial"/>
      <w:sz w:val="18"/>
      <w:szCs w:val="18"/>
    </w:rPr>
  </w:style>
  <w:style w:type="character" w:styleId="afe">
    <w:name w:val="Hyperlink"/>
    <w:basedOn w:val="a5"/>
    <w:uiPriority w:val="99"/>
    <w:rsid w:val="00170E01"/>
    <w:rPr>
      <w:color w:val="0000FF"/>
      <w:u w:val="single"/>
    </w:rPr>
  </w:style>
  <w:style w:type="character" w:styleId="aff">
    <w:name w:val="page number"/>
    <w:basedOn w:val="a5"/>
    <w:rsid w:val="00724B99"/>
  </w:style>
  <w:style w:type="paragraph" w:customStyle="1" w:styleId="aff0">
    <w:name w:val="关键词"/>
    <w:basedOn w:val="af6"/>
    <w:rsid w:val="00121F31"/>
  </w:style>
  <w:style w:type="paragraph" w:customStyle="1" w:styleId="a2">
    <w:name w:val="表号"/>
    <w:basedOn w:val="a3"/>
    <w:next w:val="a4"/>
    <w:rsid w:val="006D779A"/>
    <w:pPr>
      <w:keepLines/>
      <w:numPr>
        <w:numId w:val="6"/>
      </w:numPr>
      <w:spacing w:line="360" w:lineRule="auto"/>
      <w:jc w:val="center"/>
    </w:pPr>
    <w:rPr>
      <w:rFonts w:ascii="Arial" w:hAnsi="Arial"/>
      <w:sz w:val="18"/>
      <w:szCs w:val="18"/>
    </w:rPr>
  </w:style>
  <w:style w:type="paragraph" w:customStyle="1" w:styleId="aff1">
    <w:name w:val="项目符号"/>
    <w:basedOn w:val="a3"/>
    <w:rsid w:val="00E74B65"/>
    <w:pPr>
      <w:spacing w:line="360" w:lineRule="auto"/>
      <w:ind w:left="1446" w:hanging="312"/>
    </w:pPr>
    <w:rPr>
      <w:sz w:val="22"/>
      <w:szCs w:val="22"/>
    </w:rPr>
  </w:style>
  <w:style w:type="paragraph" w:styleId="aff2">
    <w:name w:val="caption"/>
    <w:basedOn w:val="a3"/>
    <w:next w:val="a3"/>
    <w:qFormat/>
    <w:rsid w:val="001618C7"/>
    <w:pPr>
      <w:spacing w:before="152" w:after="160"/>
    </w:pPr>
    <w:rPr>
      <w:rFonts w:ascii="Arial" w:eastAsia="黑体" w:hAnsi="Arial" w:cs="Arial"/>
    </w:rPr>
  </w:style>
  <w:style w:type="paragraph" w:styleId="10">
    <w:name w:val="index 1"/>
    <w:basedOn w:val="a3"/>
    <w:next w:val="a3"/>
    <w:autoRedefine/>
    <w:semiHidden/>
    <w:rsid w:val="00EC322F"/>
  </w:style>
  <w:style w:type="numbering" w:customStyle="1" w:styleId="11">
    <w:name w:val="当前列表1"/>
    <w:rsid w:val="00A30CE5"/>
  </w:style>
  <w:style w:type="numbering" w:customStyle="1" w:styleId="20">
    <w:name w:val="当前列表2"/>
    <w:rsid w:val="00584588"/>
  </w:style>
  <w:style w:type="numbering" w:customStyle="1" w:styleId="30">
    <w:name w:val="当前列表3"/>
    <w:rsid w:val="002C49C5"/>
  </w:style>
  <w:style w:type="table" w:styleId="aff3">
    <w:name w:val="Table Grid"/>
    <w:basedOn w:val="a6"/>
    <w:rsid w:val="00D84D64"/>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4">
    <w:name w:val="程序文本"/>
    <w:basedOn w:val="a3"/>
    <w:rsid w:val="00E56022"/>
    <w:rPr>
      <w:sz w:val="21"/>
      <w:szCs w:val="21"/>
    </w:rPr>
  </w:style>
  <w:style w:type="character" w:styleId="aff5">
    <w:name w:val="annotation reference"/>
    <w:basedOn w:val="a5"/>
    <w:rsid w:val="009371F7"/>
    <w:rPr>
      <w:sz w:val="21"/>
      <w:szCs w:val="21"/>
    </w:rPr>
  </w:style>
  <w:style w:type="paragraph" w:styleId="aff6">
    <w:name w:val="annotation text"/>
    <w:basedOn w:val="a3"/>
    <w:semiHidden/>
    <w:rsid w:val="009371F7"/>
  </w:style>
  <w:style w:type="paragraph" w:styleId="aff7">
    <w:name w:val="annotation subject"/>
    <w:basedOn w:val="aff6"/>
    <w:next w:val="aff6"/>
    <w:semiHidden/>
    <w:rsid w:val="009371F7"/>
    <w:rPr>
      <w:b/>
      <w:bCs/>
    </w:rPr>
  </w:style>
  <w:style w:type="paragraph" w:customStyle="1" w:styleId="aff8">
    <w:name w:val="代码样式"/>
    <w:basedOn w:val="ad"/>
    <w:rsid w:val="006F2D9A"/>
    <w:pPr>
      <w:spacing w:line="360" w:lineRule="auto"/>
    </w:pPr>
    <w:rPr>
      <w:rFonts w:ascii="Courier New" w:hAnsi="Courier New"/>
      <w:sz w:val="18"/>
      <w:szCs w:val="18"/>
    </w:rPr>
  </w:style>
  <w:style w:type="paragraph" w:styleId="aff9">
    <w:name w:val="Plain Text"/>
    <w:basedOn w:val="a3"/>
    <w:rsid w:val="006F2D9A"/>
    <w:pPr>
      <w:autoSpaceDE/>
      <w:autoSpaceDN/>
      <w:adjustRightInd/>
      <w:jc w:val="both"/>
    </w:pPr>
    <w:rPr>
      <w:rFonts w:ascii="宋体" w:hAnsi="Courier New" w:cs="Courier New"/>
      <w:kern w:val="2"/>
      <w:sz w:val="21"/>
      <w:szCs w:val="21"/>
    </w:rPr>
  </w:style>
  <w:style w:type="paragraph" w:styleId="affa">
    <w:name w:val="footnote text"/>
    <w:basedOn w:val="a3"/>
    <w:semiHidden/>
    <w:rsid w:val="00E815B9"/>
    <w:pPr>
      <w:snapToGrid w:val="0"/>
    </w:pPr>
    <w:rPr>
      <w:sz w:val="18"/>
      <w:szCs w:val="18"/>
    </w:rPr>
  </w:style>
  <w:style w:type="character" w:customStyle="1" w:styleId="a8">
    <w:name w:val="正文文本首行缩进 字符"/>
    <w:basedOn w:val="a5"/>
    <w:link w:val="a4"/>
    <w:rsid w:val="008A4081"/>
    <w:rPr>
      <w:rFonts w:ascii="Arial" w:eastAsia="宋体" w:hAnsi="Arial"/>
      <w:sz w:val="21"/>
      <w:szCs w:val="21"/>
      <w:lang w:val="en-US" w:eastAsia="zh-CN" w:bidi="ar-SA"/>
    </w:rPr>
  </w:style>
  <w:style w:type="character" w:styleId="affb">
    <w:name w:val="footnote reference"/>
    <w:basedOn w:val="a5"/>
    <w:semiHidden/>
    <w:rsid w:val="008A4081"/>
    <w:rPr>
      <w:vertAlign w:val="superscript"/>
    </w:rPr>
  </w:style>
  <w:style w:type="character" w:customStyle="1" w:styleId="Char1">
    <w:name w:val="图号 Char"/>
    <w:basedOn w:val="a5"/>
    <w:link w:val="a1"/>
    <w:rsid w:val="008A4081"/>
    <w:rPr>
      <w:rFonts w:ascii="Arial" w:eastAsia="宋体" w:hAnsi="Arial"/>
      <w:sz w:val="18"/>
      <w:szCs w:val="18"/>
      <w:lang w:val="en-US" w:eastAsia="zh-CN" w:bidi="ar-SA"/>
    </w:rPr>
  </w:style>
  <w:style w:type="character" w:styleId="affc">
    <w:name w:val="Placeholder Text"/>
    <w:basedOn w:val="a5"/>
    <w:uiPriority w:val="99"/>
    <w:semiHidden/>
    <w:rsid w:val="00DF541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740886">
      <w:bodyDiv w:val="1"/>
      <w:marLeft w:val="0"/>
      <w:marRight w:val="0"/>
      <w:marTop w:val="0"/>
      <w:marBottom w:val="0"/>
      <w:divBdr>
        <w:top w:val="none" w:sz="0" w:space="0" w:color="auto"/>
        <w:left w:val="none" w:sz="0" w:space="0" w:color="auto"/>
        <w:bottom w:val="none" w:sz="0" w:space="0" w:color="auto"/>
        <w:right w:val="none" w:sz="0" w:space="0" w:color="auto"/>
      </w:divBdr>
      <w:divsChild>
        <w:div w:id="1530757073">
          <w:marLeft w:val="0"/>
          <w:marRight w:val="0"/>
          <w:marTop w:val="0"/>
          <w:marBottom w:val="0"/>
          <w:divBdr>
            <w:top w:val="none" w:sz="0" w:space="0" w:color="auto"/>
            <w:left w:val="none" w:sz="0" w:space="0" w:color="auto"/>
            <w:bottom w:val="none" w:sz="0" w:space="0" w:color="auto"/>
            <w:right w:val="none" w:sz="0" w:space="0" w:color="auto"/>
          </w:divBdr>
          <w:divsChild>
            <w:div w:id="147982985">
              <w:marLeft w:val="0"/>
              <w:marRight w:val="0"/>
              <w:marTop w:val="0"/>
              <w:marBottom w:val="0"/>
              <w:divBdr>
                <w:top w:val="none" w:sz="0" w:space="0" w:color="auto"/>
                <w:left w:val="none" w:sz="0" w:space="0" w:color="auto"/>
                <w:bottom w:val="none" w:sz="0" w:space="0" w:color="auto"/>
                <w:right w:val="none" w:sz="0" w:space="0" w:color="auto"/>
              </w:divBdr>
            </w:div>
            <w:div w:id="229194142">
              <w:marLeft w:val="0"/>
              <w:marRight w:val="0"/>
              <w:marTop w:val="0"/>
              <w:marBottom w:val="0"/>
              <w:divBdr>
                <w:top w:val="none" w:sz="0" w:space="0" w:color="auto"/>
                <w:left w:val="none" w:sz="0" w:space="0" w:color="auto"/>
                <w:bottom w:val="none" w:sz="0" w:space="0" w:color="auto"/>
                <w:right w:val="none" w:sz="0" w:space="0" w:color="auto"/>
              </w:divBdr>
            </w:div>
            <w:div w:id="631709728">
              <w:marLeft w:val="0"/>
              <w:marRight w:val="0"/>
              <w:marTop w:val="0"/>
              <w:marBottom w:val="0"/>
              <w:divBdr>
                <w:top w:val="none" w:sz="0" w:space="0" w:color="auto"/>
                <w:left w:val="none" w:sz="0" w:space="0" w:color="auto"/>
                <w:bottom w:val="none" w:sz="0" w:space="0" w:color="auto"/>
                <w:right w:val="none" w:sz="0" w:space="0" w:color="auto"/>
              </w:divBdr>
            </w:div>
            <w:div w:id="708533564">
              <w:marLeft w:val="0"/>
              <w:marRight w:val="0"/>
              <w:marTop w:val="0"/>
              <w:marBottom w:val="0"/>
              <w:divBdr>
                <w:top w:val="none" w:sz="0" w:space="0" w:color="auto"/>
                <w:left w:val="none" w:sz="0" w:space="0" w:color="auto"/>
                <w:bottom w:val="none" w:sz="0" w:space="0" w:color="auto"/>
                <w:right w:val="none" w:sz="0" w:space="0" w:color="auto"/>
              </w:divBdr>
            </w:div>
            <w:div w:id="1145195552">
              <w:marLeft w:val="0"/>
              <w:marRight w:val="0"/>
              <w:marTop w:val="0"/>
              <w:marBottom w:val="0"/>
              <w:divBdr>
                <w:top w:val="none" w:sz="0" w:space="0" w:color="auto"/>
                <w:left w:val="none" w:sz="0" w:space="0" w:color="auto"/>
                <w:bottom w:val="none" w:sz="0" w:space="0" w:color="auto"/>
                <w:right w:val="none" w:sz="0" w:space="0" w:color="auto"/>
              </w:divBdr>
            </w:div>
            <w:div w:id="1676028169">
              <w:marLeft w:val="0"/>
              <w:marRight w:val="0"/>
              <w:marTop w:val="0"/>
              <w:marBottom w:val="0"/>
              <w:divBdr>
                <w:top w:val="none" w:sz="0" w:space="0" w:color="auto"/>
                <w:left w:val="none" w:sz="0" w:space="0" w:color="auto"/>
                <w:bottom w:val="none" w:sz="0" w:space="0" w:color="auto"/>
                <w:right w:val="none" w:sz="0" w:space="0" w:color="auto"/>
              </w:divBdr>
            </w:div>
            <w:div w:id="1724980914">
              <w:marLeft w:val="0"/>
              <w:marRight w:val="0"/>
              <w:marTop w:val="0"/>
              <w:marBottom w:val="0"/>
              <w:divBdr>
                <w:top w:val="none" w:sz="0" w:space="0" w:color="auto"/>
                <w:left w:val="none" w:sz="0" w:space="0" w:color="auto"/>
                <w:bottom w:val="none" w:sz="0" w:space="0" w:color="auto"/>
                <w:right w:val="none" w:sz="0" w:space="0" w:color="auto"/>
              </w:divBdr>
            </w:div>
            <w:div w:id="19145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9504">
      <w:bodyDiv w:val="1"/>
      <w:marLeft w:val="0"/>
      <w:marRight w:val="0"/>
      <w:marTop w:val="0"/>
      <w:marBottom w:val="0"/>
      <w:divBdr>
        <w:top w:val="none" w:sz="0" w:space="0" w:color="auto"/>
        <w:left w:val="none" w:sz="0" w:space="0" w:color="auto"/>
        <w:bottom w:val="none" w:sz="0" w:space="0" w:color="auto"/>
        <w:right w:val="none" w:sz="0" w:space="0" w:color="auto"/>
      </w:divBdr>
    </w:div>
    <w:div w:id="1538733123">
      <w:bodyDiv w:val="1"/>
      <w:marLeft w:val="0"/>
      <w:marRight w:val="0"/>
      <w:marTop w:val="0"/>
      <w:marBottom w:val="0"/>
      <w:divBdr>
        <w:top w:val="none" w:sz="0" w:space="0" w:color="auto"/>
        <w:left w:val="none" w:sz="0" w:space="0" w:color="auto"/>
        <w:bottom w:val="none" w:sz="0" w:space="0" w:color="auto"/>
        <w:right w:val="none" w:sz="0" w:space="0" w:color="auto"/>
      </w:divBdr>
      <w:divsChild>
        <w:div w:id="1448351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E:\&#39044;&#30740;&#39033;&#30446;&#25216;&#26415;&#19987;&#39064;&#25253;&#2157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F308E8-0DCA-4D67-84E8-F14B36B11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E:\预研项目技术专题报告.dot</Template>
  <TotalTime>1268</TotalTime>
  <Pages>12</Pages>
  <Words>673</Words>
  <Characters>3841</Characters>
  <Application>Microsoft Office Word</Application>
  <DocSecurity>0</DocSecurity>
  <Lines>32</Lines>
  <Paragraphs>9</Paragraphs>
  <ScaleCrop>false</ScaleCrop>
  <Company>Huawei Tech. Co.</Company>
  <LinksUpToDate>false</LinksUpToDate>
  <CharactersWithSpaces>4505</CharactersWithSpaces>
  <SharedDoc>false</SharedDoc>
  <HLinks>
    <vt:vector size="78" baseType="variant">
      <vt:variant>
        <vt:i4>196638</vt:i4>
      </vt:variant>
      <vt:variant>
        <vt:i4>176</vt:i4>
      </vt:variant>
      <vt:variant>
        <vt:i4>0</vt:i4>
      </vt:variant>
      <vt:variant>
        <vt:i4>5</vt:i4>
      </vt:variant>
      <vt:variant>
        <vt:lpwstr>http://citeseer.csail.mit.edu/457629.html</vt:lpwstr>
      </vt:variant>
      <vt:variant>
        <vt:lpwstr/>
      </vt:variant>
      <vt:variant>
        <vt:i4>1769551</vt:i4>
      </vt:variant>
      <vt:variant>
        <vt:i4>173</vt:i4>
      </vt:variant>
      <vt:variant>
        <vt:i4>0</vt:i4>
      </vt:variant>
      <vt:variant>
        <vt:i4>5</vt:i4>
      </vt:variant>
      <vt:variant>
        <vt:lpwstr>http://www.3gpp.org/</vt:lpwstr>
      </vt:variant>
      <vt:variant>
        <vt:lpwstr/>
      </vt:variant>
      <vt:variant>
        <vt:i4>1310776</vt:i4>
      </vt:variant>
      <vt:variant>
        <vt:i4>74</vt:i4>
      </vt:variant>
      <vt:variant>
        <vt:i4>0</vt:i4>
      </vt:variant>
      <vt:variant>
        <vt:i4>5</vt:i4>
      </vt:variant>
      <vt:variant>
        <vt:lpwstr/>
      </vt:variant>
      <vt:variant>
        <vt:lpwstr>_Toc149550529</vt:lpwstr>
      </vt:variant>
      <vt:variant>
        <vt:i4>1310776</vt:i4>
      </vt:variant>
      <vt:variant>
        <vt:i4>68</vt:i4>
      </vt:variant>
      <vt:variant>
        <vt:i4>0</vt:i4>
      </vt:variant>
      <vt:variant>
        <vt:i4>5</vt:i4>
      </vt:variant>
      <vt:variant>
        <vt:lpwstr/>
      </vt:variant>
      <vt:variant>
        <vt:lpwstr>_Toc149550528</vt:lpwstr>
      </vt:variant>
      <vt:variant>
        <vt:i4>1376317</vt:i4>
      </vt:variant>
      <vt:variant>
        <vt:i4>59</vt:i4>
      </vt:variant>
      <vt:variant>
        <vt:i4>0</vt:i4>
      </vt:variant>
      <vt:variant>
        <vt:i4>5</vt:i4>
      </vt:variant>
      <vt:variant>
        <vt:lpwstr/>
      </vt:variant>
      <vt:variant>
        <vt:lpwstr>_Toc149551028</vt:lpwstr>
      </vt:variant>
      <vt:variant>
        <vt:i4>1835071</vt:i4>
      </vt:variant>
      <vt:variant>
        <vt:i4>50</vt:i4>
      </vt:variant>
      <vt:variant>
        <vt:i4>0</vt:i4>
      </vt:variant>
      <vt:variant>
        <vt:i4>5</vt:i4>
      </vt:variant>
      <vt:variant>
        <vt:lpwstr/>
      </vt:variant>
      <vt:variant>
        <vt:lpwstr>_Toc149628515</vt:lpwstr>
      </vt:variant>
      <vt:variant>
        <vt:i4>1835071</vt:i4>
      </vt:variant>
      <vt:variant>
        <vt:i4>44</vt:i4>
      </vt:variant>
      <vt:variant>
        <vt:i4>0</vt:i4>
      </vt:variant>
      <vt:variant>
        <vt:i4>5</vt:i4>
      </vt:variant>
      <vt:variant>
        <vt:lpwstr/>
      </vt:variant>
      <vt:variant>
        <vt:lpwstr>_Toc149628514</vt:lpwstr>
      </vt:variant>
      <vt:variant>
        <vt:i4>1835071</vt:i4>
      </vt:variant>
      <vt:variant>
        <vt:i4>38</vt:i4>
      </vt:variant>
      <vt:variant>
        <vt:i4>0</vt:i4>
      </vt:variant>
      <vt:variant>
        <vt:i4>5</vt:i4>
      </vt:variant>
      <vt:variant>
        <vt:lpwstr/>
      </vt:variant>
      <vt:variant>
        <vt:lpwstr>_Toc149628513</vt:lpwstr>
      </vt:variant>
      <vt:variant>
        <vt:i4>1835071</vt:i4>
      </vt:variant>
      <vt:variant>
        <vt:i4>32</vt:i4>
      </vt:variant>
      <vt:variant>
        <vt:i4>0</vt:i4>
      </vt:variant>
      <vt:variant>
        <vt:i4>5</vt:i4>
      </vt:variant>
      <vt:variant>
        <vt:lpwstr/>
      </vt:variant>
      <vt:variant>
        <vt:lpwstr>_Toc149628512</vt:lpwstr>
      </vt:variant>
      <vt:variant>
        <vt:i4>1835071</vt:i4>
      </vt:variant>
      <vt:variant>
        <vt:i4>26</vt:i4>
      </vt:variant>
      <vt:variant>
        <vt:i4>0</vt:i4>
      </vt:variant>
      <vt:variant>
        <vt:i4>5</vt:i4>
      </vt:variant>
      <vt:variant>
        <vt:lpwstr/>
      </vt:variant>
      <vt:variant>
        <vt:lpwstr>_Toc149628511</vt:lpwstr>
      </vt:variant>
      <vt:variant>
        <vt:i4>1835071</vt:i4>
      </vt:variant>
      <vt:variant>
        <vt:i4>20</vt:i4>
      </vt:variant>
      <vt:variant>
        <vt:i4>0</vt:i4>
      </vt:variant>
      <vt:variant>
        <vt:i4>5</vt:i4>
      </vt:variant>
      <vt:variant>
        <vt:lpwstr/>
      </vt:variant>
      <vt:variant>
        <vt:lpwstr>_Toc149628510</vt:lpwstr>
      </vt:variant>
      <vt:variant>
        <vt:i4>1900607</vt:i4>
      </vt:variant>
      <vt:variant>
        <vt:i4>14</vt:i4>
      </vt:variant>
      <vt:variant>
        <vt:i4>0</vt:i4>
      </vt:variant>
      <vt:variant>
        <vt:i4>5</vt:i4>
      </vt:variant>
      <vt:variant>
        <vt:lpwstr/>
      </vt:variant>
      <vt:variant>
        <vt:lpwstr>_Toc149628509</vt:lpwstr>
      </vt:variant>
      <vt:variant>
        <vt:i4>1900607</vt:i4>
      </vt:variant>
      <vt:variant>
        <vt:i4>8</vt:i4>
      </vt:variant>
      <vt:variant>
        <vt:i4>0</vt:i4>
      </vt:variant>
      <vt:variant>
        <vt:i4>5</vt:i4>
      </vt:variant>
      <vt:variant>
        <vt:lpwstr/>
      </vt:variant>
      <vt:variant>
        <vt:lpwstr>_Toc149628508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Huawei Technologies Co</dc:title>
  <dc:creator>王晓鹏</dc:creator>
  <cp:lastModifiedBy>gwlee1995</cp:lastModifiedBy>
  <cp:revision>56</cp:revision>
  <cp:lastPrinted>2005-06-14T06:17:00Z</cp:lastPrinted>
  <dcterms:created xsi:type="dcterms:W3CDTF">2017-08-29T06:29:00Z</dcterms:created>
  <dcterms:modified xsi:type="dcterms:W3CDTF">2026-05-26T10:28:00Z</dcterms:modified>
  <cp:category>其它</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(3)O95AKfH2C8BMhO9nR34UH2hnLFgenMkdUUO0LUyavJ4kzbuMUooZN1qmZmEroZtD5Z+z6tWc
qlS9WyXn0TPSmrFy1yxzfnJfL/9MK3Hkp6TcZO/w9mnFeqyg1odsmaLl3+hXugEUsDpcmGpv
UDPTctSGl5AT6jzJM43tbhBY3d9tEnuod82CU3l8Es9h3DhRKtworImiddAGCSWWareTU30d
g/aqbZ39Ya66vd/JRM</vt:lpwstr>
  </property>
  <property fmtid="{D5CDD505-2E9C-101B-9397-08002B2CF9AE}" pid="3" name="_2015_ms_pID_7253431">
    <vt:lpwstr>ZEoCby85ZYV8MPbMbGAg2RYkwct+h09fP53izTqRC37siMnm9EVP/E
GP03r7UoLj8KSx86Sakndp9aJLTWck3u4QWC8bRtxWNkF5EMNdodR4vm4OOx/4xmpP9gOKY2
m75gOVYiwCITmJtXHs3ymr3NfR2vTLtSFw0RWgmdcMUzCDYomonK16S5AAb22BFtEVNB2nWW
S3fqqtEFguAVLFPp96LZgG+BNHxwKNz6hf6v</vt:lpwstr>
  </property>
  <property fmtid="{D5CDD505-2E9C-101B-9397-08002B2CF9AE}" pid="4" name="_2015_ms_pID_7253432">
    <vt:lpwstr>sg==</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1531223141</vt:lpwstr>
  </property>
</Properties>
</file>